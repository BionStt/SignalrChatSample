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AD811" w14:textId="309AA485" w:rsidR="00371359" w:rsidRPr="00760DB5" w:rsidRDefault="00182C11" w:rsidP="00371359">
      <w:pPr>
        <w:pStyle w:val="Heading1"/>
        <w:rPr>
          <w:sz w:val="32"/>
        </w:rPr>
      </w:pPr>
      <w:r w:rsidRPr="00760DB5">
        <w:rPr>
          <w:sz w:val="32"/>
        </w:rPr>
        <w:t>Real Time Applications with Web Sockets and SignalR</w:t>
      </w:r>
    </w:p>
    <w:p w14:paraId="0158AFE6" w14:textId="77777777" w:rsidR="00A62D0C" w:rsidRDefault="00A62D0C" w:rsidP="00A62D0C"/>
    <w:p w14:paraId="4260C872" w14:textId="0BD0DF10" w:rsidR="00A62D0C" w:rsidRDefault="000E1DC9" w:rsidP="000E1DC9">
      <w:pPr>
        <w:rPr>
          <w:b/>
          <w:bCs/>
        </w:rPr>
      </w:pPr>
      <w:r w:rsidRPr="000E1DC9">
        <w:rPr>
          <w:b/>
          <w:bCs/>
        </w:rPr>
        <w:t>Prepared for</w:t>
      </w:r>
      <w:r w:rsidR="00791827" w:rsidRPr="000E1DC9">
        <w:rPr>
          <w:b/>
          <w:bCs/>
        </w:rPr>
        <w:t xml:space="preserve">: </w:t>
      </w:r>
      <w:r w:rsidR="00A62D0C" w:rsidRPr="000E1DC9">
        <w:rPr>
          <w:b/>
          <w:bCs/>
        </w:rPr>
        <w:t xml:space="preserve">Southwest Fox </w:t>
      </w:r>
      <w:r w:rsidR="00BD25B4" w:rsidRPr="000E1DC9">
        <w:rPr>
          <w:b/>
          <w:bCs/>
        </w:rPr>
        <w:t>201</w:t>
      </w:r>
      <w:r w:rsidR="006E2C42">
        <w:rPr>
          <w:b/>
          <w:bCs/>
        </w:rPr>
        <w:t>7</w:t>
      </w:r>
    </w:p>
    <w:p w14:paraId="536FCFC7" w14:textId="77777777" w:rsidR="003C7C08" w:rsidRDefault="003C7C08" w:rsidP="003C7C08"/>
    <w:p w14:paraId="0382E9B3" w14:textId="77777777" w:rsidR="007058B5" w:rsidRDefault="007058B5" w:rsidP="003C7C08">
      <w:r>
        <w:t>By Rick Strahl</w:t>
      </w:r>
    </w:p>
    <w:p w14:paraId="504C3ACA" w14:textId="6DC22E8A" w:rsidR="007058B5" w:rsidRDefault="00E8235E" w:rsidP="0048137C">
      <w:pPr>
        <w:rPr>
          <w:rStyle w:val="Hyperlink"/>
        </w:rPr>
      </w:pPr>
      <w:hyperlink r:id="rId7" w:history="1">
        <w:r w:rsidR="007058B5" w:rsidRPr="00FB7C4B">
          <w:rPr>
            <w:rStyle w:val="Hyperlink"/>
          </w:rPr>
          <w:t>w</w:t>
        </w:r>
        <w:r w:rsidR="007C337F">
          <w:rPr>
            <w:rStyle w:val="Hyperlink"/>
          </w:rPr>
          <w:t>eblog.w</w:t>
        </w:r>
        <w:r w:rsidR="007058B5" w:rsidRPr="00FB7C4B">
          <w:rPr>
            <w:rStyle w:val="Hyperlink"/>
          </w:rPr>
          <w:t>est-wind.com</w:t>
        </w:r>
      </w:hyperlink>
    </w:p>
    <w:p w14:paraId="17782B28" w14:textId="2B5E44FB" w:rsidR="00EE0DFA" w:rsidRDefault="00E8235E" w:rsidP="003C7C08">
      <w:pPr>
        <w:rPr>
          <w:rStyle w:val="Hyperlink"/>
        </w:rPr>
      </w:pPr>
      <w:hyperlink r:id="rId8" w:history="1">
        <w:r w:rsidR="00EE0DFA" w:rsidRPr="00F1061E">
          <w:rPr>
            <w:rStyle w:val="Hyperlink"/>
          </w:rPr>
          <w:t>rstrahl@west-wind.com</w:t>
        </w:r>
      </w:hyperlink>
    </w:p>
    <w:p w14:paraId="6246E1E2" w14:textId="77777777" w:rsidR="00475947" w:rsidRDefault="00475947" w:rsidP="003C7C08"/>
    <w:p w14:paraId="0294EE71" w14:textId="37235A2B" w:rsidR="00182C11" w:rsidRDefault="00182C11" w:rsidP="003C7C08">
      <w:r>
        <w:t xml:space="preserve">We’ve been using the Web for a long time now, but </w:t>
      </w:r>
      <w:r w:rsidR="00760DB5">
        <w:t>all</w:t>
      </w:r>
      <w:r>
        <w:t xml:space="preserve"> those years we’ve been stuck in a wo</w:t>
      </w:r>
      <w:r w:rsidR="00C262D0">
        <w:t xml:space="preserve">rld of basic </w:t>
      </w:r>
      <w:r w:rsidR="00C262D0" w:rsidRPr="00C262D0">
        <w:rPr>
          <w:b/>
        </w:rPr>
        <w:t>T</w:t>
      </w:r>
      <w:r w:rsidRPr="00C262D0">
        <w:rPr>
          <w:b/>
        </w:rPr>
        <w:t>ransactional Request and Response</w:t>
      </w:r>
      <w:r>
        <w:t xml:space="preserve"> operations. The Web as we use it today is mostly based on </w:t>
      </w:r>
      <w:r w:rsidRPr="00E8235E">
        <w:rPr>
          <w:b/>
        </w:rPr>
        <w:t>one to one</w:t>
      </w:r>
      <w:r>
        <w:t xml:space="preserve"> connections where the client makes a request and the server responds with some data in a transactional manner. Ask and you shall receive.</w:t>
      </w:r>
    </w:p>
    <w:p w14:paraId="00A76BB6" w14:textId="31DBC3B1" w:rsidR="00C262D0" w:rsidRDefault="00C262D0" w:rsidP="003C7C08"/>
    <w:p w14:paraId="56EF2078" w14:textId="62928326" w:rsidR="00C262D0" w:rsidRDefault="00C262D0" w:rsidP="003C7C08">
      <w:r>
        <w:t xml:space="preserve">In recent years the </w:t>
      </w:r>
      <w:r>
        <w:rPr>
          <w:b/>
        </w:rPr>
        <w:t>Real Time Web</w:t>
      </w:r>
      <w:r>
        <w:t xml:space="preserve"> has gained momentum predicated by the emergence of a credible </w:t>
      </w:r>
      <w:r w:rsidR="00AD3931">
        <w:rPr>
          <w:b/>
        </w:rPr>
        <w:t>WebSockets</w:t>
      </w:r>
      <w:r w:rsidR="00AD3931">
        <w:t xml:space="preserve"> </w:t>
      </w:r>
      <w:r>
        <w:t>technology</w:t>
      </w:r>
      <w:r w:rsidR="00760DB5">
        <w:rPr>
          <w:b/>
        </w:rPr>
        <w:t>,</w:t>
      </w:r>
      <w:r>
        <w:t xml:space="preserve"> that makes it possible to effectively create connected applications</w:t>
      </w:r>
      <w:r w:rsidR="00AD3931">
        <w:t xml:space="preserve"> with </w:t>
      </w:r>
      <w:r>
        <w:t xml:space="preserve">reliable and fast messaging in real time. </w:t>
      </w:r>
      <w:r w:rsidR="00E8235E">
        <w:t>Although the technology requires a server in the middle for forwarding requests, essentially allows for build peer to peer applications where a client can to talk to one or more other client simultaneously via Push notifications.</w:t>
      </w:r>
    </w:p>
    <w:p w14:paraId="33C57017" w14:textId="3869F7A0" w:rsidR="00C262D0" w:rsidRDefault="00C262D0" w:rsidP="003C7C08"/>
    <w:p w14:paraId="544D83B9" w14:textId="46304734" w:rsidR="00C262D0" w:rsidRDefault="00C262D0" w:rsidP="003C7C08">
      <w:r>
        <w:t xml:space="preserve">In this </w:t>
      </w:r>
      <w:r w:rsidR="00760DB5">
        <w:t>article</w:t>
      </w:r>
      <w:r>
        <w:t xml:space="preserve"> I cover a</w:t>
      </w:r>
      <w:r w:rsidR="00760DB5">
        <w:t xml:space="preserve"> specific implementation of this</w:t>
      </w:r>
      <w:r>
        <w:t xml:space="preserve"> technology using </w:t>
      </w:r>
      <w:r w:rsidRPr="00760DB5">
        <w:rPr>
          <w:b/>
        </w:rPr>
        <w:t>Microsoft’s SignalR</w:t>
      </w:r>
      <w:r>
        <w:t xml:space="preserve"> and describe how you can take advantage of this technology in your FoxPro applications</w:t>
      </w:r>
      <w:r w:rsidR="00760DB5">
        <w:t>. It’s great technology to integrate disparate systems in a technology agnostic way, and another great way to extend the reach of your FoxPro applications with other technologies.</w:t>
      </w:r>
    </w:p>
    <w:p w14:paraId="45287C9E" w14:textId="3D41945D" w:rsidR="00475947" w:rsidRDefault="00475947" w:rsidP="003C7C08"/>
    <w:p w14:paraId="4B48FC9A" w14:textId="308ECD98" w:rsidR="00475947" w:rsidRDefault="00475947" w:rsidP="00475947">
      <w:r>
        <w:t>You can find the Samples and Source Code</w:t>
      </w:r>
      <w:r w:rsidR="00593F53">
        <w:t xml:space="preserve"> discussed in this article</w:t>
      </w:r>
      <w:r>
        <w:t xml:space="preserve"> here:</w:t>
      </w:r>
    </w:p>
    <w:p w14:paraId="717216D5" w14:textId="77777777" w:rsidR="00A3253C" w:rsidRDefault="00A3253C" w:rsidP="00475947"/>
    <w:p w14:paraId="59A86521" w14:textId="0E722C1F" w:rsidR="00475947" w:rsidRPr="00A3253C" w:rsidRDefault="00E8235E" w:rsidP="00475947">
      <w:pPr>
        <w:pStyle w:val="ListParagraph"/>
        <w:numPr>
          <w:ilvl w:val="0"/>
          <w:numId w:val="42"/>
        </w:numPr>
        <w:rPr>
          <w:rStyle w:val="Hyperlink"/>
          <w:b/>
          <w:color w:val="auto"/>
          <w:u w:val="none"/>
        </w:rPr>
      </w:pPr>
      <w:hyperlink r:id="rId9" w:history="1">
        <w:r w:rsidR="00475947" w:rsidRPr="00AD3931">
          <w:rPr>
            <w:rStyle w:val="Hyperlink"/>
            <w:b/>
          </w:rPr>
          <w:t>Source Code and Samples on BitBucket</w:t>
        </w:r>
      </w:hyperlink>
    </w:p>
    <w:p w14:paraId="4D135470" w14:textId="20BA2E4A" w:rsidR="00A3253C" w:rsidRPr="00AD3931" w:rsidRDefault="00A3253C" w:rsidP="00475947">
      <w:pPr>
        <w:pStyle w:val="ListParagraph"/>
        <w:numPr>
          <w:ilvl w:val="0"/>
          <w:numId w:val="42"/>
        </w:numPr>
        <w:rPr>
          <w:b/>
        </w:rPr>
      </w:pPr>
      <w:r>
        <w:rPr>
          <w:rStyle w:val="Hyperlink"/>
          <w:b/>
        </w:rPr>
        <w:t>Slides</w:t>
      </w:r>
    </w:p>
    <w:p w14:paraId="765A3300" w14:textId="77777777" w:rsidR="00A3253C" w:rsidRDefault="00A3253C">
      <w:pPr>
        <w:spacing w:line="240" w:lineRule="auto"/>
        <w:rPr>
          <w:rFonts w:eastAsia="Times New Roman"/>
          <w:b/>
          <w:bCs/>
          <w:color w:val="002060"/>
          <w:sz w:val="28"/>
          <w:szCs w:val="26"/>
        </w:rPr>
      </w:pPr>
      <w:r>
        <w:br w:type="page"/>
      </w:r>
    </w:p>
    <w:p w14:paraId="2A29C3E2" w14:textId="218E9797" w:rsidR="00182C11" w:rsidRDefault="00182C11" w:rsidP="00182C11">
      <w:pPr>
        <w:pStyle w:val="Heading2"/>
      </w:pPr>
      <w:r>
        <w:lastRenderedPageBreak/>
        <w:t>The Web as we know it</w:t>
      </w:r>
    </w:p>
    <w:p w14:paraId="6794D297" w14:textId="2094CE98" w:rsidR="00760DB5" w:rsidRDefault="00760DB5" w:rsidP="003C7C08">
      <w:r>
        <w:t xml:space="preserve">Transactional Request and Response </w:t>
      </w:r>
      <w:r w:rsidR="00182C11">
        <w:t>has gotten us a long way – almost everything we do today on the Web is based on this simple and relatively efficient paradigm. Static pages, dynamic content generated on the server, Web Services, REST and API services, even rich client applications – they all use this very same mechanism to request and receive data</w:t>
      </w:r>
      <w:r w:rsidR="00974932">
        <w:t xml:space="preserve"> and it works just fine</w:t>
      </w:r>
      <w:r w:rsidR="00182C11">
        <w:t>.</w:t>
      </w:r>
      <w:r w:rsidR="00974932">
        <w:t xml:space="preserve"> For most typical use cases request/response works great.</w:t>
      </w:r>
    </w:p>
    <w:p w14:paraId="1F56CC51" w14:textId="498D431A" w:rsidR="00760DB5" w:rsidRDefault="00760DB5" w:rsidP="003C7C08"/>
    <w:p w14:paraId="2FB06ABC" w14:textId="0B0A5D45" w:rsidR="00182C11" w:rsidRDefault="00760DB5" w:rsidP="003C7C08">
      <w:r>
        <w:rPr>
          <w:noProof/>
        </w:rPr>
        <w:drawing>
          <wp:inline distT="0" distB="0" distL="0" distR="0" wp14:anchorId="27A8D425" wp14:editId="622CAB21">
            <wp:extent cx="685800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36265"/>
                    </a:xfrm>
                    <a:prstGeom prst="rect">
                      <a:avLst/>
                    </a:prstGeom>
                  </pic:spPr>
                </pic:pic>
              </a:graphicData>
            </a:graphic>
          </wp:inline>
        </w:drawing>
      </w:r>
    </w:p>
    <w:p w14:paraId="51D6E419" w14:textId="4F158A15" w:rsidR="00182C11" w:rsidRDefault="00182C11" w:rsidP="003C7C08"/>
    <w:p w14:paraId="035D57D5" w14:textId="0E763B31" w:rsidR="00182C11" w:rsidRDefault="00182C11" w:rsidP="00182C11">
      <w:pPr>
        <w:pStyle w:val="Heading3"/>
      </w:pPr>
      <w:r>
        <w:t>Limitations</w:t>
      </w:r>
    </w:p>
    <w:p w14:paraId="468B6A44" w14:textId="78E8A16B" w:rsidR="00182C11" w:rsidRDefault="00182C11" w:rsidP="00182C11">
      <w:r>
        <w:t>In the traditional Web as we’ve known it the contract of communication is basically one to one: One client requests data to a server and the server returns a response back – on request – to the same client that requested the data.</w:t>
      </w:r>
      <w:r w:rsidR="000377BC">
        <w:t xml:space="preserve"> </w:t>
      </w:r>
      <w:r>
        <w:t>It turns out this linear approach to messages passing over the wire has a few li</w:t>
      </w:r>
      <w:r w:rsidR="00760DB5">
        <w:t>mitations in certain scenarios.</w:t>
      </w:r>
    </w:p>
    <w:p w14:paraId="7785C8FB" w14:textId="6E399E17" w:rsidR="00182C11" w:rsidRPr="007A4630" w:rsidRDefault="00182C11" w:rsidP="007A4630">
      <w:pPr>
        <w:pStyle w:val="Heading3"/>
      </w:pPr>
      <w:r>
        <w:t>Long Running Requests</w:t>
      </w:r>
    </w:p>
    <w:p w14:paraId="47A5A049" w14:textId="3372D0FE" w:rsidR="00182C11" w:rsidRDefault="00182C11" w:rsidP="00182C11">
      <w:r>
        <w:t>Long Running requests are one example. Have you ever run a long running request in a browser and sat there waiting for a response to come back while the browser appears to do nothing? We all have and that’s because the Request/Response cycle for this sort of operation is not very well suited. Because connections are one to one, the one client has to wait to receive a response.</w:t>
      </w:r>
    </w:p>
    <w:p w14:paraId="56C864D5" w14:textId="60D120EF" w:rsidR="00182C11" w:rsidRDefault="00182C11" w:rsidP="00182C11"/>
    <w:p w14:paraId="0D764366" w14:textId="1661DB81" w:rsidR="00126007" w:rsidRDefault="00182C11" w:rsidP="00182C11">
      <w:r>
        <w:t>There are some workarounds for this scenario, namely by using a polling mechanism. The client can submit a request to the server, and then sit there and keep asking “Are you done yet? Are you done yet? Are you done yet?”. It’s inelegant solution to a common problem, a problem that is a pain in the ass to implement in Web applications.</w:t>
      </w:r>
    </w:p>
    <w:p w14:paraId="7A7854E7" w14:textId="20FF5676" w:rsidR="00126007" w:rsidRDefault="00126007" w:rsidP="00126007">
      <w:pPr>
        <w:pStyle w:val="Heading3"/>
      </w:pPr>
      <w:r>
        <w:t>One to One is no Fun</w:t>
      </w:r>
    </w:p>
    <w:p w14:paraId="4FB28AF1" w14:textId="1746EFEF" w:rsidR="00600AC1" w:rsidRDefault="00126007" w:rsidP="00126007">
      <w:r>
        <w:t>One to One connectivity makes it difficult to build truly distributed applications.</w:t>
      </w:r>
      <w:r w:rsidR="00600AC1">
        <w:t xml:space="preserve"> Imagine you have an application where you have many clients that want to receive information as soon as it becomes available. With traditional Web applications this is very difficult to do</w:t>
      </w:r>
      <w:r w:rsidR="00760DB5">
        <w:t>,</w:t>
      </w:r>
      <w:r w:rsidR="00600AC1">
        <w:t xml:space="preserve"> because the server effectively has no way to know who is connected. And even if it does – there’s no way to directly send a message back to the client </w:t>
      </w:r>
      <w:r w:rsidR="00600AC1">
        <w:lastRenderedPageBreak/>
        <w:t xml:space="preserve">because Web servers have exactly one connection that they </w:t>
      </w:r>
      <w:r w:rsidR="002D3970">
        <w:t>can send data back to at a time and the connection is transitory – it lasts only as long as the request that’s executing.</w:t>
      </w:r>
    </w:p>
    <w:p w14:paraId="4E62AF27" w14:textId="0D283EAD" w:rsidR="00600AC1" w:rsidRDefault="00760DB5" w:rsidP="00126007">
      <w:r>
        <w:t>Again,</w:t>
      </w:r>
      <w:r w:rsidR="00600AC1">
        <w:t xml:space="preserve"> there are workarounds for this using polling where each client sits around and sends ping requests to the server to determine if there is something waiting for the client. As you can imagine this process is very inefficient.</w:t>
      </w:r>
    </w:p>
    <w:p w14:paraId="2E8D93ED" w14:textId="31671D7B" w:rsidR="00600AC1" w:rsidRDefault="00600AC1" w:rsidP="00600AC1">
      <w:pPr>
        <w:pStyle w:val="Heading3"/>
      </w:pPr>
      <w:r>
        <w:t>Lack of Server Push</w:t>
      </w:r>
    </w:p>
    <w:p w14:paraId="5BE2BA38" w14:textId="65436C58" w:rsidR="00600AC1" w:rsidRDefault="00600AC1" w:rsidP="00126007">
      <w:r>
        <w:t xml:space="preserve">Along the same lines it’s difficult to notify clients when some action occurs on the server. HTTP is basically a disconnected protocol where each request is made in its own context that is released at the end of the request. An HTTP connection is established and torn down with each and every request and there’s no lasting persistence or state between the client and server. </w:t>
      </w:r>
    </w:p>
    <w:p w14:paraId="6F298F26" w14:textId="28659C18" w:rsidR="00600AC1" w:rsidRDefault="00600AC1" w:rsidP="00126007"/>
    <w:p w14:paraId="5459BB6B" w14:textId="5E194C1C" w:rsidR="002D3970" w:rsidRDefault="00600AC1" w:rsidP="00126007">
      <w:r>
        <w:t xml:space="preserve">If you want to build an application where you want to have a Desktop application get notified when an order come in in your Web shop there’s no easy way to do this except perhaps again – using </w:t>
      </w:r>
      <w:r w:rsidR="000377BC">
        <w:t>inefficient polling.</w:t>
      </w:r>
    </w:p>
    <w:p w14:paraId="0B89AB89" w14:textId="77777777" w:rsidR="002D3970" w:rsidRDefault="002D3970">
      <w:pPr>
        <w:spacing w:line="240" w:lineRule="auto"/>
      </w:pPr>
      <w:r>
        <w:br w:type="page"/>
      </w:r>
    </w:p>
    <w:p w14:paraId="24C2BEAA" w14:textId="77777777" w:rsidR="00600AC1" w:rsidRDefault="00600AC1" w:rsidP="00126007"/>
    <w:p w14:paraId="41CE2DA9" w14:textId="18A83AE0" w:rsidR="00600AC1" w:rsidRDefault="004D3537" w:rsidP="00600AC1">
      <w:pPr>
        <w:pStyle w:val="Heading2"/>
      </w:pPr>
      <w:r>
        <w:t>The Real Time W</w:t>
      </w:r>
      <w:r w:rsidR="00600AC1">
        <w:t>eb</w:t>
      </w:r>
    </w:p>
    <w:p w14:paraId="5A1905FC" w14:textId="77777777" w:rsidR="004D3537" w:rsidRDefault="004D3537" w:rsidP="004D3537">
      <w:r>
        <w:t>Many of the issues discussed above are addressed by The Real Time Web, which became a thing around 2010 with introduction of WebSockets. WebSockets are based on a Hub and Spoke model where a central Web server acts a publishing warehouse for forwarding messages between Web Clients – in real time.</w:t>
      </w:r>
    </w:p>
    <w:p w14:paraId="74BD541F" w14:textId="77777777" w:rsidR="004D3537" w:rsidRDefault="004D3537" w:rsidP="004D3537"/>
    <w:p w14:paraId="42FB3F6C" w14:textId="1229EA29" w:rsidR="004D3537" w:rsidRDefault="004D3537" w:rsidP="004D3537">
      <w:r>
        <w:t xml:space="preserve">In the Microsoft world WebSockets – and a few fallback protocols – are provided by an ASP.NET based technology called SignalR. SignalR provides basic WebSocket/PubSub support with a very simple Publishing Hub model that makes it very easy to create applications that take advantage of this powerful programming model. In addition, SignalR also provides a full suite of clients for JavaScript, .NET, Java, Swift and many more so you can use SignalR on just about any client under the sun. For FoxPro you can </w:t>
      </w:r>
      <w:r w:rsidR="00C262D0">
        <w:t>interface to SignalR via .NET and that’s the focus of this article.</w:t>
      </w:r>
    </w:p>
    <w:p w14:paraId="6D08D366" w14:textId="06A2EC37" w:rsidR="00C262D0" w:rsidRDefault="00C262D0" w:rsidP="004D3537"/>
    <w:p w14:paraId="334CACB5" w14:textId="777BD538" w:rsidR="00C262D0" w:rsidRDefault="00C262D0" w:rsidP="00C262D0">
      <w:pPr>
        <w:pStyle w:val="Heading3"/>
      </w:pPr>
      <w:r>
        <w:t>Hub and Spoke</w:t>
      </w:r>
    </w:p>
    <w:p w14:paraId="64AFCC96" w14:textId="71B3BCB0" w:rsidR="00C262D0" w:rsidRPr="00C262D0" w:rsidRDefault="00C262D0" w:rsidP="00C262D0">
      <w:r>
        <w:t>Real time applications typically use a Hub and Spoke model which looks something like this:</w:t>
      </w:r>
    </w:p>
    <w:p w14:paraId="5BF599AF" w14:textId="7815B273" w:rsidR="00C262D0" w:rsidRDefault="00C262D0" w:rsidP="004D3537"/>
    <w:p w14:paraId="736BEAD9" w14:textId="12E0484C" w:rsidR="00C262D0" w:rsidRDefault="00C262D0" w:rsidP="004D3537">
      <w:r>
        <w:rPr>
          <w:noProof/>
        </w:rPr>
        <w:drawing>
          <wp:inline distT="0" distB="0" distL="0" distR="0" wp14:anchorId="4142400F" wp14:editId="62B69974">
            <wp:extent cx="6858000" cy="4331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31335"/>
                    </a:xfrm>
                    <a:prstGeom prst="rect">
                      <a:avLst/>
                    </a:prstGeom>
                  </pic:spPr>
                </pic:pic>
              </a:graphicData>
            </a:graphic>
          </wp:inline>
        </w:drawing>
      </w:r>
    </w:p>
    <w:p w14:paraId="59B0C6F6" w14:textId="175A943E" w:rsidR="004D3537" w:rsidRDefault="004D3537" w:rsidP="004D3537"/>
    <w:p w14:paraId="6CA1513F" w14:textId="33A59E6D" w:rsidR="00C262D0" w:rsidRPr="00C262D0" w:rsidRDefault="00C262D0" w:rsidP="004D3537">
      <w:r>
        <w:t>The main premise is that you have a central server through which all messages are sent (</w:t>
      </w:r>
      <w:r w:rsidRPr="00C262D0">
        <w:rPr>
          <w:b/>
        </w:rPr>
        <w:t>Hub</w:t>
      </w:r>
      <w:r>
        <w:t>). Clients (</w:t>
      </w:r>
      <w:r w:rsidRPr="00C262D0">
        <w:rPr>
          <w:b/>
        </w:rPr>
        <w:t>Spokes</w:t>
      </w:r>
      <w:r>
        <w:t xml:space="preserve">) </w:t>
      </w:r>
      <w:r w:rsidRPr="00C262D0">
        <w:t>can</w:t>
      </w:r>
      <w:r>
        <w:t xml:space="preserve"> act both as a </w:t>
      </w:r>
      <w:r w:rsidRPr="00C262D0">
        <w:rPr>
          <w:b/>
        </w:rPr>
        <w:t>Publisher</w:t>
      </w:r>
      <w:r>
        <w:rPr>
          <w:b/>
        </w:rPr>
        <w:t xml:space="preserve"> </w:t>
      </w:r>
      <w:r>
        <w:t xml:space="preserve">to send messages to other clients, as well as </w:t>
      </w:r>
      <w:r w:rsidRPr="00C262D0">
        <w:rPr>
          <w:b/>
        </w:rPr>
        <w:t>Subscribers</w:t>
      </w:r>
      <w:r>
        <w:rPr>
          <w:b/>
        </w:rPr>
        <w:t xml:space="preserve"> </w:t>
      </w:r>
      <w:r>
        <w:t>that get notified on messages sent through the Hub from other clients or the server.</w:t>
      </w:r>
    </w:p>
    <w:p w14:paraId="1587B751" w14:textId="77777777" w:rsidR="00C262D0" w:rsidRDefault="00C262D0" w:rsidP="004D3537"/>
    <w:p w14:paraId="08F5BC02" w14:textId="15C634ED" w:rsidR="00C262D0" w:rsidRDefault="00C262D0" w:rsidP="004D3537">
      <w:pPr>
        <w:rPr>
          <w:b/>
        </w:rPr>
      </w:pPr>
      <w:r>
        <w:lastRenderedPageBreak/>
        <w:t>The server is connected to one or many clients (</w:t>
      </w:r>
      <w:r w:rsidRPr="00C262D0">
        <w:rPr>
          <w:b/>
        </w:rPr>
        <w:t>Spokes</w:t>
      </w:r>
      <w:r>
        <w:t xml:space="preserve">) and maintains persistant connections with these clients. Because there’s a permanent connection the server can </w:t>
      </w:r>
      <w:r w:rsidRPr="00C262D0">
        <w:rPr>
          <w:b/>
        </w:rPr>
        <w:t xml:space="preserve">push </w:t>
      </w:r>
      <w:r>
        <w:t xml:space="preserve">messages to each of the connected clients in </w:t>
      </w:r>
      <w:r>
        <w:rPr>
          <w:b/>
        </w:rPr>
        <w:t>real time.</w:t>
      </w:r>
    </w:p>
    <w:p w14:paraId="6FD207E0" w14:textId="67850798" w:rsidR="00C262D0" w:rsidRDefault="00C262D0" w:rsidP="004D3537">
      <w:pPr>
        <w:rPr>
          <w:b/>
        </w:rPr>
      </w:pPr>
    </w:p>
    <w:p w14:paraId="75814FB8" w14:textId="77777777" w:rsidR="00C262D0" w:rsidRPr="00C262D0" w:rsidRDefault="00C262D0" w:rsidP="004D3537"/>
    <w:p w14:paraId="500E1445" w14:textId="77777777" w:rsidR="00C262D0" w:rsidRDefault="00C262D0" w:rsidP="004D3537"/>
    <w:p w14:paraId="0710BF5E" w14:textId="57E2FE9B" w:rsidR="004D3537" w:rsidRPr="004D3537" w:rsidRDefault="004D3537" w:rsidP="004D3537">
      <w:pPr>
        <w:pStyle w:val="Heading3"/>
      </w:pPr>
      <w:r>
        <w:t>Some History</w:t>
      </w:r>
    </w:p>
    <w:p w14:paraId="7A1B0FEC" w14:textId="1707F33B" w:rsidR="00600AC1" w:rsidRDefault="00600AC1" w:rsidP="00600AC1">
      <w:r>
        <w:t>It’s somewhat ironic that the Web has taken so long to get to a point where this functionality is slowing becoming available to a more mainstream audience. Ironic because we’ve of course had TCP/IP sockets for nearly 50 years now that support this functionality.</w:t>
      </w:r>
    </w:p>
    <w:p w14:paraId="270ADEF3" w14:textId="6717D2D0" w:rsidR="00600AC1" w:rsidRDefault="00600AC1" w:rsidP="00600AC1"/>
    <w:p w14:paraId="17FF5ACB" w14:textId="157ADD03" w:rsidR="00600AC1" w:rsidRDefault="00600AC1" w:rsidP="00600AC1">
      <w:r>
        <w:t xml:space="preserve">The big problem with </w:t>
      </w:r>
      <w:r w:rsidR="00913BFA">
        <w:t>TCP/IP connections is that it’s a much more low-level protocol that requires a lot more legwork to get anything done with compared to HTTP. Additionally, TCP/IP requires custom ports in order to work as opposed to HTTP which is capable of tunneling all sorts of traffic over the common ports 80 and 443.</w:t>
      </w:r>
    </w:p>
    <w:p w14:paraId="41B9FF1A" w14:textId="177C595F" w:rsidR="00913BFA" w:rsidRDefault="00913BFA" w:rsidP="00600AC1"/>
    <w:p w14:paraId="4D314D99" w14:textId="77777777" w:rsidR="00913BFA" w:rsidRDefault="00E8235E" w:rsidP="00600AC1">
      <w:hyperlink r:id="rId12" w:history="1">
        <w:r w:rsidR="00913BFA" w:rsidRPr="00913BFA">
          <w:rPr>
            <w:rStyle w:val="Hyperlink"/>
          </w:rPr>
          <w:t>WebSockets</w:t>
        </w:r>
      </w:hyperlink>
      <w:r w:rsidR="00913BFA">
        <w:t xml:space="preserve"> is a newish protocol that was introduced in 2010 that provides a TCP/IP like Socket implementation over standard HTTP ports. The advantage of running over HTTP ports is that port 80 and 443 generally aren’t restricted and can be accessed without exposing additional ports in the network infrastructure. WebSockets are initiated through a plain HTTP connection by way of a connection upgrade process that then connects an actual socket between the HTTP client and server. This connection is kept open until the connection is explicitly closed by the client. </w:t>
      </w:r>
    </w:p>
    <w:p w14:paraId="3DE3C1FF" w14:textId="77777777" w:rsidR="00913BFA" w:rsidRDefault="00913BFA" w:rsidP="00600AC1"/>
    <w:p w14:paraId="70AC060E" w14:textId="78CCAAD7" w:rsidR="00913BFA" w:rsidRDefault="00913BFA" w:rsidP="00600AC1">
      <w:r>
        <w:t>Web Sockets work in most common browsers and most development environments have some way to create Web Socket clients (and servers). On the Windows platform and for .NET/Desktop apps in particular SignalR is Microsoft’s wrapper implementation around WebSockets and a host of other mechanisms that allow real time peer to peer applications. SignalR supports a number of protocols in addition to WebSockets in order to support environments where WebSockets are not available. This means SignalR’s feature set is available even to legacy browsers and HTTP clients that have no native support for WebSockets.</w:t>
      </w:r>
    </w:p>
    <w:p w14:paraId="5EC2EA7F" w14:textId="76AAF5A8" w:rsidR="001C63C0" w:rsidRDefault="001C63C0" w:rsidP="00600AC1"/>
    <w:p w14:paraId="179F20F9" w14:textId="44FC88BE" w:rsidR="001C63C0" w:rsidRDefault="000377BC" w:rsidP="001C63C0">
      <w:pPr>
        <w:pStyle w:val="Heading2"/>
      </w:pPr>
      <w:r>
        <w:t xml:space="preserve">Real Time Web </w:t>
      </w:r>
      <w:r w:rsidR="001C63C0">
        <w:t>Features</w:t>
      </w:r>
    </w:p>
    <w:p w14:paraId="59937E2B" w14:textId="0D6CE7F1" w:rsidR="00B82303" w:rsidRDefault="001C63C0" w:rsidP="00B82303">
      <w:r>
        <w:t xml:space="preserve">WebSockets and Peer To Peer technology really enables a few interesting scenarios that are essentially based on event driven principles. Rather than requesting data and receiving it, data can be </w:t>
      </w:r>
      <w:r w:rsidRPr="00B82303">
        <w:rPr>
          <w:b/>
        </w:rPr>
        <w:t>pushed</w:t>
      </w:r>
      <w:r>
        <w:t xml:space="preserve"> out to o</w:t>
      </w:r>
      <w:r w:rsidR="00B82303">
        <w:t xml:space="preserve">ne or more clients, which essentially is an asynchronous, </w:t>
      </w:r>
      <w:r w:rsidR="00B82303" w:rsidRPr="000377BC">
        <w:rPr>
          <w:b/>
        </w:rPr>
        <w:t>event driven</w:t>
      </w:r>
      <w:r w:rsidR="00B82303">
        <w:t xml:space="preserve"> </w:t>
      </w:r>
      <w:r w:rsidR="000377BC" w:rsidRPr="000377BC">
        <w:rPr>
          <w:b/>
        </w:rPr>
        <w:t>Publish and Subscribe</w:t>
      </w:r>
      <w:r w:rsidR="000377BC">
        <w:t xml:space="preserve"> </w:t>
      </w:r>
      <w:r w:rsidR="00B82303">
        <w:t>approach.</w:t>
      </w:r>
    </w:p>
    <w:p w14:paraId="02F1A6AD" w14:textId="55C3F4CF" w:rsidR="001C63C0" w:rsidRDefault="00B82303" w:rsidP="00B82303">
      <w:r>
        <w:t xml:space="preserve"> </w:t>
      </w:r>
    </w:p>
    <w:p w14:paraId="0FED8E6C" w14:textId="1524F46E" w:rsidR="000377BC" w:rsidRDefault="001C63C0" w:rsidP="001C63C0">
      <w:r>
        <w:t>The two killer f</w:t>
      </w:r>
      <w:r w:rsidR="000377BC">
        <w:t>eatures of this technology are:</w:t>
      </w:r>
    </w:p>
    <w:p w14:paraId="03AE5482" w14:textId="52FB0377" w:rsidR="001C63C0" w:rsidRDefault="001C63C0" w:rsidP="001C63C0">
      <w:pPr>
        <w:pStyle w:val="ListParagraph"/>
        <w:numPr>
          <w:ilvl w:val="0"/>
          <w:numId w:val="39"/>
        </w:numPr>
      </w:pPr>
      <w:r>
        <w:t>Server Push</w:t>
      </w:r>
    </w:p>
    <w:p w14:paraId="02C0C40D" w14:textId="163C99EC" w:rsidR="002D3970" w:rsidRDefault="002D3970" w:rsidP="001C63C0">
      <w:pPr>
        <w:pStyle w:val="ListParagraph"/>
        <w:numPr>
          <w:ilvl w:val="0"/>
          <w:numId w:val="39"/>
        </w:numPr>
      </w:pPr>
      <w:r>
        <w:t>Peer to Peer</w:t>
      </w:r>
    </w:p>
    <w:p w14:paraId="3C7F9230" w14:textId="68CC0892" w:rsidR="001C63C0" w:rsidRDefault="001C63C0" w:rsidP="001C63C0">
      <w:pPr>
        <w:pStyle w:val="ListParagraph"/>
        <w:numPr>
          <w:ilvl w:val="0"/>
          <w:numId w:val="39"/>
        </w:numPr>
      </w:pPr>
      <w:r>
        <w:t>Multi-Casting</w:t>
      </w:r>
    </w:p>
    <w:p w14:paraId="20767B7A" w14:textId="3D322358" w:rsidR="001C63C0" w:rsidRDefault="001C63C0" w:rsidP="001C63C0">
      <w:pPr>
        <w:pStyle w:val="Heading3"/>
      </w:pPr>
      <w:r>
        <w:t>Server Push</w:t>
      </w:r>
    </w:p>
    <w:p w14:paraId="0D1AA32B" w14:textId="77777777" w:rsidR="00B82303" w:rsidRDefault="001C63C0" w:rsidP="001C63C0">
      <w:r>
        <w:t>Server Push is the ability of the server to push messages to the client. This addresses a number of the shortcomings of standard HTTP that I discussed earlier.</w:t>
      </w:r>
      <w:r w:rsidR="00B82303">
        <w:t xml:space="preserve"> Rather than clients having to poll the server to check for status updates, the server can push that data directly to connected clients.</w:t>
      </w:r>
    </w:p>
    <w:p w14:paraId="628DDB61" w14:textId="77777777" w:rsidR="00B82303" w:rsidRDefault="00B82303" w:rsidP="001C63C0"/>
    <w:p w14:paraId="0E3A96B6" w14:textId="77777777" w:rsidR="00B82303" w:rsidRDefault="00B82303" w:rsidP="001C63C0">
      <w:r>
        <w:lastRenderedPageBreak/>
        <w:t>This is a critical piece for PubSub (publish and subscribe) scenarios where you have different actors that can publish information, and one or many clients that can subscribe and receive the published information. Server Push is really what enables all the rest of the features you gain by peer to peer technology based on a lasting connection that’s established over HTTP and kept alive.</w:t>
      </w:r>
    </w:p>
    <w:p w14:paraId="3ED86E54" w14:textId="3BCD748F" w:rsidR="00B82303" w:rsidRDefault="00B82303" w:rsidP="001C63C0"/>
    <w:p w14:paraId="3D36A962" w14:textId="34F46EE0" w:rsidR="00F83A8D" w:rsidRDefault="00F83A8D" w:rsidP="00F83A8D">
      <w:r>
        <w:t>Server push is used by many of today’s messaging solutions – you see it in tools like various messenger tools for mobile devices (iMessage, Facebook messenger, Skype, Twitter etc.). You also see it many Web mail clients that immediately notify you when a new message comes in. IOT devices also rely heavily on this technology to notify you of state changes in devices – typically there’s a background process that’s connected to the device and gets notified when there changes.</w:t>
      </w:r>
    </w:p>
    <w:p w14:paraId="204E6197" w14:textId="7A02AC01" w:rsidR="00CF6E78" w:rsidRDefault="00CF6E78" w:rsidP="00F83A8D"/>
    <w:p w14:paraId="538D8D83" w14:textId="30BDB0D7" w:rsidR="00CF6E78" w:rsidRDefault="00CF6E78" w:rsidP="00F83A8D">
      <w:r>
        <w:t>The cool thing about this technology is that you can have any kind of application be both the Publisher and Subscriber. It could be a Web page, or a FoxPro desktop application – it makes no difference as long as there’s a client that exists.</w:t>
      </w:r>
    </w:p>
    <w:p w14:paraId="4965E490" w14:textId="2437FC27" w:rsidR="00CF6E78" w:rsidRDefault="00CF6E78" w:rsidP="00F83A8D"/>
    <w:p w14:paraId="12D11B2B" w14:textId="0E8CDE35" w:rsidR="00CF6E78" w:rsidRDefault="00CF6E78" w:rsidP="00F83A8D">
      <w:r>
        <w:t>In the example below we have a Web application pushing a message to many clients, say when an order is placed. Any number of clients listening can be notified.</w:t>
      </w:r>
    </w:p>
    <w:p w14:paraId="41460F14" w14:textId="63866896" w:rsidR="00CF6E78" w:rsidRDefault="00CF6E78" w:rsidP="00F83A8D">
      <w:r>
        <w:rPr>
          <w:noProof/>
        </w:rPr>
        <w:drawing>
          <wp:inline distT="0" distB="0" distL="0" distR="0" wp14:anchorId="36673DD3" wp14:editId="46E0B109">
            <wp:extent cx="6858000" cy="4080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80510"/>
                    </a:xfrm>
                    <a:prstGeom prst="rect">
                      <a:avLst/>
                    </a:prstGeom>
                  </pic:spPr>
                </pic:pic>
              </a:graphicData>
            </a:graphic>
          </wp:inline>
        </w:drawing>
      </w:r>
    </w:p>
    <w:p w14:paraId="386B3B28" w14:textId="04C94487" w:rsidR="00F83A8D" w:rsidRDefault="00F83A8D" w:rsidP="00F83A8D"/>
    <w:p w14:paraId="38569E19" w14:textId="5F7442FB" w:rsidR="00F83A8D" w:rsidRDefault="00F83A8D" w:rsidP="00F83A8D">
      <w:r>
        <w:t>Server push is often complimented by a</w:t>
      </w:r>
      <w:r w:rsidR="00CF6E78">
        <w:t>n intermediate</w:t>
      </w:r>
      <w:r>
        <w:t xml:space="preserve"> service </w:t>
      </w:r>
      <w:r w:rsidR="00CF6E78">
        <w:t xml:space="preserve">used by Publishers </w:t>
      </w:r>
      <w:r>
        <w:t>that can be used to send notifications to</w:t>
      </w:r>
      <w:r w:rsidR="00CF6E78">
        <w:t xml:space="preserve"> using a simpler protocol like a plain HTTP REST call</w:t>
      </w:r>
      <w:r>
        <w:t xml:space="preserve">. Rather than having to keep a </w:t>
      </w:r>
      <w:r w:rsidR="008A3BCE">
        <w:t>server-side</w:t>
      </w:r>
      <w:r>
        <w:t xml:space="preserve"> connection open the notification process can often be performed by an intermediate service that in turn forwards messages to the </w:t>
      </w:r>
      <w:r w:rsidR="008A3BCE">
        <w:t>real-time</w:t>
      </w:r>
      <w:r>
        <w:t xml:space="preserve"> connection service. </w:t>
      </w:r>
    </w:p>
    <w:p w14:paraId="0A3A742C" w14:textId="77777777" w:rsidR="00CF6E78" w:rsidRDefault="00CF6E78" w:rsidP="00F83A8D"/>
    <w:p w14:paraId="4358D117" w14:textId="77777777" w:rsidR="00F83A8D" w:rsidRDefault="00F83A8D" w:rsidP="00F83A8D">
      <w:r>
        <w:t xml:space="preserve">For example, if you want to have a Web Store notify any applications listening of a new order that just came in, it’s easy for that store to post a simple REST service request to an intermediate server rather </w:t>
      </w:r>
      <w:r>
        <w:lastRenderedPageBreak/>
        <w:t>than maintaining a full WebSocket connection to all clients. The service then can forward that message to a dedicated WebSocket server that in turn can send out messages to the connected clients.</w:t>
      </w:r>
    </w:p>
    <w:p w14:paraId="6191FACB" w14:textId="384F1DF4" w:rsidR="00F83A8D" w:rsidRDefault="00F83A8D" w:rsidP="00F83A8D"/>
    <w:p w14:paraId="4E3CFC2C" w14:textId="21B0783B" w:rsidR="00F83A8D" w:rsidRDefault="00CF6E78" w:rsidP="00F83A8D">
      <w:r>
        <w:rPr>
          <w:noProof/>
        </w:rPr>
        <w:drawing>
          <wp:inline distT="0" distB="0" distL="0" distR="0" wp14:anchorId="0A012DED" wp14:editId="3849393D">
            <wp:extent cx="6858000" cy="413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137660"/>
                    </a:xfrm>
                    <a:prstGeom prst="rect">
                      <a:avLst/>
                    </a:prstGeom>
                  </pic:spPr>
                </pic:pic>
              </a:graphicData>
            </a:graphic>
          </wp:inline>
        </w:drawing>
      </w:r>
    </w:p>
    <w:p w14:paraId="48511ABD" w14:textId="6A7B9BA6" w:rsidR="007A4630" w:rsidRDefault="007A4630" w:rsidP="00F83A8D"/>
    <w:p w14:paraId="53FD7321" w14:textId="45D6A4BE" w:rsidR="00F83A8D" w:rsidRDefault="007A4630" w:rsidP="001C63C0">
      <w:r>
        <w:t>By using an intermediate server you can mitigate the permanent connection requirements and minimize the complexity introduced into the host application which now has to only make a simple HTTP call. The Notification server in the middle is the one that uses a WebSockets client and keeps the permanent connection open to the server. Rather than 100s of users keeping a connection open that may or may not be even used, the notification service only keeps one or very few connections open to push messages to all clients.</w:t>
      </w:r>
    </w:p>
    <w:p w14:paraId="567AE42A" w14:textId="3D5B09F9" w:rsidR="002D3970" w:rsidRDefault="002D3970" w:rsidP="001C63C0"/>
    <w:p w14:paraId="689A5C69" w14:textId="77097B16" w:rsidR="002D3970" w:rsidRDefault="002D3970" w:rsidP="002D3970">
      <w:pPr>
        <w:pStyle w:val="Heading3"/>
      </w:pPr>
      <w:r>
        <w:t xml:space="preserve">Peer to Peer </w:t>
      </w:r>
    </w:p>
    <w:p w14:paraId="41C3E278" w14:textId="39006FC8" w:rsidR="002D3970" w:rsidRDefault="002D3970" w:rsidP="002D3970">
      <w:r>
        <w:t>SignalR’s implementation of WebSockets allows you to implement peer to peer applications where one client can talk to any other connected client. Although there’s a server in the middle to forward requests each client is essentially addressable as peer.</w:t>
      </w:r>
    </w:p>
    <w:p w14:paraId="60CD3095" w14:textId="67B2D8EC" w:rsidR="002D3970" w:rsidRDefault="002D3970" w:rsidP="002D3970"/>
    <w:p w14:paraId="5338D08A" w14:textId="32D622BC" w:rsidR="002D3970" w:rsidRDefault="002D3970" w:rsidP="002D3970">
      <w:r>
        <w:t xml:space="preserve">This is very powerful because by way of this server connection in the middle you can set up easy two-way communication between two machines. </w:t>
      </w:r>
      <w:r w:rsidR="003035B1">
        <w:t>It doesn’t matter whether the two machines are clients or servers – they are both as they can both send and receive on the same connection.</w:t>
      </w:r>
    </w:p>
    <w:p w14:paraId="5BFF496E" w14:textId="7763708B" w:rsidR="003035B1" w:rsidRDefault="003035B1" w:rsidP="002D3970"/>
    <w:p w14:paraId="3CE18B71" w14:textId="484224D5" w:rsidR="003035B1" w:rsidRPr="002D3970" w:rsidRDefault="003035B1" w:rsidP="002D3970">
      <w:r>
        <w:t xml:space="preserve">This has been possible via TCP/IP Sockets forever, but WebSockets makes this approach more </w:t>
      </w:r>
      <w:r w:rsidR="004271A1">
        <w:t>palatable</w:t>
      </w:r>
      <w:r>
        <w:t xml:space="preserve"> as it goes over standard ports that are allowed through firewalls and uses HTTP which can automatically handle mapping many users to the same IP address and port – something that is quite difficult</w:t>
      </w:r>
      <w:r w:rsidR="00DB4FB2">
        <w:t xml:space="preserve"> to do at the application level with raw TCP/IP. WebSockets and SignalR in particular makes it very easy to set up a peer to peer application.</w:t>
      </w:r>
    </w:p>
    <w:p w14:paraId="0E4408FC" w14:textId="77777777" w:rsidR="00B82303" w:rsidRDefault="00B82303" w:rsidP="00B82303">
      <w:pPr>
        <w:pStyle w:val="Heading3"/>
      </w:pPr>
      <w:r>
        <w:lastRenderedPageBreak/>
        <w:t>Multi-Casting</w:t>
      </w:r>
    </w:p>
    <w:p w14:paraId="0594D4F8" w14:textId="3F1F0291" w:rsidR="00CF6E78" w:rsidRDefault="00B82303" w:rsidP="00CF6E78">
      <w:r>
        <w:t xml:space="preserve">Multi-casting is the ability to have one client publish a message and push it out to many other clients at the same time. </w:t>
      </w:r>
      <w:r w:rsidR="00CF6E78">
        <w:t>It’s an important feature that allows many listeners to receive updated information virtually in real time. Think about a chat client where a message is sent by one user and immediately is seen by many others at the same time. Or your Twitter feed, when somebody posts a new message, that message is seen by anybody who’s subscribed to that user almost immediately.</w:t>
      </w:r>
    </w:p>
    <w:p w14:paraId="1BCA7E9A" w14:textId="23B24BBF" w:rsidR="007A4630" w:rsidRDefault="007A4630" w:rsidP="00B82303"/>
    <w:p w14:paraId="265D30BB" w14:textId="1B608718" w:rsidR="00C35D73" w:rsidRDefault="007A4630" w:rsidP="00B82303">
      <w:r>
        <w:t>The multi-c</w:t>
      </w:r>
      <w:r w:rsidR="00CF6E78">
        <w:t xml:space="preserve">asting works via a </w:t>
      </w:r>
      <w:r w:rsidR="00CF6E78" w:rsidRPr="00CF6E78">
        <w:rPr>
          <w:b/>
        </w:rPr>
        <w:t>Hub and Spoke</w:t>
      </w:r>
      <w:r>
        <w:t xml:space="preserve"> model which uses a </w:t>
      </w:r>
      <w:r w:rsidRPr="00CF6E78">
        <w:rPr>
          <w:b/>
        </w:rPr>
        <w:t>central server</w:t>
      </w:r>
      <w:r>
        <w:t xml:space="preserve"> </w:t>
      </w:r>
      <w:r w:rsidR="00C35D73">
        <w:t xml:space="preserve">(a </w:t>
      </w:r>
      <w:r w:rsidR="00C35D73" w:rsidRPr="00DB4FB2">
        <w:rPr>
          <w:b/>
        </w:rPr>
        <w:t>Hub</w:t>
      </w:r>
      <w:r w:rsidR="00C35D73">
        <w:t xml:space="preserve"> </w:t>
      </w:r>
      <w:r>
        <w:t>in SignalR speak) that acts as a store and forward service.</w:t>
      </w:r>
      <w:r w:rsidR="00C35D73">
        <w:t xml:space="preserve"> All messages go through this server and the server distributes the message to all connected clients that fit the message’s target recipients.</w:t>
      </w:r>
      <w:r w:rsidR="004271A1">
        <w:t xml:space="preserve"> The server typically just forwards message, but it can also perform additional logic on each request. The server can also call back to the original client or a hub request can send out many separate messages as part of a request. For example the Hub might send a message to 5 connected clients, and return another message to the caller to notify that the messages have been sent to 5 people.</w:t>
      </w:r>
    </w:p>
    <w:p w14:paraId="0C3017FF" w14:textId="2C15494F" w:rsidR="00CF6E78" w:rsidRDefault="00CF6E78" w:rsidP="00B82303"/>
    <w:p w14:paraId="73C33D23" w14:textId="49D3385C" w:rsidR="00C35D73" w:rsidRDefault="00CF6E78" w:rsidP="00B82303">
      <w:r>
        <w:t xml:space="preserve">One nice feature of this model is that a client can both publish messages as well as receive them. </w:t>
      </w:r>
      <w:r w:rsidR="00C35D73">
        <w:t>So,</w:t>
      </w:r>
      <w:r>
        <w:t xml:space="preserve"> for example in a Chat application you can have your client Send a new Chat message that is published to all clients. But the sender is also a client and</w:t>
      </w:r>
      <w:r w:rsidR="00C35D73">
        <w:t xml:space="preserve"> so receives the message that was</w:t>
      </w:r>
      <w:r>
        <w:t xml:space="preserve"> sent originally</w:t>
      </w:r>
      <w:r w:rsidR="00C35D73">
        <w:t xml:space="preserve"> just like all other clients</w:t>
      </w:r>
      <w:r>
        <w:t>, so the same logic used by the other clients can be used to actually display the message.</w:t>
      </w:r>
    </w:p>
    <w:p w14:paraId="3C5AF5CD" w14:textId="08949770" w:rsidR="007A4630" w:rsidRDefault="007A4630" w:rsidP="00B82303"/>
    <w:p w14:paraId="47824E9F" w14:textId="57243480" w:rsidR="007A4630" w:rsidRDefault="007A4630" w:rsidP="00B82303">
      <w:r>
        <w:rPr>
          <w:noProof/>
        </w:rPr>
        <w:drawing>
          <wp:inline distT="0" distB="0" distL="0" distR="0" wp14:anchorId="22FEEB24" wp14:editId="37DCCCD2">
            <wp:extent cx="6858000" cy="4331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31335"/>
                    </a:xfrm>
                    <a:prstGeom prst="rect">
                      <a:avLst/>
                    </a:prstGeom>
                  </pic:spPr>
                </pic:pic>
              </a:graphicData>
            </a:graphic>
          </wp:inline>
        </w:drawing>
      </w:r>
    </w:p>
    <w:p w14:paraId="0C3C6653" w14:textId="042E2425" w:rsidR="00B82303" w:rsidRDefault="00B82303" w:rsidP="00B82303"/>
    <w:p w14:paraId="792D5670" w14:textId="38D0B5E9" w:rsidR="00B82303" w:rsidRDefault="00B82303" w:rsidP="00B82303">
      <w:r>
        <w:t xml:space="preserve">SignalR (and other technologies like socket.io for JavaScript/Node) provide a software layer on top of </w:t>
      </w:r>
      <w:r w:rsidR="004271A1">
        <w:t xml:space="preserve">the base connection layer </w:t>
      </w:r>
      <w:r w:rsidR="00F83A8D">
        <w:t>to keep many connections to many clients open at the same time</w:t>
      </w:r>
      <w:r w:rsidR="004271A1">
        <w:t xml:space="preserve"> all over a single IP Address and port</w:t>
      </w:r>
      <w:r w:rsidR="00F83A8D">
        <w:t>. This software layer manages specific connection</w:t>
      </w:r>
      <w:r w:rsidR="004271A1">
        <w:t>s</w:t>
      </w:r>
      <w:r w:rsidR="00F83A8D">
        <w:t xml:space="preserve"> to a particular endpoint and can send messages at any time to any of the connected clients.</w:t>
      </w:r>
    </w:p>
    <w:p w14:paraId="3F26ED1F" w14:textId="77777777" w:rsidR="00F83A8D" w:rsidRDefault="00F83A8D" w:rsidP="00B82303"/>
    <w:p w14:paraId="1A447E12" w14:textId="469125B6" w:rsidR="00F83A8D" w:rsidRDefault="00C35D73" w:rsidP="00C35D73">
      <w:pPr>
        <w:pStyle w:val="Heading2"/>
      </w:pPr>
      <w:r>
        <w:t>Creating SignalR Hubs and Clients</w:t>
      </w:r>
    </w:p>
    <w:p w14:paraId="046EE8CF" w14:textId="061827FC" w:rsidR="004271A1" w:rsidRDefault="00C35D73" w:rsidP="00B82303">
      <w:r>
        <w:t xml:space="preserve">Ok let’s get down to the nuts and bolts of setting up a SignalR Hub and testing it in .NET first. </w:t>
      </w:r>
      <w:r w:rsidR="004271A1">
        <w:t>I’ll use a Chat application as an example. Although very simple, a peer to peer chat application demonstrates most of the key features you need to understand with this technology.</w:t>
      </w:r>
    </w:p>
    <w:p w14:paraId="3B2B0B2B" w14:textId="77777777" w:rsidR="004271A1" w:rsidRDefault="004271A1" w:rsidP="00B82303"/>
    <w:p w14:paraId="5C826438" w14:textId="7B2802C2" w:rsidR="00C35D73" w:rsidRDefault="009372A0" w:rsidP="00B82303">
      <w:r>
        <w:t>First, i</w:t>
      </w:r>
      <w:r w:rsidR="00C35D73">
        <w:t xml:space="preserve">n order to use this technology </w:t>
      </w:r>
      <w:r w:rsidR="00C35D73" w:rsidRPr="004271A1">
        <w:rPr>
          <w:b/>
        </w:rPr>
        <w:t>you will need to write some .NET code</w:t>
      </w:r>
      <w:r w:rsidR="00C35D73">
        <w:t xml:space="preserve">. It’s not a lot of code and it’s mostly very </w:t>
      </w:r>
      <w:r w:rsidR="004271A1">
        <w:t>p</w:t>
      </w:r>
      <w:r w:rsidR="00C35D73">
        <w:t>lumbing code, but it’s required in order to be able to get the Hub and client up a</w:t>
      </w:r>
      <w:r w:rsidR="00C65CEB">
        <w:t>nd running since SignalR is at its core a .NET technology.</w:t>
      </w:r>
    </w:p>
    <w:p w14:paraId="15CB816D" w14:textId="3B30FD74" w:rsidR="00C35D73" w:rsidRDefault="00C35D73" w:rsidP="00B82303"/>
    <w:p w14:paraId="61781039" w14:textId="12F36644" w:rsidR="00C35D73" w:rsidRDefault="00C35D73" w:rsidP="00B82303">
      <w:r>
        <w:t>What we want to do for our FoxPro scenario is:</w:t>
      </w:r>
    </w:p>
    <w:p w14:paraId="1EA70164" w14:textId="07ED2622" w:rsidR="00C35D73" w:rsidRDefault="00C35D73" w:rsidP="00B82303"/>
    <w:p w14:paraId="33077E6F" w14:textId="7DF2BA5A" w:rsidR="00C35D73" w:rsidRDefault="00C35D73" w:rsidP="00C35D73">
      <w:pPr>
        <w:pStyle w:val="ListParagraph"/>
        <w:numPr>
          <w:ilvl w:val="0"/>
          <w:numId w:val="40"/>
        </w:numPr>
      </w:pPr>
      <w:r>
        <w:t>Create a SignalR Hub</w:t>
      </w:r>
      <w:r w:rsidR="00ED66FE">
        <w:t xml:space="preserve"> in .NET</w:t>
      </w:r>
    </w:p>
    <w:p w14:paraId="25C82AC8" w14:textId="4EE0626F" w:rsidR="00C35D73" w:rsidRDefault="00C35D73" w:rsidP="00C35D73">
      <w:pPr>
        <w:pStyle w:val="ListParagraph"/>
        <w:numPr>
          <w:ilvl w:val="0"/>
          <w:numId w:val="40"/>
        </w:numPr>
      </w:pPr>
      <w:r>
        <w:t>Create a SignalR Client</w:t>
      </w:r>
      <w:r w:rsidR="00ED66FE">
        <w:t xml:space="preserve"> in .NET</w:t>
      </w:r>
      <w:r>
        <w:t xml:space="preserve"> (Publish and Callback Handling)</w:t>
      </w:r>
    </w:p>
    <w:p w14:paraId="041A646C" w14:textId="39AA6F34" w:rsidR="00C35D73" w:rsidRDefault="00C35D73" w:rsidP="00C35D73">
      <w:pPr>
        <w:pStyle w:val="ListParagraph"/>
        <w:numPr>
          <w:ilvl w:val="0"/>
          <w:numId w:val="40"/>
        </w:numPr>
      </w:pPr>
      <w:r>
        <w:t>FoxPro Client that uses the .NET SignalR Client</w:t>
      </w:r>
    </w:p>
    <w:p w14:paraId="5A7901B2" w14:textId="5D3DE5D0" w:rsidR="00C35D73" w:rsidRDefault="00C35D73" w:rsidP="00C35D73"/>
    <w:p w14:paraId="2AA64337" w14:textId="17358669" w:rsidR="00ED66FE" w:rsidRDefault="00ED66FE" w:rsidP="00C35D73">
      <w:r>
        <w:t xml:space="preserve">With this </w:t>
      </w:r>
      <w:r w:rsidR="00844136">
        <w:t>setup,</w:t>
      </w:r>
      <w:r>
        <w:t xml:space="preserve"> here’s what the message flow looks like:</w:t>
      </w:r>
    </w:p>
    <w:p w14:paraId="0DC3A283" w14:textId="30059047" w:rsidR="00C35D73" w:rsidRDefault="00C35D73" w:rsidP="00C35D73">
      <w:r>
        <w:rPr>
          <w:noProof/>
        </w:rPr>
        <w:drawing>
          <wp:inline distT="0" distB="0" distL="0" distR="0" wp14:anchorId="19AE2536" wp14:editId="676631CD">
            <wp:extent cx="6858000" cy="40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061460"/>
                    </a:xfrm>
                    <a:prstGeom prst="rect">
                      <a:avLst/>
                    </a:prstGeom>
                  </pic:spPr>
                </pic:pic>
              </a:graphicData>
            </a:graphic>
          </wp:inline>
        </w:drawing>
      </w:r>
    </w:p>
    <w:p w14:paraId="607CC889" w14:textId="2E261A52" w:rsidR="00ED66FE" w:rsidRDefault="00ED66FE" w:rsidP="00C35D73"/>
    <w:p w14:paraId="06CC7A82" w14:textId="6C9D02CB" w:rsidR="00ED66FE" w:rsidRDefault="00ED66FE" w:rsidP="00C35D73">
      <w:r>
        <w:t>Note that the clients can act both as publisher to send a message and a subscriber to receive messages.</w:t>
      </w:r>
    </w:p>
    <w:p w14:paraId="5E810E92" w14:textId="1818D560" w:rsidR="00ED66FE" w:rsidRDefault="00ED66FE" w:rsidP="00C35D73"/>
    <w:p w14:paraId="605ADA25" w14:textId="2919B0A1" w:rsidR="00ED66FE" w:rsidRDefault="00ED66FE" w:rsidP="00C35D73">
      <w:r>
        <w:t xml:space="preserve">In the context of a Chat application, you might have a publish operation like </w:t>
      </w:r>
      <w:r>
        <w:rPr>
          <w:b/>
        </w:rPr>
        <w:t>SendMessage()</w:t>
      </w:r>
      <w:r>
        <w:t xml:space="preserve"> and a subscribe operation like </w:t>
      </w:r>
      <w:r>
        <w:rPr>
          <w:b/>
        </w:rPr>
        <w:t>ReceiveMessage()</w:t>
      </w:r>
      <w:r>
        <w:t>.</w:t>
      </w:r>
    </w:p>
    <w:p w14:paraId="1069A486" w14:textId="05D6D566" w:rsidR="00ED66FE" w:rsidRDefault="00ED66FE" w:rsidP="00ED66FE">
      <w:pPr>
        <w:pStyle w:val="Heading3"/>
      </w:pPr>
      <w:r>
        <w:t>Creating a .NET SignalR Hub</w:t>
      </w:r>
    </w:p>
    <w:p w14:paraId="443E5083" w14:textId="5E852841" w:rsidR="00ED66FE" w:rsidRDefault="00ED66FE" w:rsidP="00ED66FE">
      <w:r>
        <w:t xml:space="preserve">Let’s start by creating a new SignalR Hub. </w:t>
      </w:r>
    </w:p>
    <w:p w14:paraId="35663435" w14:textId="2CEDB2FE" w:rsidR="00ED66FE" w:rsidRDefault="00ED66FE" w:rsidP="00ED66FE"/>
    <w:p w14:paraId="4E9521B0" w14:textId="04E7CD60" w:rsidR="00ED66FE" w:rsidRDefault="00ED66FE" w:rsidP="00ED66FE">
      <w:pPr>
        <w:pStyle w:val="ListParagraph"/>
        <w:numPr>
          <w:ilvl w:val="0"/>
          <w:numId w:val="41"/>
        </w:numPr>
      </w:pPr>
      <w:r>
        <w:t>Open Visual Studio</w:t>
      </w:r>
      <w:r w:rsidR="00D133F3">
        <w:t xml:space="preserve"> (2017 or later – </w:t>
      </w:r>
      <w:hyperlink r:id="rId16" w:history="1">
        <w:r w:rsidR="00D133F3" w:rsidRPr="0001063E">
          <w:rPr>
            <w:rStyle w:val="Hyperlink"/>
          </w:rPr>
          <w:t>Community Edition is free</w:t>
        </w:r>
      </w:hyperlink>
      <w:r w:rsidR="00D133F3">
        <w:t>)</w:t>
      </w:r>
    </w:p>
    <w:p w14:paraId="365439BC" w14:textId="0857B4A0" w:rsidR="00ED66FE" w:rsidRDefault="00ED66FE" w:rsidP="00ED66FE">
      <w:pPr>
        <w:pStyle w:val="ListParagraph"/>
        <w:numPr>
          <w:ilvl w:val="0"/>
          <w:numId w:val="41"/>
        </w:numPr>
      </w:pPr>
      <w:r>
        <w:t>Create a new Project</w:t>
      </w:r>
      <w:r w:rsidR="008D6A56">
        <w:t xml:space="preserve"> and call it SignalRHub</w:t>
      </w:r>
    </w:p>
    <w:p w14:paraId="02A235C0" w14:textId="74823EB1" w:rsidR="00ED66FE" w:rsidRDefault="00ED66FE" w:rsidP="00ED66FE">
      <w:pPr>
        <w:pStyle w:val="ListParagraph"/>
        <w:numPr>
          <w:ilvl w:val="0"/>
          <w:numId w:val="41"/>
        </w:numPr>
      </w:pPr>
      <w:r>
        <w:t>Choose ASP.NET Web Application (.NET Framework)</w:t>
      </w:r>
    </w:p>
    <w:p w14:paraId="50973A7E" w14:textId="0EDB761A" w:rsidR="00ED66FE" w:rsidRDefault="00ED66FE" w:rsidP="00ED66FE">
      <w:pPr>
        <w:pStyle w:val="ListParagraph"/>
        <w:numPr>
          <w:ilvl w:val="0"/>
          <w:numId w:val="41"/>
        </w:numPr>
      </w:pPr>
      <w:r>
        <w:t>Create an Empty Web application</w:t>
      </w:r>
    </w:p>
    <w:p w14:paraId="31D9E1A6" w14:textId="77777777" w:rsidR="009F49DC" w:rsidRDefault="00CB3707" w:rsidP="00ED66FE">
      <w:pPr>
        <w:pStyle w:val="ListParagraph"/>
        <w:numPr>
          <w:ilvl w:val="0"/>
          <w:numId w:val="41"/>
        </w:numPr>
      </w:pPr>
      <w:r>
        <w:t>Add a NuGet Package</w:t>
      </w:r>
      <w:r w:rsidR="009F49DC">
        <w:t xml:space="preserve"> (References/Manage NuGet Packages)</w:t>
      </w:r>
    </w:p>
    <w:p w14:paraId="144E7247" w14:textId="339B128F" w:rsidR="00CB3707" w:rsidRDefault="009F49DC" w:rsidP="00ED66FE">
      <w:pPr>
        <w:pStyle w:val="ListParagraph"/>
        <w:numPr>
          <w:ilvl w:val="0"/>
          <w:numId w:val="41"/>
        </w:numPr>
      </w:pPr>
      <w:r>
        <w:t>Add</w:t>
      </w:r>
      <w:r w:rsidR="00CB3707">
        <w:t xml:space="preserve"> </w:t>
      </w:r>
      <w:r w:rsidR="00CB3707" w:rsidRPr="009F49DC">
        <w:rPr>
          <w:b/>
        </w:rPr>
        <w:t>Westwind.</w:t>
      </w:r>
      <w:r w:rsidR="00D74BC4">
        <w:rPr>
          <w:b/>
        </w:rPr>
        <w:t>Web</w:t>
      </w:r>
      <w:r>
        <w:rPr>
          <w:b/>
        </w:rPr>
        <w:t xml:space="preserve"> </w:t>
      </w:r>
      <w:r>
        <w:t>Package</w:t>
      </w:r>
      <w:r w:rsidR="00E108BB">
        <w:t xml:space="preserve">  (for creating a</w:t>
      </w:r>
      <w:r w:rsidR="002B4C6E">
        <w:t xml:space="preserve"> si</w:t>
      </w:r>
      <w:r w:rsidR="0096050A">
        <w:t>ngle file</w:t>
      </w:r>
      <w:r w:rsidR="001014B9">
        <w:t xml:space="preserve"> </w:t>
      </w:r>
      <w:r w:rsidR="00E108BB">
        <w:t>REST Service</w:t>
      </w:r>
      <w:r w:rsidR="00D74BC4">
        <w:t>)</w:t>
      </w:r>
    </w:p>
    <w:p w14:paraId="7C83C850" w14:textId="1DBD8371" w:rsidR="00ED66FE" w:rsidRPr="00D74BC4" w:rsidRDefault="00ED66FE" w:rsidP="00ED66FE">
      <w:pPr>
        <w:pStyle w:val="ListParagraph"/>
        <w:numPr>
          <w:ilvl w:val="0"/>
          <w:numId w:val="41"/>
        </w:numPr>
        <w:rPr>
          <w:b/>
        </w:rPr>
      </w:pPr>
      <w:r>
        <w:t xml:space="preserve">Use Add New </w:t>
      </w:r>
      <w:r w:rsidRPr="00D74BC4">
        <w:rPr>
          <w:b/>
        </w:rPr>
        <w:t>SignalR Hub Class (v2)</w:t>
      </w:r>
      <w:r w:rsidR="00D74BC4">
        <w:rPr>
          <w:b/>
        </w:rPr>
        <w:t xml:space="preserve"> </w:t>
      </w:r>
      <w:r w:rsidR="00D74BC4">
        <w:t>to the project</w:t>
      </w:r>
    </w:p>
    <w:p w14:paraId="45599288" w14:textId="208AC09F" w:rsidR="00ED66FE" w:rsidRDefault="00ED66FE" w:rsidP="00ED66FE">
      <w:pPr>
        <w:pStyle w:val="ListParagraph"/>
        <w:numPr>
          <w:ilvl w:val="0"/>
          <w:numId w:val="41"/>
        </w:numPr>
      </w:pPr>
      <w:r>
        <w:t xml:space="preserve">Call it </w:t>
      </w:r>
      <w:r w:rsidRPr="00D74BC4">
        <w:rPr>
          <w:b/>
        </w:rPr>
        <w:t>ChatHub.cs</w:t>
      </w:r>
    </w:p>
    <w:p w14:paraId="37B9D446" w14:textId="79BFA901" w:rsidR="00ED66FE" w:rsidRDefault="00D74BC4" w:rsidP="00ED66FE">
      <w:pPr>
        <w:pStyle w:val="ListParagraph"/>
        <w:numPr>
          <w:ilvl w:val="0"/>
          <w:numId w:val="41"/>
        </w:numPr>
      </w:pPr>
      <w:r>
        <w:t xml:space="preserve">Use Add New </w:t>
      </w:r>
      <w:r w:rsidR="00ED66FE" w:rsidRPr="00D74BC4">
        <w:rPr>
          <w:b/>
        </w:rPr>
        <w:t>OWin Startup Class</w:t>
      </w:r>
      <w:r>
        <w:rPr>
          <w:b/>
        </w:rPr>
        <w:t xml:space="preserve"> </w:t>
      </w:r>
      <w:r w:rsidRPr="00D74BC4">
        <w:t>to the project</w:t>
      </w:r>
    </w:p>
    <w:p w14:paraId="5E780646" w14:textId="77777777" w:rsidR="008D6A56" w:rsidRDefault="008D6A56" w:rsidP="008D6A56"/>
    <w:p w14:paraId="07D520A2" w14:textId="7B2731A7" w:rsidR="008D6A56" w:rsidRDefault="008D6A56" w:rsidP="008D6A56">
      <w:r>
        <w:t xml:space="preserve">Next, you’ll need to fix up the Startup class to load SignalR so it can find and serve your Hub. </w:t>
      </w:r>
    </w:p>
    <w:p w14:paraId="3025CBB3" w14:textId="35046220" w:rsidR="008D6A56" w:rsidRDefault="008D6A56" w:rsidP="008D6A56"/>
    <w:p w14:paraId="39070085"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Microsoft.Owin;</w:t>
      </w:r>
    </w:p>
    <w:p w14:paraId="5CABBF3D"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Owin;</w:t>
      </w:r>
    </w:p>
    <w:p w14:paraId="43D46798" w14:textId="77777777" w:rsidR="008D6A56" w:rsidRDefault="008D6A56" w:rsidP="008D6A56">
      <w:pPr>
        <w:autoSpaceDE w:val="0"/>
        <w:autoSpaceDN w:val="0"/>
        <w:adjustRightInd w:val="0"/>
        <w:spacing w:line="240" w:lineRule="auto"/>
        <w:rPr>
          <w:rFonts w:ascii="Consolas" w:hAnsi="Consolas" w:cs="Consolas"/>
          <w:color w:val="000000"/>
          <w:sz w:val="19"/>
          <w:szCs w:val="19"/>
        </w:rPr>
      </w:pPr>
    </w:p>
    <w:p w14:paraId="4697034B"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assembly</w:t>
      </w:r>
      <w:r>
        <w:rPr>
          <w:rFonts w:ascii="Consolas" w:hAnsi="Consolas" w:cs="Consolas"/>
          <w:color w:val="000000"/>
          <w:sz w:val="19"/>
          <w:szCs w:val="19"/>
        </w:rPr>
        <w:t xml:space="preserve">: </w:t>
      </w:r>
      <w:r>
        <w:rPr>
          <w:rFonts w:ascii="Consolas" w:hAnsi="Consolas" w:cs="Consolas"/>
          <w:color w:val="2B91AF"/>
          <w:sz w:val="19"/>
          <w:szCs w:val="19"/>
        </w:rPr>
        <w:t>OwinStartup</w:t>
      </w:r>
      <w:r>
        <w:rPr>
          <w:rFonts w:ascii="Consolas" w:hAnsi="Consolas" w:cs="Consolas"/>
          <w:color w:val="000000"/>
          <w:sz w:val="19"/>
          <w:szCs w:val="19"/>
        </w:rPr>
        <w:t>(</w:t>
      </w:r>
      <w:r>
        <w:rPr>
          <w:rFonts w:ascii="Consolas" w:hAnsi="Consolas" w:cs="Consolas"/>
          <w:color w:val="0000FF"/>
          <w:sz w:val="19"/>
          <w:szCs w:val="19"/>
        </w:rPr>
        <w:t>typeof</w:t>
      </w:r>
      <w:r>
        <w:rPr>
          <w:rFonts w:ascii="Consolas" w:hAnsi="Consolas" w:cs="Consolas"/>
          <w:color w:val="000000"/>
          <w:sz w:val="19"/>
          <w:szCs w:val="19"/>
        </w:rPr>
        <w:t>(SignalRHub.</w:t>
      </w:r>
      <w:r>
        <w:rPr>
          <w:rFonts w:ascii="Consolas" w:hAnsi="Consolas" w:cs="Consolas"/>
          <w:color w:val="2B91AF"/>
          <w:sz w:val="19"/>
          <w:szCs w:val="19"/>
        </w:rPr>
        <w:t>Startup</w:t>
      </w:r>
      <w:r>
        <w:rPr>
          <w:rFonts w:ascii="Consolas" w:hAnsi="Consolas" w:cs="Consolas"/>
          <w:color w:val="000000"/>
          <w:sz w:val="19"/>
          <w:szCs w:val="19"/>
        </w:rPr>
        <w:t>))]</w:t>
      </w:r>
    </w:p>
    <w:p w14:paraId="2A661C41" w14:textId="77777777" w:rsidR="008D6A56" w:rsidRDefault="008D6A56" w:rsidP="008D6A56">
      <w:pPr>
        <w:autoSpaceDE w:val="0"/>
        <w:autoSpaceDN w:val="0"/>
        <w:adjustRightInd w:val="0"/>
        <w:spacing w:line="240" w:lineRule="auto"/>
        <w:rPr>
          <w:rFonts w:ascii="Consolas" w:hAnsi="Consolas" w:cs="Consolas"/>
          <w:color w:val="000000"/>
          <w:sz w:val="19"/>
          <w:szCs w:val="19"/>
        </w:rPr>
      </w:pPr>
    </w:p>
    <w:p w14:paraId="2A56B272"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SignalRHub</w:t>
      </w:r>
    </w:p>
    <w:p w14:paraId="5B08882B"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15CC1C5"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0E828ED7"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E93B7"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Configuration(</w:t>
      </w:r>
      <w:r>
        <w:rPr>
          <w:rFonts w:ascii="Consolas" w:hAnsi="Consolas" w:cs="Consolas"/>
          <w:color w:val="2B91AF"/>
          <w:sz w:val="19"/>
          <w:szCs w:val="19"/>
        </w:rPr>
        <w:t>IAppBuilder</w:t>
      </w:r>
      <w:r>
        <w:rPr>
          <w:rFonts w:ascii="Consolas" w:hAnsi="Consolas" w:cs="Consolas"/>
          <w:color w:val="000000"/>
          <w:sz w:val="19"/>
          <w:szCs w:val="19"/>
        </w:rPr>
        <w:t xml:space="preserve"> app)</w:t>
      </w:r>
    </w:p>
    <w:p w14:paraId="2F1AA3A4" w14:textId="29A8D3DF"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C04974E" w14:textId="77777777" w:rsidR="008D6A56" w:rsidRPr="002A76EC" w:rsidRDefault="008D6A56" w:rsidP="008D6A56">
      <w:pPr>
        <w:autoSpaceDE w:val="0"/>
        <w:autoSpaceDN w:val="0"/>
        <w:adjustRightInd w:val="0"/>
        <w:spacing w:line="240" w:lineRule="auto"/>
        <w:rPr>
          <w:rFonts w:ascii="Consolas" w:hAnsi="Consolas" w:cs="Consolas"/>
          <w:color w:val="000000"/>
          <w:sz w:val="19"/>
          <w:szCs w:val="19"/>
        </w:rPr>
      </w:pPr>
      <w:r w:rsidRPr="002A76EC">
        <w:rPr>
          <w:rFonts w:ascii="Consolas" w:hAnsi="Consolas" w:cs="Consolas"/>
          <w:color w:val="000000"/>
          <w:sz w:val="19"/>
          <w:szCs w:val="19"/>
        </w:rPr>
        <w:t xml:space="preserve">            </w:t>
      </w:r>
      <w:r w:rsidRPr="002A76EC">
        <w:rPr>
          <w:rFonts w:ascii="Consolas" w:hAnsi="Consolas" w:cs="Consolas"/>
          <w:color w:val="0000FF"/>
          <w:sz w:val="19"/>
          <w:szCs w:val="19"/>
        </w:rPr>
        <w:t>var</w:t>
      </w:r>
      <w:r w:rsidRPr="002A76EC">
        <w:rPr>
          <w:rFonts w:ascii="Consolas" w:hAnsi="Consolas" w:cs="Consolas"/>
          <w:color w:val="000000"/>
          <w:sz w:val="19"/>
          <w:szCs w:val="19"/>
        </w:rPr>
        <w:t xml:space="preserve"> signalRConfig = </w:t>
      </w:r>
      <w:r w:rsidRPr="002A76EC">
        <w:rPr>
          <w:rFonts w:ascii="Consolas" w:hAnsi="Consolas" w:cs="Consolas"/>
          <w:color w:val="0000FF"/>
          <w:sz w:val="19"/>
          <w:szCs w:val="19"/>
        </w:rPr>
        <w:t>new</w:t>
      </w:r>
      <w:r w:rsidRPr="002A76EC">
        <w:rPr>
          <w:rFonts w:ascii="Consolas" w:hAnsi="Consolas" w:cs="Consolas"/>
          <w:color w:val="000000"/>
          <w:sz w:val="19"/>
          <w:szCs w:val="19"/>
        </w:rPr>
        <w:t xml:space="preserve"> Microsoft.AspNet.SignalR.</w:t>
      </w:r>
      <w:r w:rsidRPr="002A76EC">
        <w:rPr>
          <w:rFonts w:ascii="Consolas" w:hAnsi="Consolas" w:cs="Consolas"/>
          <w:color w:val="2B91AF"/>
          <w:sz w:val="19"/>
          <w:szCs w:val="19"/>
        </w:rPr>
        <w:t>HubConfiguration</w:t>
      </w:r>
      <w:r w:rsidRPr="002A76EC">
        <w:rPr>
          <w:rFonts w:ascii="Consolas" w:hAnsi="Consolas" w:cs="Consolas"/>
          <w:color w:val="000000"/>
          <w:sz w:val="19"/>
          <w:szCs w:val="19"/>
        </w:rPr>
        <w:t>()</w:t>
      </w:r>
    </w:p>
    <w:p w14:paraId="472D652D" w14:textId="77777777" w:rsidR="008D6A56" w:rsidRPr="002A76EC" w:rsidRDefault="008D6A56" w:rsidP="008D6A56">
      <w:pPr>
        <w:autoSpaceDE w:val="0"/>
        <w:autoSpaceDN w:val="0"/>
        <w:adjustRightInd w:val="0"/>
        <w:spacing w:line="240" w:lineRule="auto"/>
        <w:rPr>
          <w:rFonts w:ascii="Consolas" w:hAnsi="Consolas" w:cs="Consolas"/>
          <w:color w:val="000000"/>
          <w:sz w:val="19"/>
          <w:szCs w:val="19"/>
        </w:rPr>
      </w:pPr>
      <w:r w:rsidRPr="002A76EC">
        <w:rPr>
          <w:rFonts w:ascii="Consolas" w:hAnsi="Consolas" w:cs="Consolas"/>
          <w:color w:val="000000"/>
          <w:sz w:val="19"/>
          <w:szCs w:val="19"/>
        </w:rPr>
        <w:t xml:space="preserve">            {</w:t>
      </w:r>
    </w:p>
    <w:p w14:paraId="338F4105" w14:textId="77777777" w:rsidR="008D6A56" w:rsidRPr="002A76EC" w:rsidRDefault="008D6A56" w:rsidP="008D6A56">
      <w:pPr>
        <w:autoSpaceDE w:val="0"/>
        <w:autoSpaceDN w:val="0"/>
        <w:adjustRightInd w:val="0"/>
        <w:spacing w:line="240" w:lineRule="auto"/>
        <w:rPr>
          <w:rFonts w:ascii="Consolas" w:hAnsi="Consolas" w:cs="Consolas"/>
          <w:color w:val="000000"/>
          <w:sz w:val="19"/>
          <w:szCs w:val="19"/>
        </w:rPr>
      </w:pPr>
      <w:r w:rsidRPr="002A76EC">
        <w:rPr>
          <w:rFonts w:ascii="Consolas" w:hAnsi="Consolas" w:cs="Consolas"/>
          <w:color w:val="000000"/>
          <w:sz w:val="19"/>
          <w:szCs w:val="19"/>
        </w:rPr>
        <w:t xml:space="preserve">                EnableDetailedErrors = </w:t>
      </w:r>
      <w:r w:rsidRPr="002A76EC">
        <w:rPr>
          <w:rFonts w:ascii="Consolas" w:hAnsi="Consolas" w:cs="Consolas"/>
          <w:color w:val="0000FF"/>
          <w:sz w:val="19"/>
          <w:szCs w:val="19"/>
        </w:rPr>
        <w:t>true</w:t>
      </w:r>
      <w:r w:rsidRPr="002A76EC">
        <w:rPr>
          <w:rFonts w:ascii="Consolas" w:hAnsi="Consolas" w:cs="Consolas"/>
          <w:color w:val="000000"/>
          <w:sz w:val="19"/>
          <w:szCs w:val="19"/>
        </w:rPr>
        <w:t>,</w:t>
      </w:r>
    </w:p>
    <w:p w14:paraId="31325D7B" w14:textId="77777777" w:rsidR="008D6A56" w:rsidRPr="002A76EC" w:rsidRDefault="008D6A56" w:rsidP="008D6A56">
      <w:pPr>
        <w:autoSpaceDE w:val="0"/>
        <w:autoSpaceDN w:val="0"/>
        <w:adjustRightInd w:val="0"/>
        <w:spacing w:line="240" w:lineRule="auto"/>
        <w:rPr>
          <w:rFonts w:ascii="Consolas" w:hAnsi="Consolas" w:cs="Consolas"/>
          <w:color w:val="000000"/>
          <w:sz w:val="19"/>
          <w:szCs w:val="19"/>
        </w:rPr>
      </w:pPr>
      <w:r w:rsidRPr="002A76EC">
        <w:rPr>
          <w:rFonts w:ascii="Consolas" w:hAnsi="Consolas" w:cs="Consolas"/>
          <w:color w:val="000000"/>
          <w:sz w:val="19"/>
          <w:szCs w:val="19"/>
        </w:rPr>
        <w:t xml:space="preserve">            };</w:t>
      </w:r>
    </w:p>
    <w:p w14:paraId="7439036F" w14:textId="77777777" w:rsidR="008D6A56" w:rsidRPr="002A76EC" w:rsidRDefault="008D6A56" w:rsidP="008D6A56">
      <w:pPr>
        <w:autoSpaceDE w:val="0"/>
        <w:autoSpaceDN w:val="0"/>
        <w:adjustRightInd w:val="0"/>
        <w:spacing w:line="240" w:lineRule="auto"/>
        <w:rPr>
          <w:rFonts w:ascii="Consolas" w:hAnsi="Consolas" w:cs="Consolas"/>
          <w:b/>
          <w:color w:val="000000"/>
          <w:sz w:val="19"/>
          <w:szCs w:val="19"/>
        </w:rPr>
      </w:pPr>
      <w:r>
        <w:rPr>
          <w:rFonts w:ascii="Consolas" w:hAnsi="Consolas" w:cs="Consolas"/>
          <w:color w:val="000000"/>
          <w:sz w:val="19"/>
          <w:szCs w:val="19"/>
        </w:rPr>
        <w:t xml:space="preserve">            </w:t>
      </w:r>
      <w:r w:rsidRPr="002A76EC">
        <w:rPr>
          <w:rFonts w:ascii="Consolas" w:hAnsi="Consolas" w:cs="Consolas"/>
          <w:b/>
          <w:color w:val="000000"/>
          <w:sz w:val="19"/>
          <w:szCs w:val="19"/>
        </w:rPr>
        <w:t>app.MapSignalR(</w:t>
      </w:r>
      <w:r w:rsidRPr="002A76EC">
        <w:rPr>
          <w:rFonts w:ascii="Consolas" w:hAnsi="Consolas" w:cs="Consolas"/>
          <w:b/>
          <w:color w:val="A31515"/>
          <w:sz w:val="19"/>
          <w:szCs w:val="19"/>
        </w:rPr>
        <w:t>"/signalr"</w:t>
      </w:r>
      <w:r w:rsidRPr="002A76EC">
        <w:rPr>
          <w:rFonts w:ascii="Consolas" w:hAnsi="Consolas" w:cs="Consolas"/>
          <w:b/>
          <w:color w:val="000000"/>
          <w:sz w:val="19"/>
          <w:szCs w:val="19"/>
        </w:rPr>
        <w:t>,signalRConfig);</w:t>
      </w:r>
    </w:p>
    <w:p w14:paraId="4A45ABAA"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779CA" w14:textId="77777777" w:rsidR="008D6A56" w:rsidRDefault="008D6A56" w:rsidP="008D6A5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54623" w14:textId="7E681CD6" w:rsidR="008D6A56" w:rsidRDefault="008D6A56" w:rsidP="008D6A56">
      <w:r>
        <w:rPr>
          <w:rFonts w:ascii="Consolas" w:hAnsi="Consolas" w:cs="Consolas"/>
          <w:color w:val="000000"/>
          <w:sz w:val="19"/>
          <w:szCs w:val="19"/>
        </w:rPr>
        <w:t>}</w:t>
      </w:r>
    </w:p>
    <w:p w14:paraId="433CB67C" w14:textId="0B3197FB" w:rsidR="008D6A56" w:rsidRDefault="008D6A56" w:rsidP="008D6A56"/>
    <w:p w14:paraId="08A02D63" w14:textId="79EF4525" w:rsidR="008D6A56" w:rsidRDefault="008D6A56" w:rsidP="008D6A56">
      <w:r>
        <w:t xml:space="preserve">This short block of code initializes SignalR and allows it to be served from a standard </w:t>
      </w:r>
      <w:r w:rsidRPr="008D6A56">
        <w:rPr>
          <w:b/>
        </w:rPr>
        <w:t>/signalr</w:t>
      </w:r>
      <w:r>
        <w:rPr>
          <w:b/>
        </w:rPr>
        <w:t xml:space="preserve"> </w:t>
      </w:r>
      <w:r>
        <w:t xml:space="preserve">virtual. SignalR can automatically discover multiple Hub classes so this single URL is all you need even with multiple hubs. </w:t>
      </w:r>
    </w:p>
    <w:p w14:paraId="6B3C9692" w14:textId="0E69623E" w:rsidR="008D6A56" w:rsidRDefault="008D6A56" w:rsidP="008D6A56"/>
    <w:p w14:paraId="7BEA9A18" w14:textId="1B0993CC" w:rsidR="008D6A56" w:rsidRDefault="008D6A56" w:rsidP="008D6A56">
      <w:r>
        <w:t>Next let</w:t>
      </w:r>
      <w:r w:rsidR="00F54635">
        <w:t>’</w:t>
      </w:r>
      <w:r>
        <w:t>s look at our ChatHub code and create an initial message.</w:t>
      </w:r>
    </w:p>
    <w:p w14:paraId="4424B52A" w14:textId="4F46D6F6" w:rsidR="008D6A56" w:rsidRDefault="008D6A56" w:rsidP="008D6A56"/>
    <w:p w14:paraId="0BF051DE"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ChatHub</w:t>
      </w:r>
      <w:r>
        <w:rPr>
          <w:rFonts w:ascii="Consolas" w:hAnsi="Consolas" w:cs="Consolas"/>
          <w:color w:val="000000"/>
          <w:sz w:val="19"/>
          <w:szCs w:val="19"/>
        </w:rPr>
        <w:t xml:space="preserve"> : </w:t>
      </w:r>
      <w:r>
        <w:rPr>
          <w:rFonts w:ascii="Consolas" w:hAnsi="Consolas" w:cs="Consolas"/>
          <w:color w:val="2B91AF"/>
          <w:sz w:val="19"/>
          <w:szCs w:val="19"/>
        </w:rPr>
        <w:t>Hub</w:t>
      </w:r>
    </w:p>
    <w:p w14:paraId="1D815B50"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0698BF3E" w14:textId="449273CF"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STR_DEFAULT_GROUP = </w:t>
      </w:r>
      <w:r>
        <w:rPr>
          <w:rFonts w:ascii="Consolas" w:hAnsi="Consolas" w:cs="Consolas"/>
          <w:color w:val="A31515"/>
          <w:sz w:val="19"/>
          <w:szCs w:val="19"/>
        </w:rPr>
        <w:t>"</w:t>
      </w:r>
      <w:r w:rsidR="00DA64F5">
        <w:rPr>
          <w:rFonts w:ascii="Consolas" w:hAnsi="Consolas" w:cs="Consolas"/>
          <w:color w:val="A31515"/>
          <w:sz w:val="19"/>
          <w:szCs w:val="19"/>
        </w:rPr>
        <w:t>Southwest Fox</w:t>
      </w:r>
      <w:r>
        <w:rPr>
          <w:rFonts w:ascii="Consolas" w:hAnsi="Consolas" w:cs="Consolas"/>
          <w:color w:val="A31515"/>
          <w:sz w:val="19"/>
          <w:szCs w:val="19"/>
        </w:rPr>
        <w:t>"</w:t>
      </w:r>
      <w:r>
        <w:rPr>
          <w:rFonts w:ascii="Consolas" w:hAnsi="Consolas" w:cs="Consolas"/>
          <w:color w:val="000000"/>
          <w:sz w:val="19"/>
          <w:szCs w:val="19"/>
        </w:rPr>
        <w:t>;</w:t>
      </w:r>
    </w:p>
    <w:p w14:paraId="2CED6353"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7ABCDC1A" w14:textId="3B8FF7D8"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&gt; Users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&gt;();</w:t>
      </w:r>
    </w:p>
    <w:p w14:paraId="3A54C609"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613E1305"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SendMessage(</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0000FF"/>
          <w:sz w:val="19"/>
          <w:szCs w:val="19"/>
        </w:rPr>
        <w:t>string</w:t>
      </w:r>
      <w:r>
        <w:rPr>
          <w:rFonts w:ascii="Consolas" w:hAnsi="Consolas" w:cs="Consolas"/>
          <w:color w:val="000000"/>
          <w:sz w:val="19"/>
          <w:szCs w:val="19"/>
        </w:rPr>
        <w:t xml:space="preserve"> group)</w:t>
      </w:r>
    </w:p>
    <w:p w14:paraId="523C746A" w14:textId="1D23FEB3"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ADB06"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.IsNullOrEmpty(group))</w:t>
      </w:r>
    </w:p>
    <w:p w14:paraId="76C1712F"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group = STR_DEFAULT_GROUP;</w:t>
      </w:r>
    </w:p>
    <w:p w14:paraId="76200996"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461CC6E3"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Users.TryGetValue(Context.ConnectionId,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 user);</w:t>
      </w:r>
    </w:p>
    <w:p w14:paraId="5906D4FF"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2D1A876F"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 = JoinGroup(</w:t>
      </w:r>
      <w:r>
        <w:rPr>
          <w:rFonts w:ascii="Consolas" w:hAnsi="Consolas" w:cs="Consolas"/>
          <w:color w:val="0000FF"/>
          <w:sz w:val="19"/>
          <w:szCs w:val="19"/>
        </w:rPr>
        <w:t>null</w:t>
      </w:r>
      <w:r>
        <w:rPr>
          <w:rFonts w:ascii="Consolas" w:hAnsi="Consolas" w:cs="Consolas"/>
          <w:color w:val="000000"/>
          <w:sz w:val="19"/>
          <w:szCs w:val="19"/>
        </w:rPr>
        <w:t xml:space="preserve">, group);                </w:t>
      </w:r>
    </w:p>
    <w:p w14:paraId="0CB8F30E"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11C41"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user.LastOn = </w:t>
      </w:r>
      <w:r>
        <w:rPr>
          <w:rFonts w:ascii="Consolas" w:hAnsi="Consolas" w:cs="Consolas"/>
          <w:color w:val="2B91AF"/>
          <w:sz w:val="19"/>
          <w:szCs w:val="19"/>
        </w:rPr>
        <w:t>DateTime</w:t>
      </w:r>
      <w:r>
        <w:rPr>
          <w:rFonts w:ascii="Consolas" w:hAnsi="Consolas" w:cs="Consolas"/>
          <w:color w:val="000000"/>
          <w:sz w:val="19"/>
          <w:szCs w:val="19"/>
        </w:rPr>
        <w:t>.UtcNow;</w:t>
      </w:r>
    </w:p>
    <w:p w14:paraId="78B5BDFB"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63440"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ChatMessage</w:t>
      </w:r>
    </w:p>
    <w:p w14:paraId="734F7501"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A48AE02"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 = message,</w:t>
      </w:r>
    </w:p>
    <w:p w14:paraId="61486C4C"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 = user,</w:t>
      </w:r>
    </w:p>
    <w:p w14:paraId="326F9D31"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IsCurrentUser = user.Id == Context.ConnectionId</w:t>
      </w:r>
    </w:p>
    <w:p w14:paraId="7EEE24C2"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1051D04"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6E3B8" w14:textId="614E3681"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Broadcast to a specific Group   </w:t>
      </w:r>
      <w:r w:rsidR="006C6DD2">
        <w:rPr>
          <w:rFonts w:ascii="Consolas" w:hAnsi="Consolas" w:cs="Consolas"/>
          <w:color w:val="008000"/>
          <w:sz w:val="19"/>
          <w:szCs w:val="19"/>
        </w:rPr>
        <w:t xml:space="preserve">or </w:t>
      </w:r>
      <w:r>
        <w:rPr>
          <w:rFonts w:ascii="Consolas" w:hAnsi="Consolas" w:cs="Consolas"/>
          <w:color w:val="008000"/>
          <w:sz w:val="19"/>
          <w:szCs w:val="19"/>
        </w:rPr>
        <w:t xml:space="preserve"> (Clients.All)</w:t>
      </w:r>
    </w:p>
    <w:p w14:paraId="30CAC557"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Clients.Group(group).OnReceiveMessage(msg);</w:t>
      </w:r>
    </w:p>
    <w:p w14:paraId="4464FE8F" w14:textId="50D3555B"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.WriteLine(</w:t>
      </w:r>
      <w:r>
        <w:rPr>
          <w:rFonts w:ascii="Consolas" w:hAnsi="Consolas" w:cs="Consolas"/>
          <w:color w:val="A31515"/>
          <w:sz w:val="19"/>
          <w:szCs w:val="19"/>
        </w:rPr>
        <w:t>"Server Send: "</w:t>
      </w:r>
      <w:r>
        <w:rPr>
          <w:rFonts w:ascii="Consolas" w:hAnsi="Consolas" w:cs="Consolas"/>
          <w:color w:val="000000"/>
          <w:sz w:val="19"/>
          <w:szCs w:val="19"/>
        </w:rPr>
        <w:t xml:space="preserve"> + user.Group + </w:t>
      </w:r>
      <w:r>
        <w:rPr>
          <w:rFonts w:ascii="Consolas" w:hAnsi="Consolas" w:cs="Consolas"/>
          <w:color w:val="A31515"/>
          <w:sz w:val="19"/>
          <w:szCs w:val="19"/>
        </w:rPr>
        <w:t>" "</w:t>
      </w:r>
      <w:r>
        <w:rPr>
          <w:rFonts w:ascii="Consolas" w:hAnsi="Consolas" w:cs="Consolas"/>
          <w:color w:val="000000"/>
          <w:sz w:val="19"/>
          <w:szCs w:val="19"/>
        </w:rPr>
        <w:t xml:space="preserve"> + user.Name);</w:t>
      </w:r>
    </w:p>
    <w:p w14:paraId="718683E5"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E3585"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72181DAF"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 JoinGroup(</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groupName)</w:t>
      </w:r>
    </w:p>
    <w:p w14:paraId="2237B1C5"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B9B52"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.IsNullOrEmpty(name))</w:t>
      </w:r>
    </w:p>
    <w:p w14:paraId="4B7280F0"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2B91AF"/>
          <w:sz w:val="19"/>
          <w:szCs w:val="19"/>
        </w:rPr>
        <w:t>StringUtils</w:t>
      </w:r>
      <w:r>
        <w:rPr>
          <w:rFonts w:ascii="Consolas" w:hAnsi="Consolas" w:cs="Consolas"/>
          <w:color w:val="000000"/>
          <w:sz w:val="19"/>
          <w:szCs w:val="19"/>
        </w:rPr>
        <w:t>.RandomString(10);</w:t>
      </w:r>
    </w:p>
    <w:p w14:paraId="02C96377"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02F96B68"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Groups.Add(Context.ConnectionId, groupName);</w:t>
      </w:r>
    </w:p>
    <w:p w14:paraId="08C1A70F" w14:textId="77777777" w:rsidR="00400742"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Users[Context.ConnectionId]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 {Name = name, </w:t>
      </w:r>
    </w:p>
    <w:p w14:paraId="2A8F90F1" w14:textId="77777777" w:rsidR="00400742" w:rsidRDefault="00400742"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D74BC4">
        <w:rPr>
          <w:rFonts w:ascii="Consolas" w:hAnsi="Consolas" w:cs="Consolas"/>
          <w:color w:val="000000"/>
          <w:sz w:val="19"/>
          <w:szCs w:val="19"/>
        </w:rPr>
        <w:t xml:space="preserve">Group = groupName, </w:t>
      </w:r>
    </w:p>
    <w:p w14:paraId="359A177A" w14:textId="5D4261AC" w:rsidR="00D74BC4" w:rsidRDefault="00400742"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D74BC4">
        <w:rPr>
          <w:rFonts w:ascii="Consolas" w:hAnsi="Consolas" w:cs="Consolas"/>
          <w:color w:val="000000"/>
          <w:sz w:val="19"/>
          <w:szCs w:val="19"/>
        </w:rPr>
        <w:t>Id = Context.ConnectionId};</w:t>
      </w:r>
    </w:p>
    <w:p w14:paraId="7383719D"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14AA857B"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Users[Context.ConnectionId];</w:t>
      </w:r>
    </w:p>
    <w:p w14:paraId="6CCF7375"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D3D0C" w14:textId="77777777" w:rsidR="00D74BC4" w:rsidRDefault="00D74BC4" w:rsidP="00D74BC4">
      <w:pPr>
        <w:autoSpaceDE w:val="0"/>
        <w:autoSpaceDN w:val="0"/>
        <w:adjustRightInd w:val="0"/>
        <w:spacing w:line="240" w:lineRule="auto"/>
        <w:rPr>
          <w:rFonts w:ascii="Consolas" w:hAnsi="Consolas" w:cs="Consolas"/>
          <w:color w:val="000000"/>
          <w:sz w:val="19"/>
          <w:szCs w:val="19"/>
        </w:rPr>
      </w:pPr>
    </w:p>
    <w:p w14:paraId="5E6BE4C7"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ExitGroup(</w:t>
      </w:r>
      <w:r>
        <w:rPr>
          <w:rFonts w:ascii="Consolas" w:hAnsi="Consolas" w:cs="Consolas"/>
          <w:color w:val="0000FF"/>
          <w:sz w:val="19"/>
          <w:szCs w:val="19"/>
        </w:rPr>
        <w:t>string</w:t>
      </w:r>
      <w:r>
        <w:rPr>
          <w:rFonts w:ascii="Consolas" w:hAnsi="Consolas" w:cs="Consolas"/>
          <w:color w:val="000000"/>
          <w:sz w:val="19"/>
          <w:szCs w:val="19"/>
        </w:rPr>
        <w:t xml:space="preserve"> groupName)</w:t>
      </w:r>
    </w:p>
    <w:p w14:paraId="6C348407"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9E34D"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Groups.Remove(Context.ConnectionId, groupName);</w:t>
      </w:r>
    </w:p>
    <w:p w14:paraId="3751C409"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(Users.ContainsKey(Context.ConnectionId))</w:t>
      </w:r>
    </w:p>
    <w:p w14:paraId="56DA568C"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Users.Remove(Context.ConnectionId);</w:t>
      </w:r>
    </w:p>
    <w:p w14:paraId="11372B6E" w14:textId="77777777" w:rsidR="00D74BC4" w:rsidRDefault="00D74BC4" w:rsidP="00D74B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178E0" w14:textId="5A082040" w:rsidR="008D6A56" w:rsidRDefault="00D74BC4" w:rsidP="00D74BC4">
      <w:pPr>
        <w:rPr>
          <w:rFonts w:ascii="Consolas" w:hAnsi="Consolas" w:cs="Consolas"/>
          <w:color w:val="000000"/>
          <w:sz w:val="19"/>
          <w:szCs w:val="19"/>
        </w:rPr>
      </w:pPr>
      <w:r>
        <w:rPr>
          <w:rFonts w:ascii="Consolas" w:hAnsi="Consolas" w:cs="Consolas"/>
          <w:color w:val="000000"/>
          <w:sz w:val="19"/>
          <w:szCs w:val="19"/>
        </w:rPr>
        <w:t>}</w:t>
      </w:r>
    </w:p>
    <w:p w14:paraId="04CA2DB7" w14:textId="77777777" w:rsidR="006C6DD2" w:rsidRPr="008D6A56" w:rsidRDefault="006C6DD2" w:rsidP="00D74BC4"/>
    <w:p w14:paraId="4147D4C3" w14:textId="5803F46C" w:rsidR="008D6A56" w:rsidRDefault="008D6A56" w:rsidP="00ED66FE">
      <w:r>
        <w:t xml:space="preserve">The initial hub is going to have 3 public methods that let us </w:t>
      </w:r>
      <w:r w:rsidRPr="005A55AD">
        <w:rPr>
          <w:b/>
        </w:rPr>
        <w:t>send a message</w:t>
      </w:r>
      <w:r>
        <w:t xml:space="preserve">, </w:t>
      </w:r>
      <w:r w:rsidRPr="005A55AD">
        <w:rPr>
          <w:b/>
        </w:rPr>
        <w:t>join</w:t>
      </w:r>
      <w:r>
        <w:t xml:space="preserve"> and </w:t>
      </w:r>
      <w:r w:rsidRPr="005A55AD">
        <w:rPr>
          <w:b/>
        </w:rPr>
        <w:t>exit a group</w:t>
      </w:r>
      <w:r>
        <w:t>, which are the basics needed to create a simple chat client.</w:t>
      </w:r>
      <w:r w:rsidR="005A55AD">
        <w:t xml:space="preserve"> This way we can have multiple areas that messages can be sent to.</w:t>
      </w:r>
    </w:p>
    <w:p w14:paraId="2AC4AA9A" w14:textId="55D1A7D7" w:rsidR="003146D7" w:rsidRDefault="003146D7" w:rsidP="00ED66FE"/>
    <w:p w14:paraId="6720D166" w14:textId="1DE4A39A" w:rsidR="003146D7" w:rsidRDefault="003146D7" w:rsidP="00ED66FE">
      <w:r>
        <w:t>In essence, these message</w:t>
      </w:r>
      <w:r w:rsidR="006937C7">
        <w:t>s</w:t>
      </w:r>
      <w:r>
        <w:t xml:space="preserve"> are little more than store and forward handlers that re-send the parameters of the hub method to a client handler on all connected clients. There’s a little bit of additional code t</w:t>
      </w:r>
      <w:r w:rsidR="00AB4FB9">
        <w:t>o deal default values and tracking users, but most of the time hub methods are going to be fairly light on code just forwarding messages.</w:t>
      </w:r>
    </w:p>
    <w:p w14:paraId="1E0EC512" w14:textId="37AAF332" w:rsidR="003832C1" w:rsidRDefault="003832C1" w:rsidP="00ED66FE"/>
    <w:p w14:paraId="6F8EBC04" w14:textId="446CBB4D" w:rsidR="003832C1" w:rsidRDefault="00895701" w:rsidP="00ED66FE">
      <w:r>
        <w:t>In this ChatHub the</w:t>
      </w:r>
      <w:r w:rsidR="003832C1">
        <w:t xml:space="preserve"> key method is  </w:t>
      </w:r>
      <w:r w:rsidR="003832C1">
        <w:rPr>
          <w:b/>
        </w:rPr>
        <w:t>SendMessage()</w:t>
      </w:r>
      <w:r w:rsidR="003832C1">
        <w:t xml:space="preserve"> which is used to broadcast a message from a client to any connected clients. Notice that this method is little more than a proxy which simply takes the inbound message, repackages it and sends it to all connected clients as a </w:t>
      </w:r>
      <w:r w:rsidR="00C63B20" w:rsidRPr="00C63B20">
        <w:rPr>
          <w:b/>
        </w:rPr>
        <w:t>On</w:t>
      </w:r>
      <w:r w:rsidR="003832C1">
        <w:rPr>
          <w:b/>
        </w:rPr>
        <w:t>ReceiveMessage()</w:t>
      </w:r>
      <w:r w:rsidR="003832C1">
        <w:t>.</w:t>
      </w:r>
    </w:p>
    <w:p w14:paraId="5E25CF93" w14:textId="0E1CC4B7" w:rsidR="003832C1" w:rsidRDefault="003832C1" w:rsidP="00ED66FE"/>
    <w:p w14:paraId="0C657205"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Clients.Group(group).OnReceiveMessage(</w:t>
      </w:r>
    </w:p>
    <w:p w14:paraId="2AD3F067"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ChatMessage</w:t>
      </w:r>
    </w:p>
    <w:p w14:paraId="1FBA56F1"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625E1"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 = message,</w:t>
      </w:r>
    </w:p>
    <w:p w14:paraId="630809C5"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User = user</w:t>
      </w:r>
    </w:p>
    <w:p w14:paraId="466BAD06" w14:textId="77777777" w:rsidR="00C63B20" w:rsidRDefault="00C63B20" w:rsidP="00C63B2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83654" w14:textId="7B19936D" w:rsidR="00895701" w:rsidRDefault="00895701" w:rsidP="00ED66FE"/>
    <w:p w14:paraId="1F39C26C" w14:textId="208C0619" w:rsidR="00895701" w:rsidRDefault="00895701" w:rsidP="00ED66FE">
      <w:r>
        <w:t xml:space="preserve">This call means: Broadcast a message to all clients that are in the group of name </w:t>
      </w:r>
      <w:r>
        <w:rPr>
          <w:b/>
        </w:rPr>
        <w:t>group</w:t>
      </w:r>
      <w:r>
        <w:t xml:space="preserve"> and call the </w:t>
      </w:r>
      <w:r>
        <w:rPr>
          <w:b/>
        </w:rPr>
        <w:t>OnReceiveMessage()</w:t>
      </w:r>
      <w:r>
        <w:t xml:space="preserve"> method </w:t>
      </w:r>
      <w:r w:rsidR="00C63B20">
        <w:t xml:space="preserve">on the client that is listening and pass the </w:t>
      </w:r>
      <w:r w:rsidR="00C63B20" w:rsidRPr="00C63B20">
        <w:rPr>
          <w:b/>
        </w:rPr>
        <w:t>ChatMessage</w:t>
      </w:r>
      <w:r w:rsidR="00C63B20">
        <w:rPr>
          <w:b/>
        </w:rPr>
        <w:t xml:space="preserve"> </w:t>
      </w:r>
      <w:r w:rsidR="00C63B20">
        <w:t xml:space="preserve"> object parameter to it.</w:t>
      </w:r>
    </w:p>
    <w:p w14:paraId="36D2B22B" w14:textId="4C09E13B" w:rsidR="00D04465" w:rsidRDefault="00D04465" w:rsidP="00ED66FE"/>
    <w:p w14:paraId="32126475" w14:textId="14CD72DE" w:rsidR="00D04465" w:rsidRDefault="00D04465" w:rsidP="00D04465">
      <w:pPr>
        <w:pStyle w:val="Heading4"/>
      </w:pPr>
      <w:r>
        <w:lastRenderedPageBreak/>
        <w:t>Client Types</w:t>
      </w:r>
    </w:p>
    <w:p w14:paraId="28BC5F0E" w14:textId="7F371FF5" w:rsidR="00D04465" w:rsidRDefault="00D04465" w:rsidP="00D04465">
      <w:r>
        <w:t xml:space="preserve">Above I’m using </w:t>
      </w:r>
      <w:r>
        <w:rPr>
          <w:b/>
        </w:rPr>
        <w:t xml:space="preserve">Clients.Group() </w:t>
      </w:r>
      <w:r>
        <w:t>to specify a specific group to send to. Groups are a very important and common way to ensure that messages reach only a specific subset of users, rather than everyone. Most applications need to group messages and these string based group designators give you all sorts of options for how you separate users.</w:t>
      </w:r>
    </w:p>
    <w:p w14:paraId="00D1F8B6" w14:textId="123F1797" w:rsidR="00D04465" w:rsidRDefault="00D04465" w:rsidP="00D04465"/>
    <w:p w14:paraId="1978BB8C" w14:textId="09B3F62D" w:rsidR="00D04465" w:rsidRDefault="00D04465" w:rsidP="00D04465">
      <w:r>
        <w:t>The options available on Clients for target clients are:</w:t>
      </w:r>
    </w:p>
    <w:p w14:paraId="57F7D00C" w14:textId="58F54E70" w:rsidR="00D04465" w:rsidRDefault="00D04465" w:rsidP="00D04465"/>
    <w:p w14:paraId="3928CD17" w14:textId="41404B46" w:rsidR="004C02EE" w:rsidRPr="004C02EE" w:rsidRDefault="00D04465" w:rsidP="004C02EE">
      <w:pPr>
        <w:pStyle w:val="ListParagraph"/>
        <w:numPr>
          <w:ilvl w:val="0"/>
          <w:numId w:val="41"/>
        </w:numPr>
        <w:rPr>
          <w:b/>
        </w:rPr>
      </w:pPr>
      <w:r w:rsidRPr="00D04465">
        <w:rPr>
          <w:b/>
        </w:rPr>
        <w:t xml:space="preserve">All </w:t>
      </w:r>
      <w:r w:rsidRPr="00D04465">
        <w:rPr>
          <w:b/>
        </w:rPr>
        <w:br/>
      </w:r>
      <w:r>
        <w:t xml:space="preserve">Sends messages to all connected clients without any filters at all. This option is rarely used as you usually need to filter clients in some way. </w:t>
      </w:r>
    </w:p>
    <w:p w14:paraId="5A9485DC" w14:textId="77777777" w:rsidR="004C02EE" w:rsidRPr="004C02EE" w:rsidRDefault="004C02EE" w:rsidP="004C02EE">
      <w:pPr>
        <w:pStyle w:val="ListParagraph"/>
        <w:rPr>
          <w:b/>
        </w:rPr>
      </w:pPr>
    </w:p>
    <w:p w14:paraId="2D0F8238" w14:textId="0BB1DB8C" w:rsidR="004C02EE" w:rsidRPr="00E37E93" w:rsidRDefault="004C02EE" w:rsidP="004C02EE">
      <w:pPr>
        <w:pStyle w:val="ListParagraph"/>
        <w:numPr>
          <w:ilvl w:val="0"/>
          <w:numId w:val="41"/>
        </w:numPr>
        <w:rPr>
          <w:b/>
        </w:rPr>
      </w:pPr>
      <w:r>
        <w:rPr>
          <w:b/>
        </w:rPr>
        <w:t xml:space="preserve">Client </w:t>
      </w:r>
      <w:r w:rsidRPr="004C02EE">
        <w:t>and</w:t>
      </w:r>
      <w:r>
        <w:rPr>
          <w:b/>
        </w:rPr>
        <w:t xml:space="preserve"> Clients</w:t>
      </w:r>
      <w:r>
        <w:rPr>
          <w:b/>
        </w:rPr>
        <w:br/>
      </w:r>
      <w:r>
        <w:t>This allows you to specify specific clients to send to by connection id.</w:t>
      </w:r>
      <w:r>
        <w:br/>
      </w:r>
    </w:p>
    <w:p w14:paraId="720CA9C6" w14:textId="22D5C329" w:rsidR="00E37E93" w:rsidRDefault="004C02EE" w:rsidP="004C02EE">
      <w:pPr>
        <w:pStyle w:val="ListParagraph"/>
        <w:numPr>
          <w:ilvl w:val="0"/>
          <w:numId w:val="41"/>
        </w:numPr>
      </w:pPr>
      <w:r w:rsidRPr="00E37E93">
        <w:rPr>
          <w:b/>
        </w:rPr>
        <w:t>Caller</w:t>
      </w:r>
      <w:r>
        <w:rPr>
          <w:b/>
        </w:rPr>
        <w:br/>
      </w:r>
      <w:r>
        <w:t>This is the current user that is making this call on the Hub. Use this if you need to make a 1 – 1 call between a client and server, which treats this request very much like a simple REST call.</w:t>
      </w:r>
    </w:p>
    <w:p w14:paraId="6715470F" w14:textId="77777777" w:rsidR="004C02EE" w:rsidRDefault="004C02EE" w:rsidP="004C02EE">
      <w:pPr>
        <w:pStyle w:val="ListParagraph"/>
      </w:pPr>
    </w:p>
    <w:p w14:paraId="7DACBE81" w14:textId="6B969E8B" w:rsidR="004C02EE" w:rsidRDefault="004C02EE" w:rsidP="004C02EE">
      <w:pPr>
        <w:pStyle w:val="ListParagraph"/>
        <w:numPr>
          <w:ilvl w:val="0"/>
          <w:numId w:val="41"/>
        </w:numPr>
      </w:pPr>
      <w:r>
        <w:rPr>
          <w:b/>
        </w:rPr>
        <w:t>Others</w:t>
      </w:r>
      <w:r>
        <w:rPr>
          <w:b/>
        </w:rPr>
        <w:br/>
      </w:r>
      <w:r>
        <w:t>All clients except for the caller.</w:t>
      </w:r>
    </w:p>
    <w:p w14:paraId="50883C1B" w14:textId="77777777" w:rsidR="004C02EE" w:rsidRDefault="004C02EE" w:rsidP="004C02EE">
      <w:pPr>
        <w:ind w:left="360"/>
      </w:pPr>
    </w:p>
    <w:p w14:paraId="65DB290F" w14:textId="089B44BF" w:rsidR="00D04465" w:rsidRPr="004C02EE" w:rsidRDefault="00E37E93" w:rsidP="004C02EE">
      <w:pPr>
        <w:pStyle w:val="ListParagraph"/>
        <w:numPr>
          <w:ilvl w:val="0"/>
          <w:numId w:val="41"/>
        </w:numPr>
        <w:rPr>
          <w:b/>
        </w:rPr>
      </w:pPr>
      <w:r>
        <w:rPr>
          <w:b/>
        </w:rPr>
        <w:t>AllExcept</w:t>
      </w:r>
      <w:r w:rsidRPr="00E37E93">
        <w:rPr>
          <w:b/>
        </w:rPr>
        <w:t>()</w:t>
      </w:r>
      <w:r w:rsidRPr="00E37E93">
        <w:rPr>
          <w:b/>
        </w:rPr>
        <w:br/>
      </w:r>
      <w:r>
        <w:t>Allows you to send messages t</w:t>
      </w:r>
      <w:r w:rsidR="004C02EE">
        <w:t>Cl</w:t>
      </w:r>
      <w:r>
        <w:t>o all users except those whose connection ids you exclude. Useful for excluding the current user</w:t>
      </w:r>
      <w:r w:rsidR="004C02EE">
        <w:t xml:space="preserve"> typically.</w:t>
      </w:r>
      <w:r w:rsidRPr="004C02EE">
        <w:rPr>
          <w:b/>
        </w:rPr>
        <w:br/>
      </w:r>
    </w:p>
    <w:p w14:paraId="2E5F628D" w14:textId="4CB36EB9" w:rsidR="00E37E93" w:rsidRDefault="00D04465" w:rsidP="004C02EE">
      <w:pPr>
        <w:pStyle w:val="ListParagraph"/>
        <w:numPr>
          <w:ilvl w:val="0"/>
          <w:numId w:val="41"/>
        </w:numPr>
        <w:rPr>
          <w:b/>
        </w:rPr>
      </w:pPr>
      <w:r w:rsidRPr="00D04465">
        <w:rPr>
          <w:b/>
        </w:rPr>
        <w:t>Group</w:t>
      </w:r>
      <w:r>
        <w:rPr>
          <w:b/>
        </w:rPr>
        <w:t>(groupName, excludeIds)</w:t>
      </w:r>
      <w:r>
        <w:rPr>
          <w:b/>
        </w:rPr>
        <w:br/>
      </w:r>
      <w:r>
        <w:t>Group lets you filter by an arbitrary string that you create as part of your application. Group is the most common way to filter clients. Clients can belong to multiple groups at the same time.</w:t>
      </w:r>
      <w:r w:rsidR="00E37E93">
        <w:t xml:space="preserve"> Use </w:t>
      </w:r>
      <w:r w:rsidR="00E37E93" w:rsidRPr="00E37E93">
        <w:rPr>
          <w:b/>
        </w:rPr>
        <w:t>Client.Groups.Add()</w:t>
      </w:r>
      <w:r w:rsidR="00E37E93">
        <w:t xml:space="preserve"> and </w:t>
      </w:r>
      <w:r w:rsidR="00E37E93" w:rsidRPr="00E37E93">
        <w:rPr>
          <w:b/>
        </w:rPr>
        <w:t>Client.Groups.Remove()</w:t>
      </w:r>
      <w:r w:rsidR="00E37E93">
        <w:rPr>
          <w:b/>
        </w:rPr>
        <w:t xml:space="preserve"> </w:t>
      </w:r>
      <w:r w:rsidR="00E37E93">
        <w:t>in Hub code to add or remove users. Usually you need to add methods to explicitly let clients add themselved to groups.</w:t>
      </w:r>
      <w:r w:rsidR="00E37E93">
        <w:br/>
      </w:r>
    </w:p>
    <w:p w14:paraId="1AAB9244" w14:textId="1E892BBA" w:rsidR="004C02EE" w:rsidRPr="004C02EE" w:rsidRDefault="004C02EE" w:rsidP="004C02EE">
      <w:r w:rsidRPr="004C02EE">
        <w:t xml:space="preserve">As </w:t>
      </w:r>
      <w:r>
        <w:t>you can see there quite a few choices that should suit just about any scenario easily.</w:t>
      </w:r>
    </w:p>
    <w:p w14:paraId="77E8A028" w14:textId="0604FD8C" w:rsidR="00D04465" w:rsidRDefault="00D04465" w:rsidP="00D04465">
      <w:pPr>
        <w:pStyle w:val="Heading4"/>
      </w:pPr>
      <w:r>
        <w:t>Message</w:t>
      </w:r>
      <w:r w:rsidR="004C02EE">
        <w:t xml:space="preserve"> Sending via JSON</w:t>
      </w:r>
    </w:p>
    <w:p w14:paraId="7435EFCD" w14:textId="7BA78F02" w:rsidR="00C63B20" w:rsidRPr="00C63B20" w:rsidRDefault="00D72260" w:rsidP="00ED66FE">
      <w:r>
        <w:t xml:space="preserve">When the hub publishes a message, the message is encoded </w:t>
      </w:r>
      <w:r w:rsidR="00C63B20">
        <w:t>as JSON and sends this message to all connected clients that match the client filter (ie. a group name) and this causes the</w:t>
      </w:r>
      <w:r w:rsidR="00C63B20" w:rsidRPr="00C63B20">
        <w:rPr>
          <w:b/>
        </w:rPr>
        <w:t xml:space="preserve"> OnReceiveMessage()</w:t>
      </w:r>
      <w:r w:rsidR="00C63B20">
        <w:rPr>
          <w:b/>
        </w:rPr>
        <w:t xml:space="preserve"> </w:t>
      </w:r>
      <w:r w:rsidR="00C63B20">
        <w:t>handler to be fired on every client that is currently connected and matches the filter.</w:t>
      </w:r>
    </w:p>
    <w:p w14:paraId="0A188EFC" w14:textId="714BC22B" w:rsidR="00895701" w:rsidRDefault="00895701" w:rsidP="00ED66FE"/>
    <w:p w14:paraId="42249257" w14:textId="0E9ED214" w:rsidR="00E25AD4" w:rsidRDefault="00D72260" w:rsidP="00ED66FE">
      <w:r>
        <w:t>T</w:t>
      </w:r>
      <w:r w:rsidR="00C63B20">
        <w:t xml:space="preserve">his example </w:t>
      </w:r>
      <w:r>
        <w:t xml:space="preserve">uses a </w:t>
      </w:r>
      <w:r w:rsidRPr="00D72260">
        <w:rPr>
          <w:b/>
        </w:rPr>
        <w:t>ChatMessage</w:t>
      </w:r>
      <w:r>
        <w:t xml:space="preserve"> class and </w:t>
      </w:r>
      <w:r w:rsidR="00C63B20">
        <w:t xml:space="preserve">you’ll need </w:t>
      </w:r>
      <w:r w:rsidR="00E25AD4">
        <w:t xml:space="preserve">two additional classes – </w:t>
      </w:r>
      <w:r w:rsidR="00E25AD4">
        <w:rPr>
          <w:b/>
        </w:rPr>
        <w:t>ChatMessage</w:t>
      </w:r>
      <w:r w:rsidR="00E25AD4">
        <w:t xml:space="preserve"> and </w:t>
      </w:r>
      <w:r w:rsidR="00E25AD4">
        <w:rPr>
          <w:b/>
        </w:rPr>
        <w:t>ChatUser</w:t>
      </w:r>
      <w:r w:rsidR="00E25AD4">
        <w:t xml:space="preserve"> – </w:t>
      </w:r>
      <w:r w:rsidR="00576E4E">
        <w:t>to make this work</w:t>
      </w:r>
      <w:r w:rsidR="00E25AD4">
        <w:t>.</w:t>
      </w:r>
    </w:p>
    <w:p w14:paraId="68BD7DB4" w14:textId="488C48D1" w:rsidR="00E25AD4" w:rsidRDefault="00E25AD4" w:rsidP="00ED66FE"/>
    <w:p w14:paraId="388C558A" w14:textId="77777777" w:rsidR="00E25AD4" w:rsidRDefault="00E25AD4" w:rsidP="00E25AD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ChatMessage</w:t>
      </w:r>
    </w:p>
    <w:p w14:paraId="5BD88FF2" w14:textId="424BE5B2" w:rsidR="00E25AD4" w:rsidRDefault="00E25AD4" w:rsidP="00E25AD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6AC88D9" w14:textId="6657685F" w:rsidR="00E25AD4" w:rsidRDefault="00E25AD4" w:rsidP="00E25AD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97A148" w14:textId="77777777" w:rsidR="00E25AD4" w:rsidRDefault="00E25AD4" w:rsidP="00E25AD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 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D25F61" w14:textId="72F079C0" w:rsidR="00E25AD4" w:rsidRDefault="00E25AD4" w:rsidP="00E25AD4">
      <w:pPr>
        <w:rPr>
          <w:rFonts w:ascii="Consolas" w:hAnsi="Consolas" w:cs="Consolas"/>
          <w:color w:val="000000"/>
          <w:sz w:val="19"/>
          <w:szCs w:val="19"/>
        </w:rPr>
      </w:pPr>
      <w:r>
        <w:rPr>
          <w:rFonts w:ascii="Consolas" w:hAnsi="Consolas" w:cs="Consolas"/>
          <w:color w:val="000000"/>
          <w:sz w:val="19"/>
          <w:szCs w:val="19"/>
        </w:rPr>
        <w:t>}</w:t>
      </w:r>
    </w:p>
    <w:p w14:paraId="0E7BA0E1" w14:textId="77777777" w:rsidR="00E25AD4" w:rsidRPr="00E25AD4" w:rsidRDefault="00E25AD4" w:rsidP="00E25AD4"/>
    <w:p w14:paraId="55D15E2C" w14:textId="77777777" w:rsidR="00CB3707" w:rsidRDefault="00CB3707" w:rsidP="00CB3707">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ChatUser</w:t>
      </w:r>
    </w:p>
    <w:p w14:paraId="5C169294" w14:textId="77777777" w:rsidR="00CB3707" w:rsidRDefault="00CB3707" w:rsidP="00CB370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9021460" w14:textId="77777777" w:rsidR="00CB3707" w:rsidRDefault="00CB3707" w:rsidP="00CB370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D49433" w14:textId="77777777" w:rsidR="00CB3707" w:rsidRDefault="00CB3707" w:rsidP="00CB370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461C86" w14:textId="77777777" w:rsidR="00CB3707" w:rsidRDefault="00CB3707" w:rsidP="00CB3707">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LastOn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2B91AF"/>
          <w:sz w:val="19"/>
          <w:szCs w:val="19"/>
        </w:rPr>
        <w:t>DateTime</w:t>
      </w:r>
      <w:r>
        <w:rPr>
          <w:rFonts w:ascii="Consolas" w:hAnsi="Consolas" w:cs="Consolas"/>
          <w:color w:val="000000"/>
          <w:sz w:val="19"/>
          <w:szCs w:val="19"/>
        </w:rPr>
        <w:t>.UtcNow;</w:t>
      </w:r>
    </w:p>
    <w:p w14:paraId="0E3C6935" w14:textId="41C14321" w:rsidR="00E25AD4" w:rsidRDefault="00CB3707" w:rsidP="00CB3707">
      <w:r>
        <w:rPr>
          <w:rFonts w:ascii="Consolas" w:hAnsi="Consolas" w:cs="Consolas"/>
          <w:color w:val="000000"/>
          <w:sz w:val="19"/>
          <w:szCs w:val="19"/>
        </w:rPr>
        <w:t>}</w:t>
      </w:r>
    </w:p>
    <w:p w14:paraId="6255C10A" w14:textId="3267DE6A" w:rsidR="00CB3707" w:rsidRDefault="00CB3707" w:rsidP="00ED66FE"/>
    <w:p w14:paraId="0CE24958" w14:textId="175EAB75" w:rsidR="00677D7B" w:rsidRDefault="00677D7B" w:rsidP="00677D7B">
      <w:pPr>
        <w:pStyle w:val="Heading4"/>
      </w:pPr>
      <w:r>
        <w:t>Group Management</w:t>
      </w:r>
    </w:p>
    <w:p w14:paraId="25E46938" w14:textId="7178C42B" w:rsidR="00677D7B" w:rsidRDefault="00677D7B" w:rsidP="00677D7B">
      <w:r>
        <w:t xml:space="preserve">Most application will need a way to add and remove users to groups. Rarely do you want to send messages to the </w:t>
      </w:r>
      <w:r>
        <w:rPr>
          <w:b/>
        </w:rPr>
        <w:t>All</w:t>
      </w:r>
      <w:r>
        <w:t xml:space="preserve"> group, and groups provide a way to either segrate users by application specific groups or operational scope.</w:t>
      </w:r>
    </w:p>
    <w:p w14:paraId="410A8A8D" w14:textId="4C721079" w:rsidR="00677D7B" w:rsidRDefault="00677D7B" w:rsidP="00677D7B"/>
    <w:p w14:paraId="4EEED636" w14:textId="2845CD95" w:rsidR="00677D7B" w:rsidRPr="00677D7B" w:rsidRDefault="00677D7B" w:rsidP="00677D7B">
      <w:r>
        <w:t>In the Chat application, groups are used to separate the different chat areas that messages are sent to – so each group can be thought of as a chat room.</w:t>
      </w:r>
    </w:p>
    <w:p w14:paraId="286C250A" w14:textId="77777777" w:rsidR="00677D7B" w:rsidRDefault="00677D7B" w:rsidP="00ED66FE"/>
    <w:p w14:paraId="46704F92" w14:textId="185841D5" w:rsidR="0070315A" w:rsidRDefault="009F49DC" w:rsidP="00ED66FE">
      <w:r>
        <w:t xml:space="preserve">The </w:t>
      </w:r>
      <w:r w:rsidRPr="009F49DC">
        <w:rPr>
          <w:b/>
        </w:rPr>
        <w:t>JoinGroup()</w:t>
      </w:r>
      <w:r>
        <w:t xml:space="preserve"> and </w:t>
      </w:r>
      <w:r w:rsidRPr="009F49DC">
        <w:rPr>
          <w:b/>
        </w:rPr>
        <w:t>RemoveGroup()</w:t>
      </w:r>
      <w:r>
        <w:t xml:space="preserve"> methods internally use a dictionary to keep track of users connected based on a connection ID</w:t>
      </w:r>
      <w:r w:rsidR="00C63B20">
        <w:t xml:space="preserve"> so the user’s name doesn’t have to be sent with every message call. Instead the dictionary looks up the name by connection id.</w:t>
      </w:r>
      <w:r w:rsidR="0070315A">
        <w:t xml:space="preserve"> </w:t>
      </w:r>
      <w:r>
        <w:t>Each connection has a unique ID (</w:t>
      </w:r>
      <w:r w:rsidR="0070315A">
        <w:t>a GUID) associated with it and I</w:t>
      </w:r>
      <w:r>
        <w:t xml:space="preserve"> use that key to keep track of the user’s name and which group she’s currently associa</w:t>
      </w:r>
      <w:r w:rsidR="0070315A">
        <w:t>ted with.</w:t>
      </w:r>
    </w:p>
    <w:p w14:paraId="458D7D92" w14:textId="77777777" w:rsidR="0070315A" w:rsidRDefault="0070315A" w:rsidP="00ED66FE"/>
    <w:p w14:paraId="55CC4D11" w14:textId="6AA96F39" w:rsidR="009F49DC" w:rsidRDefault="0070315A" w:rsidP="00ED66FE">
      <w:r>
        <w:t xml:space="preserve">The user list is </w:t>
      </w:r>
      <w:r w:rsidR="009F49DC">
        <w:t xml:space="preserve">a static </w:t>
      </w:r>
      <w:r>
        <w:t xml:space="preserve">dictionary </w:t>
      </w:r>
      <w:r w:rsidR="009F49DC">
        <w:t>instance that lives in memory which is not persistent – when the application is shut down users are lost. In a real application</w:t>
      </w:r>
      <w:r>
        <w:t>,</w:t>
      </w:r>
      <w:r w:rsidR="009F49DC">
        <w:t xml:space="preserve"> you’d store this data in a database or other persistent storage of some sort so it can survive a server restart/update. For our sample</w:t>
      </w:r>
      <w:r>
        <w:t>,</w:t>
      </w:r>
      <w:r w:rsidR="009F49DC">
        <w:t xml:space="preserve"> this is sufficient.</w:t>
      </w:r>
    </w:p>
    <w:p w14:paraId="5F3300CE" w14:textId="77777777" w:rsidR="009F49DC" w:rsidRDefault="009F49DC" w:rsidP="00ED66FE"/>
    <w:p w14:paraId="1D5DDFD4" w14:textId="071962F0" w:rsidR="00987C65" w:rsidRDefault="00987C65" w:rsidP="00ED66FE">
      <w:r>
        <w:t xml:space="preserve">Compile this code and make </w:t>
      </w:r>
      <w:r w:rsidR="009F49DC">
        <w:t xml:space="preserve">sure </w:t>
      </w:r>
      <w:r>
        <w:t xml:space="preserve">it builds. </w:t>
      </w:r>
    </w:p>
    <w:p w14:paraId="62E8D705" w14:textId="011CBF31" w:rsidR="00987C65" w:rsidRDefault="00987C65" w:rsidP="00ED66FE"/>
    <w:p w14:paraId="2EFFD81E" w14:textId="2CCEB0F1" w:rsidR="00987C65" w:rsidRDefault="0070315A" w:rsidP="00ED66FE">
      <w:r>
        <w:t>T</w:t>
      </w:r>
      <w:r w:rsidR="00987C65">
        <w:t>here’s no easy way to test this Hub on its own – we need to build a client that can call the Hub. Let’s do that next.</w:t>
      </w:r>
    </w:p>
    <w:p w14:paraId="467F5CE1" w14:textId="508DB6E3" w:rsidR="003832C1" w:rsidRDefault="00987C65" w:rsidP="003832C1">
      <w:pPr>
        <w:pStyle w:val="Heading3"/>
      </w:pPr>
      <w:r>
        <w:t>Creating a SignalR .NET Client</w:t>
      </w:r>
    </w:p>
    <w:p w14:paraId="7AE949D2" w14:textId="77777777" w:rsidR="0070315A" w:rsidRDefault="003832C1" w:rsidP="003832C1">
      <w:r>
        <w:t xml:space="preserve">To access the server </w:t>
      </w:r>
      <w:r w:rsidR="0070315A">
        <w:t>Hub,</w:t>
      </w:r>
      <w:r>
        <w:t xml:space="preserve"> we </w:t>
      </w:r>
      <w:r w:rsidR="0070315A">
        <w:t>have to use a SignalR client to connect to it. Signal has many clients available to it, including JavaScript, .NET, Java, Swift, Objective C etc.</w:t>
      </w:r>
    </w:p>
    <w:p w14:paraId="7395877D" w14:textId="712D88E2" w:rsidR="00B76804" w:rsidRDefault="003832C1" w:rsidP="003832C1">
      <w:r>
        <w:t xml:space="preserve"> </w:t>
      </w:r>
    </w:p>
    <w:p w14:paraId="67AE0691" w14:textId="1C344A6F" w:rsidR="003832C1" w:rsidRDefault="003832C1" w:rsidP="003832C1">
      <w:r>
        <w:t>For FoxPro</w:t>
      </w:r>
      <w:r w:rsidR="00F56CB0">
        <w:t>,</w:t>
      </w:r>
      <w:r>
        <w:t xml:space="preserve"> the best way to access a SignalR Hub is by using .NET to provide the SignalR client</w:t>
      </w:r>
      <w:r w:rsidR="00844136">
        <w:t xml:space="preserve"> using wwDotnetBridge</w:t>
      </w:r>
      <w:r>
        <w:t>. In this step</w:t>
      </w:r>
      <w:r w:rsidR="00E25AD4">
        <w:t>,</w:t>
      </w:r>
      <w:r>
        <w:t xml:space="preserve"> I’ll create the .NET ChatClient </w:t>
      </w:r>
      <w:r w:rsidR="00E25AD4">
        <w:t xml:space="preserve">class </w:t>
      </w:r>
      <w:r>
        <w:t>which provides the basic interface to publish</w:t>
      </w:r>
      <w:r w:rsidR="00E25AD4">
        <w:t xml:space="preserve"> and subscribe to</w:t>
      </w:r>
      <w:r>
        <w:t xml:space="preserve"> messages through the Hub and receive result message</w:t>
      </w:r>
      <w:r w:rsidR="00151351">
        <w:t>s</w:t>
      </w:r>
      <w:r>
        <w:t xml:space="preserve">. </w:t>
      </w:r>
      <w:r w:rsidR="00844136">
        <w:t>I’ll start with the .NET SignalR client implementation.</w:t>
      </w:r>
    </w:p>
    <w:p w14:paraId="1D178679" w14:textId="00E8BC19" w:rsidR="00E25AD4" w:rsidRDefault="00E25AD4" w:rsidP="003832C1"/>
    <w:p w14:paraId="7B84B0FE" w14:textId="07638727" w:rsidR="00E25AD4" w:rsidRDefault="00E25AD4" w:rsidP="003832C1">
      <w:r>
        <w:t xml:space="preserve">To do this create another new project in </w:t>
      </w:r>
      <w:r w:rsidR="0031135D">
        <w:t>the existing</w:t>
      </w:r>
      <w:r>
        <w:t xml:space="preserve"> .NET Solution in Visual Studio</w:t>
      </w:r>
      <w:r w:rsidR="0031135D">
        <w:t xml:space="preserve"> we created earlier</w:t>
      </w:r>
      <w:r>
        <w:t>.</w:t>
      </w:r>
    </w:p>
    <w:p w14:paraId="2E390E64" w14:textId="5DE9E845" w:rsidR="00E25AD4" w:rsidRDefault="00E25AD4" w:rsidP="003832C1"/>
    <w:p w14:paraId="71808604" w14:textId="1035B428" w:rsidR="00E25AD4" w:rsidRDefault="00E25AD4" w:rsidP="00E25AD4">
      <w:pPr>
        <w:pStyle w:val="ListParagraph"/>
        <w:numPr>
          <w:ilvl w:val="0"/>
          <w:numId w:val="41"/>
        </w:numPr>
      </w:pPr>
      <w:r>
        <w:t>Create a new Class Library Project</w:t>
      </w:r>
    </w:p>
    <w:p w14:paraId="774D1C86" w14:textId="0FBF2873" w:rsidR="00E25AD4" w:rsidRDefault="00E25AD4" w:rsidP="00E25AD4">
      <w:pPr>
        <w:pStyle w:val="ListParagraph"/>
        <w:numPr>
          <w:ilvl w:val="0"/>
          <w:numId w:val="41"/>
        </w:numPr>
      </w:pPr>
      <w:r>
        <w:t xml:space="preserve">Name it </w:t>
      </w:r>
      <w:r w:rsidRPr="0031135D">
        <w:rPr>
          <w:b/>
        </w:rPr>
        <w:t>SignalRClient</w:t>
      </w:r>
    </w:p>
    <w:p w14:paraId="337F6D5D" w14:textId="3F064992" w:rsidR="00E25AD4" w:rsidRDefault="00A2652B" w:rsidP="00E25AD4">
      <w:pPr>
        <w:pStyle w:val="ListParagraph"/>
        <w:numPr>
          <w:ilvl w:val="0"/>
          <w:numId w:val="41"/>
        </w:numPr>
      </w:pPr>
      <w:r>
        <w:t xml:space="preserve">Add a new Class and call it </w:t>
      </w:r>
      <w:r w:rsidRPr="0031135D">
        <w:rPr>
          <w:b/>
        </w:rPr>
        <w:t>ChatClient.cs</w:t>
      </w:r>
    </w:p>
    <w:p w14:paraId="6F41299F" w14:textId="303A593F" w:rsidR="00151351" w:rsidRDefault="00151351" w:rsidP="00E25AD4">
      <w:pPr>
        <w:pStyle w:val="ListParagraph"/>
        <w:numPr>
          <w:ilvl w:val="0"/>
          <w:numId w:val="41"/>
        </w:numPr>
      </w:pPr>
      <w:r>
        <w:t>Add a NuGet Packages for:</w:t>
      </w:r>
    </w:p>
    <w:p w14:paraId="497E84C0" w14:textId="6D6CE13C" w:rsidR="00151351" w:rsidRPr="00151351" w:rsidRDefault="00151351" w:rsidP="00E25AD4">
      <w:pPr>
        <w:pStyle w:val="ListParagraph"/>
        <w:numPr>
          <w:ilvl w:val="0"/>
          <w:numId w:val="41"/>
        </w:numPr>
      </w:pPr>
      <w:r>
        <w:rPr>
          <w:rFonts w:ascii="Consolas" w:hAnsi="Consolas" w:cs="Consolas"/>
          <w:color w:val="0000FF"/>
          <w:sz w:val="19"/>
          <w:szCs w:val="19"/>
        </w:rPr>
        <w:t>Microsoft.AspNet.SignalR.Client</w:t>
      </w:r>
    </w:p>
    <w:p w14:paraId="0C2044AA" w14:textId="77777777" w:rsidR="0031135D" w:rsidRDefault="0031135D" w:rsidP="00A2652B"/>
    <w:p w14:paraId="6BB9A899" w14:textId="388927CC" w:rsidR="00A2652B" w:rsidRDefault="00C1673C" w:rsidP="00A2652B">
      <w:r>
        <w:t>Modify ChatClient to something like this</w:t>
      </w:r>
      <w:r w:rsidR="00A2652B">
        <w:t>:</w:t>
      </w:r>
    </w:p>
    <w:p w14:paraId="0486E6B6" w14:textId="77777777" w:rsidR="00E25AD4" w:rsidRDefault="00E25AD4" w:rsidP="00E25AD4">
      <w:pPr>
        <w:autoSpaceDE w:val="0"/>
        <w:autoSpaceDN w:val="0"/>
        <w:adjustRightInd w:val="0"/>
        <w:spacing w:line="240" w:lineRule="auto"/>
        <w:rPr>
          <w:rFonts w:ascii="Consolas" w:hAnsi="Consolas" w:cs="Consolas"/>
          <w:color w:val="000000"/>
          <w:sz w:val="19"/>
          <w:szCs w:val="19"/>
        </w:rPr>
      </w:pPr>
    </w:p>
    <w:p w14:paraId="3720D133"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ChatClient</w:t>
      </w:r>
      <w:r>
        <w:rPr>
          <w:rFonts w:ascii="Consolas" w:hAnsi="Consolas" w:cs="Consolas"/>
          <w:color w:val="000000"/>
          <w:sz w:val="19"/>
          <w:szCs w:val="19"/>
        </w:rPr>
        <w:t xml:space="preserve"> : </w:t>
      </w:r>
      <w:r>
        <w:rPr>
          <w:rFonts w:ascii="Consolas" w:hAnsi="Consolas" w:cs="Consolas"/>
          <w:color w:val="2B91AF"/>
          <w:sz w:val="19"/>
          <w:szCs w:val="19"/>
        </w:rPr>
        <w:t>IDisposable</w:t>
      </w:r>
    </w:p>
    <w:p w14:paraId="0106623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CF31698"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SignalRUrl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"http://localhost/signalrhub/"</w:t>
      </w:r>
      <w:r>
        <w:rPr>
          <w:rFonts w:ascii="Consolas" w:hAnsi="Consolas" w:cs="Consolas"/>
          <w:color w:val="000000"/>
          <w:sz w:val="19"/>
          <w:szCs w:val="19"/>
        </w:rPr>
        <w:t>;</w:t>
      </w:r>
    </w:p>
    <w:p w14:paraId="44B6C905"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334A975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CurrentGroup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9BB160"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22F09D7F"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D6E104"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6582FBB1"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internal instances of the client and proxy</w:t>
      </w:r>
    </w:p>
    <w:p w14:paraId="6CFE99B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HubConnection</w:t>
      </w:r>
      <w:r>
        <w:rPr>
          <w:rFonts w:ascii="Consolas" w:hAnsi="Consolas" w:cs="Consolas"/>
          <w:color w:val="000000"/>
          <w:sz w:val="19"/>
          <w:szCs w:val="19"/>
        </w:rPr>
        <w:t xml:space="preserve"> Server;</w:t>
      </w:r>
    </w:p>
    <w:p w14:paraId="7E5B7783"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IHubProxy</w:t>
      </w:r>
      <w:r>
        <w:rPr>
          <w:rFonts w:ascii="Consolas" w:hAnsi="Consolas" w:cs="Consolas"/>
          <w:color w:val="000000"/>
          <w:sz w:val="19"/>
          <w:szCs w:val="19"/>
        </w:rPr>
        <w:t xml:space="preserve"> Proxy;</w:t>
      </w:r>
    </w:p>
    <w:p w14:paraId="1604D6CD"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52B133D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FoxPro instance</w:t>
      </w:r>
    </w:p>
    <w:p w14:paraId="731E8FE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Fox;</w:t>
      </w:r>
    </w:p>
    <w:p w14:paraId="76827D3B"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70B4031"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55AA3FBD"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Lifetime management</w:t>
      </w:r>
    </w:p>
    <w:p w14:paraId="7F5C0861"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8BA5F76"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r>
        <w:rPr>
          <w:rFonts w:ascii="Consolas" w:hAnsi="Consolas" w:cs="Consolas"/>
          <w:color w:val="0000FF"/>
          <w:sz w:val="19"/>
          <w:szCs w:val="19"/>
        </w:rPr>
        <w:t>dynamic</w:t>
      </w:r>
      <w:r>
        <w:rPr>
          <w:rFonts w:ascii="Consolas" w:hAnsi="Consolas" w:cs="Consolas"/>
          <w:color w:val="000000"/>
          <w:sz w:val="19"/>
          <w:szCs w:val="19"/>
        </w:rPr>
        <w:t xml:space="preserve"> foxHandler)</w:t>
      </w:r>
    </w:p>
    <w:p w14:paraId="70ECECD5"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6A5B5"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FoxPro Class to call back to</w:t>
      </w:r>
    </w:p>
    <w:p w14:paraId="4D4FF42F"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Fox = foxHandler;</w:t>
      </w:r>
    </w:p>
    <w:p w14:paraId="0F578A57"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2C62E839"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Attach to server and specify name of the server Hub </w:t>
      </w:r>
    </w:p>
    <w:p w14:paraId="6973AA85"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HubConnection</w:t>
      </w:r>
      <w:r>
        <w:rPr>
          <w:rFonts w:ascii="Consolas" w:hAnsi="Consolas" w:cs="Consolas"/>
          <w:color w:val="000000"/>
          <w:sz w:val="19"/>
          <w:szCs w:val="19"/>
        </w:rPr>
        <w:t>(SignalRUrl);</w:t>
      </w:r>
    </w:p>
    <w:p w14:paraId="1561AC0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 = Server.CreateHubProxy(</w:t>
      </w:r>
      <w:r>
        <w:rPr>
          <w:rFonts w:ascii="Consolas" w:hAnsi="Consolas" w:cs="Consolas"/>
          <w:color w:val="A31515"/>
          <w:sz w:val="19"/>
          <w:szCs w:val="19"/>
        </w:rPr>
        <w:t>"ChatHub"</w:t>
      </w:r>
      <w:r>
        <w:rPr>
          <w:rFonts w:ascii="Consolas" w:hAnsi="Consolas" w:cs="Consolas"/>
          <w:color w:val="000000"/>
          <w:sz w:val="19"/>
          <w:szCs w:val="19"/>
        </w:rPr>
        <w:t>);</w:t>
      </w:r>
    </w:p>
    <w:p w14:paraId="5F1137BF"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329484D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any messages the server lets clients handle</w:t>
      </w:r>
    </w:p>
    <w:p w14:paraId="06B9CA09"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Proxy.On&lt;</w:t>
      </w:r>
      <w:r>
        <w:rPr>
          <w:rFonts w:ascii="Consolas" w:hAnsi="Consolas" w:cs="Consolas"/>
          <w:color w:val="2B91AF"/>
          <w:sz w:val="19"/>
          <w:szCs w:val="19"/>
        </w:rPr>
        <w:t>ChatMessage</w:t>
      </w:r>
      <w:r>
        <w:rPr>
          <w:rFonts w:ascii="Consolas" w:hAnsi="Consolas" w:cs="Consolas"/>
          <w:color w:val="000000"/>
          <w:sz w:val="19"/>
          <w:szCs w:val="19"/>
        </w:rPr>
        <w:t>&gt;(</w:t>
      </w:r>
      <w:r>
        <w:rPr>
          <w:rFonts w:ascii="Consolas" w:hAnsi="Consolas" w:cs="Consolas"/>
          <w:color w:val="A31515"/>
          <w:sz w:val="19"/>
          <w:szCs w:val="19"/>
        </w:rPr>
        <w:t>"OnReceiveMessage"</w:t>
      </w:r>
      <w:r>
        <w:rPr>
          <w:rFonts w:ascii="Consolas" w:hAnsi="Consolas" w:cs="Consolas"/>
          <w:color w:val="000000"/>
          <w:sz w:val="19"/>
          <w:szCs w:val="19"/>
        </w:rPr>
        <w:t>, OnReceiveMessage);</w:t>
      </w:r>
    </w:p>
    <w:p w14:paraId="2088742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//Proxy.On("OnClientConnected", OnClientConnected);</w:t>
      </w:r>
    </w:p>
    <w:p w14:paraId="2DDC5DC0"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7A054BF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the connection</w:t>
      </w:r>
    </w:p>
    <w:p w14:paraId="38402BEE"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Server.Start().Wait();</w:t>
      </w:r>
    </w:p>
    <w:p w14:paraId="10E2243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39118"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E321406"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236D68A"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Shutdown the SignalR connection</w:t>
      </w:r>
    </w:p>
    <w:p w14:paraId="7CD133F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0C4522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w:t>
      </w:r>
    </w:p>
    <w:p w14:paraId="06910CC6"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3B08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Server?.Stop();</w:t>
      </w:r>
    </w:p>
    <w:p w14:paraId="73B894B3"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null</w:t>
      </w:r>
      <w:r>
        <w:rPr>
          <w:rFonts w:ascii="Consolas" w:hAnsi="Consolas" w:cs="Consolas"/>
          <w:color w:val="000000"/>
          <w:sz w:val="19"/>
          <w:szCs w:val="19"/>
        </w:rPr>
        <w:t>;</w:t>
      </w:r>
    </w:p>
    <w:p w14:paraId="0B2D8D8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BCEE8"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D5D8A1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886D50A"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47A7CE2E"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Invoke Methods on the Proxy</w:t>
      </w:r>
    </w:p>
    <w:p w14:paraId="0B9D839F"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34CF142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SendMessage(</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null</w:t>
      </w:r>
      <w:r>
        <w:rPr>
          <w:rFonts w:ascii="Consolas" w:hAnsi="Consolas" w:cs="Consolas"/>
          <w:color w:val="000000"/>
          <w:sz w:val="19"/>
          <w:szCs w:val="19"/>
        </w:rPr>
        <w:t>)</w:t>
      </w:r>
    </w:p>
    <w:p w14:paraId="0743CD4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7C8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.IsNullOrEmpty(message))</w:t>
      </w:r>
    </w:p>
    <w:p w14:paraId="38E12F6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1E4F6AF"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37D8771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.WriteLine(</w:t>
      </w:r>
      <w:r>
        <w:rPr>
          <w:rFonts w:ascii="Consolas" w:hAnsi="Consolas" w:cs="Consolas"/>
          <w:color w:val="A31515"/>
          <w:sz w:val="19"/>
          <w:szCs w:val="19"/>
        </w:rPr>
        <w:t>"Proxy Send: "</w:t>
      </w:r>
      <w:r>
        <w:rPr>
          <w:rFonts w:ascii="Consolas" w:hAnsi="Consolas" w:cs="Consolas"/>
          <w:color w:val="000000"/>
          <w:sz w:val="19"/>
          <w:szCs w:val="19"/>
        </w:rPr>
        <w:t xml:space="preserve"> + group);</w:t>
      </w:r>
    </w:p>
    <w:p w14:paraId="065E375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Proxy.Invoke(</w:t>
      </w:r>
      <w:r>
        <w:rPr>
          <w:rFonts w:ascii="Consolas" w:hAnsi="Consolas" w:cs="Consolas"/>
          <w:color w:val="A31515"/>
          <w:sz w:val="19"/>
          <w:szCs w:val="19"/>
        </w:rPr>
        <w:t>"sendmessage"</w:t>
      </w:r>
      <w:r>
        <w:rPr>
          <w:rFonts w:ascii="Consolas" w:hAnsi="Consolas" w:cs="Consolas"/>
          <w:color w:val="000000"/>
          <w:sz w:val="19"/>
          <w:szCs w:val="19"/>
        </w:rPr>
        <w:t>, message, group);</w:t>
      </w:r>
    </w:p>
    <w:p w14:paraId="677E4ACA"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81214"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17AA7C49"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26EA91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A5A273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Adds a user to a group. In this application user can only belong</w:t>
      </w:r>
    </w:p>
    <w:p w14:paraId="1F9EF12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a single group but you can actually belong to many groups.</w:t>
      </w:r>
    </w:p>
    <w:p w14:paraId="2F9627EE"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E86A93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userName</w:t>
      </w:r>
      <w:r>
        <w:rPr>
          <w:rFonts w:ascii="Consolas" w:hAnsi="Consolas" w:cs="Consolas"/>
          <w:color w:val="808080"/>
          <w:sz w:val="19"/>
          <w:szCs w:val="19"/>
        </w:rPr>
        <w:t>"&gt;&lt;/param&gt;</w:t>
      </w:r>
    </w:p>
    <w:p w14:paraId="7F17191E"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group</w:t>
      </w:r>
      <w:r>
        <w:rPr>
          <w:rFonts w:ascii="Consolas" w:hAnsi="Consolas" w:cs="Consolas"/>
          <w:color w:val="808080"/>
          <w:sz w:val="19"/>
          <w:szCs w:val="19"/>
        </w:rPr>
        <w:t>"&gt;&lt;/param&gt;</w:t>
      </w:r>
    </w:p>
    <w:p w14:paraId="342B883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JoinGroup(</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group)</w:t>
      </w:r>
    </w:p>
    <w:p w14:paraId="05146FAF"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0D42A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.IsNullOrEmpty(CurrentGroup))</w:t>
      </w:r>
    </w:p>
    <w:p w14:paraId="23C39FDF"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ExitGroup(CurrentGroup);</w:t>
      </w:r>
    </w:p>
    <w:p w14:paraId="22D8EA55"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76A27AD2"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CurrentGroup = group;</w:t>
      </w:r>
    </w:p>
    <w:p w14:paraId="524EB01E"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CurrentName = userName;</w:t>
      </w:r>
    </w:p>
    <w:p w14:paraId="2FC7430B"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0A63D62A"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Proxy.Invoke(</w:t>
      </w:r>
      <w:r>
        <w:rPr>
          <w:rFonts w:ascii="Consolas" w:hAnsi="Consolas" w:cs="Consolas"/>
          <w:color w:val="A31515"/>
          <w:sz w:val="19"/>
          <w:szCs w:val="19"/>
        </w:rPr>
        <w:t>"joingroup"</w:t>
      </w:r>
      <w:r>
        <w:rPr>
          <w:rFonts w:ascii="Consolas" w:hAnsi="Consolas" w:cs="Consolas"/>
          <w:color w:val="000000"/>
          <w:sz w:val="19"/>
          <w:szCs w:val="19"/>
        </w:rPr>
        <w:t>, userName, group);</w:t>
      </w:r>
    </w:p>
    <w:p w14:paraId="331BC294"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4B047FE2"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SendMessage(userName + </w:t>
      </w:r>
      <w:r>
        <w:rPr>
          <w:rFonts w:ascii="Consolas" w:hAnsi="Consolas" w:cs="Consolas"/>
          <w:color w:val="A31515"/>
          <w:sz w:val="19"/>
          <w:szCs w:val="19"/>
        </w:rPr>
        <w:t>" joined group "</w:t>
      </w:r>
      <w:r>
        <w:rPr>
          <w:rFonts w:ascii="Consolas" w:hAnsi="Consolas" w:cs="Consolas"/>
          <w:color w:val="000000"/>
          <w:sz w:val="19"/>
          <w:szCs w:val="19"/>
        </w:rPr>
        <w:t xml:space="preserve"> + group, group);</w:t>
      </w:r>
    </w:p>
    <w:p w14:paraId="06AACBF5"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F3B16"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1D6AA6F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ExitGroup(</w:t>
      </w:r>
      <w:r>
        <w:rPr>
          <w:rFonts w:ascii="Consolas" w:hAnsi="Consolas" w:cs="Consolas"/>
          <w:color w:val="0000FF"/>
          <w:sz w:val="19"/>
          <w:szCs w:val="19"/>
        </w:rPr>
        <w:t>string</w:t>
      </w:r>
      <w:r>
        <w:rPr>
          <w:rFonts w:ascii="Consolas" w:hAnsi="Consolas" w:cs="Consolas"/>
          <w:color w:val="000000"/>
          <w:sz w:val="19"/>
          <w:szCs w:val="19"/>
        </w:rPr>
        <w:t xml:space="preserve"> group)</w:t>
      </w:r>
    </w:p>
    <w:p w14:paraId="1F9421C2"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FC2A8"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CurrentGroup = </w:t>
      </w:r>
      <w:r>
        <w:rPr>
          <w:rFonts w:ascii="Consolas" w:hAnsi="Consolas" w:cs="Consolas"/>
          <w:color w:val="0000FF"/>
          <w:sz w:val="19"/>
          <w:szCs w:val="19"/>
        </w:rPr>
        <w:t>null</w:t>
      </w:r>
      <w:r>
        <w:rPr>
          <w:rFonts w:ascii="Consolas" w:hAnsi="Consolas" w:cs="Consolas"/>
          <w:color w:val="000000"/>
          <w:sz w:val="19"/>
          <w:szCs w:val="19"/>
        </w:rPr>
        <w:t>;</w:t>
      </w:r>
    </w:p>
    <w:p w14:paraId="733B5CD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Proxy.Invoke(</w:t>
      </w:r>
      <w:r>
        <w:rPr>
          <w:rFonts w:ascii="Consolas" w:hAnsi="Consolas" w:cs="Consolas"/>
          <w:color w:val="A31515"/>
          <w:sz w:val="19"/>
          <w:szCs w:val="19"/>
        </w:rPr>
        <w:t>"exitgroup"</w:t>
      </w:r>
      <w:r>
        <w:rPr>
          <w:rFonts w:ascii="Consolas" w:hAnsi="Consolas" w:cs="Consolas"/>
          <w:color w:val="000000"/>
          <w:sz w:val="19"/>
          <w:szCs w:val="19"/>
        </w:rPr>
        <w:t>, group);</w:t>
      </w:r>
    </w:p>
    <w:p w14:paraId="47651AE4"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569A2"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C72264D"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1233FF2A"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6FD0A1A8"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Handle callbacks from the Hub Server (ie. handle broadcasts)</w:t>
      </w:r>
    </w:p>
    <w:p w14:paraId="31D69B19"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1108EBAC"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OnReceiveMessage(</w:t>
      </w:r>
      <w:r>
        <w:rPr>
          <w:rFonts w:ascii="Consolas" w:hAnsi="Consolas" w:cs="Consolas"/>
          <w:color w:val="2B91AF"/>
          <w:sz w:val="19"/>
          <w:szCs w:val="19"/>
        </w:rPr>
        <w:t>ChatMessage</w:t>
      </w:r>
      <w:r>
        <w:rPr>
          <w:rFonts w:ascii="Consolas" w:hAnsi="Consolas" w:cs="Consolas"/>
          <w:color w:val="000000"/>
          <w:sz w:val="19"/>
          <w:szCs w:val="19"/>
        </w:rPr>
        <w:t xml:space="preserve"> message)</w:t>
      </w:r>
    </w:p>
    <w:p w14:paraId="1E45D3F1"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08FB3"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.WriteLine(</w:t>
      </w:r>
      <w:r>
        <w:rPr>
          <w:rFonts w:ascii="Consolas" w:hAnsi="Consolas" w:cs="Consolas"/>
          <w:color w:val="A31515"/>
          <w:sz w:val="19"/>
          <w:szCs w:val="19"/>
        </w:rPr>
        <w:t>"Client Receive: "</w:t>
      </w:r>
      <w:r>
        <w:rPr>
          <w:rFonts w:ascii="Consolas" w:hAnsi="Consolas" w:cs="Consolas"/>
          <w:color w:val="000000"/>
          <w:sz w:val="19"/>
          <w:szCs w:val="19"/>
        </w:rPr>
        <w:t xml:space="preserve"> + message.User.Group + </w:t>
      </w:r>
      <w:r>
        <w:rPr>
          <w:rFonts w:ascii="Consolas" w:hAnsi="Consolas" w:cs="Consolas"/>
          <w:color w:val="A31515"/>
          <w:sz w:val="19"/>
          <w:szCs w:val="19"/>
        </w:rPr>
        <w:t>" "</w:t>
      </w:r>
      <w:r>
        <w:rPr>
          <w:rFonts w:ascii="Consolas" w:hAnsi="Consolas" w:cs="Consolas"/>
          <w:color w:val="000000"/>
          <w:sz w:val="19"/>
          <w:szCs w:val="19"/>
        </w:rPr>
        <w:t xml:space="preserve"> + message.User.Name);</w:t>
      </w:r>
    </w:p>
    <w:p w14:paraId="7CF5CD58"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(Fox != </w:t>
      </w:r>
      <w:r>
        <w:rPr>
          <w:rFonts w:ascii="Consolas" w:hAnsi="Consolas" w:cs="Consolas"/>
          <w:color w:val="0000FF"/>
          <w:sz w:val="19"/>
          <w:szCs w:val="19"/>
        </w:rPr>
        <w:t>null</w:t>
      </w:r>
      <w:r>
        <w:rPr>
          <w:rFonts w:ascii="Consolas" w:hAnsi="Consolas" w:cs="Consolas"/>
          <w:color w:val="000000"/>
          <w:sz w:val="19"/>
          <w:szCs w:val="19"/>
        </w:rPr>
        <w:t>)</w:t>
      </w:r>
    </w:p>
    <w:p w14:paraId="7CD3AAF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Fox.ReceiveMessage(message);</w:t>
      </w:r>
    </w:p>
    <w:p w14:paraId="5F52CBA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AA9BF"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5F2EB816"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E590A92" w14:textId="77777777" w:rsidR="00C1673C" w:rsidRDefault="00C1673C" w:rsidP="00C1673C">
      <w:pPr>
        <w:autoSpaceDE w:val="0"/>
        <w:autoSpaceDN w:val="0"/>
        <w:adjustRightInd w:val="0"/>
        <w:spacing w:line="240" w:lineRule="auto"/>
        <w:rPr>
          <w:rFonts w:ascii="Consolas" w:hAnsi="Consolas" w:cs="Consolas"/>
          <w:color w:val="000000"/>
          <w:sz w:val="19"/>
          <w:szCs w:val="19"/>
        </w:rPr>
      </w:pPr>
    </w:p>
    <w:p w14:paraId="58F75010"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14:paraId="22C76B87"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4DB3B"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Stop();</w:t>
      </w:r>
    </w:p>
    <w:p w14:paraId="390B4153" w14:textId="77777777"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1925F" w14:textId="7FD5CD4A" w:rsidR="00C1673C" w:rsidRDefault="00C1673C" w:rsidP="00C167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D7A8FE2" w14:textId="77777777" w:rsidR="00C1673C" w:rsidRDefault="00C1673C" w:rsidP="00C1673C"/>
    <w:p w14:paraId="06AB13BB" w14:textId="34E67A8B" w:rsidR="00C1673C" w:rsidRDefault="00C1673C" w:rsidP="00C1673C">
      <w:r>
        <w:t>Let’s break it down.</w:t>
      </w:r>
    </w:p>
    <w:p w14:paraId="08F80655" w14:textId="2E17AA92" w:rsidR="00845E07" w:rsidRDefault="00845E07" w:rsidP="00C1673C"/>
    <w:p w14:paraId="5CF765A6" w14:textId="0EADE9F7" w:rsidR="00845E07" w:rsidRDefault="00845E07" w:rsidP="00845E07">
      <w:pPr>
        <w:pStyle w:val="Heading4"/>
      </w:pPr>
      <w:r>
        <w:t>Starting and Stopping the Client</w:t>
      </w:r>
    </w:p>
    <w:p w14:paraId="39D36B53" w14:textId="7EC9289D" w:rsidR="00C1673C" w:rsidRDefault="00C1673C" w:rsidP="00C1673C"/>
    <w:p w14:paraId="06280A99" w14:textId="2296DC1A" w:rsidR="00C1673C" w:rsidRDefault="00C1673C" w:rsidP="00C1673C">
      <w:r>
        <w:t xml:space="preserve">The </w:t>
      </w:r>
      <w:r>
        <w:rPr>
          <w:b/>
        </w:rPr>
        <w:t xml:space="preserve">Start() </w:t>
      </w:r>
      <w:r>
        <w:t>methods makes a connection to the Hub and keeps a connection open. This creates a Hub server connection and an instance of a proxy that the Hub can call methods on. Essentially you map proxy messages (like the OnReceiveMessage() call the Hub makes) to a method in the client.</w:t>
      </w:r>
      <w:r w:rsidR="006025F1">
        <w:t xml:space="preserve"> </w:t>
      </w:r>
    </w:p>
    <w:p w14:paraId="1086A43F" w14:textId="1857AD5A" w:rsidR="00197D35" w:rsidRDefault="00197D35" w:rsidP="00C1673C"/>
    <w:p w14:paraId="76A20C77" w14:textId="044082FD" w:rsidR="00197D35" w:rsidRDefault="00197D35" w:rsidP="00C1673C">
      <w:r>
        <w:t>Note that this class takes a parameter in the constructor that is an object that acts as a handler for Hub messages. In our case here this object is going to be a FoxPro COM object that is passed as a parameter and gets notified when a message is received.</w:t>
      </w:r>
    </w:p>
    <w:p w14:paraId="1C9287FB" w14:textId="3C77743D" w:rsidR="006025F1" w:rsidRDefault="006025F1" w:rsidP="00C1673C"/>
    <w:p w14:paraId="4DB309A6" w14:textId="12A47A6A" w:rsidR="006025F1" w:rsidRDefault="008F0F94" w:rsidP="00C1673C">
      <w:r>
        <w:t xml:space="preserve">Important: </w:t>
      </w:r>
      <w:r w:rsidRPr="008F0F94">
        <w:rPr>
          <w:b/>
        </w:rPr>
        <w:t>T</w:t>
      </w:r>
      <w:r w:rsidR="006025F1" w:rsidRPr="008F0F94">
        <w:rPr>
          <w:b/>
        </w:rPr>
        <w:t>he instance of the</w:t>
      </w:r>
      <w:r w:rsidRPr="008F0F94">
        <w:rPr>
          <w:b/>
        </w:rPr>
        <w:t xml:space="preserve"> Client </w:t>
      </w:r>
      <w:r w:rsidR="006025F1" w:rsidRPr="008F0F94">
        <w:rPr>
          <w:b/>
        </w:rPr>
        <w:t xml:space="preserve">class </w:t>
      </w:r>
      <w:r w:rsidRPr="008F0F94">
        <w:rPr>
          <w:b/>
        </w:rPr>
        <w:t xml:space="preserve">must stay </w:t>
      </w:r>
      <w:r w:rsidR="006025F1" w:rsidRPr="008F0F94">
        <w:rPr>
          <w:b/>
        </w:rPr>
        <w:t>alive</w:t>
      </w:r>
      <w:r w:rsidR="006025F1">
        <w:t xml:space="preserve"> in order to continue to have an open connection and be able to process messages from the hub. This means you have to ensure the Hub connection is stored on a persistent global or scoped object reference</w:t>
      </w:r>
      <w:r>
        <w:t xml:space="preserve"> in your application. In FoxPro this means in a global variable or something</w:t>
      </w:r>
      <w:r w:rsidR="006025F1">
        <w:t xml:space="preserve"> like a FoxPro form for example.</w:t>
      </w:r>
    </w:p>
    <w:p w14:paraId="7CDE5DA6" w14:textId="79BB931A" w:rsidR="006025F1" w:rsidRDefault="006025F1" w:rsidP="00C1673C"/>
    <w:p w14:paraId="3534268B" w14:textId="288D609D" w:rsidR="00CC2AE1" w:rsidRDefault="006025F1" w:rsidP="00C1673C">
      <w:r>
        <w:t xml:space="preserve">The </w:t>
      </w:r>
      <w:r w:rsidRPr="006025F1">
        <w:rPr>
          <w:b/>
        </w:rPr>
        <w:t>Stop()</w:t>
      </w:r>
      <w:r>
        <w:t xml:space="preserve"> method simply cut </w:t>
      </w:r>
      <w:r w:rsidR="00CC2AE1">
        <w:t>the connection with the server.</w:t>
      </w:r>
    </w:p>
    <w:p w14:paraId="52C03BDA" w14:textId="77777777" w:rsidR="008F0F94" w:rsidRDefault="008F0F94" w:rsidP="00C1673C"/>
    <w:p w14:paraId="5C6377F7" w14:textId="04834748" w:rsidR="00CC2AE1" w:rsidRDefault="00CC2AE1" w:rsidP="00CC2AE1">
      <w:pPr>
        <w:pStyle w:val="Heading4"/>
      </w:pPr>
      <w:r>
        <w:lastRenderedPageBreak/>
        <w:t>Hub Invocation Methods</w:t>
      </w:r>
    </w:p>
    <w:p w14:paraId="3B6E1B1E" w14:textId="0F1EE5F3" w:rsidR="00D40E86" w:rsidRDefault="006025F1" w:rsidP="00C1673C">
      <w:r>
        <w:t xml:space="preserve">Next you should implement methods that let you </w:t>
      </w:r>
      <w:r w:rsidRPr="006025F1">
        <w:rPr>
          <w:b/>
        </w:rPr>
        <w:t>invoke Hub methods</w:t>
      </w:r>
      <w:r w:rsidR="0043594A">
        <w:t xml:space="preserve">. The ChatHub </w:t>
      </w:r>
      <w:r w:rsidR="00D40E86">
        <w:t>has three</w:t>
      </w:r>
      <w:r>
        <w:t xml:space="preserve"> method</w:t>
      </w:r>
      <w:r w:rsidR="00D40E86">
        <w:t>s</w:t>
      </w:r>
      <w:r>
        <w:t xml:space="preserve"> that push messages to </w:t>
      </w:r>
      <w:r w:rsidR="00D40E86">
        <w:t xml:space="preserve">the server and/or </w:t>
      </w:r>
      <w:r>
        <w:t>other clients</w:t>
      </w:r>
      <w:r w:rsidR="00D40E86">
        <w:t>.</w:t>
      </w:r>
      <w:r w:rsidR="0043594A">
        <w:t xml:space="preserve"> </w:t>
      </w:r>
    </w:p>
    <w:p w14:paraId="1D91BC32" w14:textId="77777777" w:rsidR="00D40E86" w:rsidRDefault="00D40E86" w:rsidP="00C1673C"/>
    <w:p w14:paraId="6B075F2C" w14:textId="6EECCAA2" w:rsidR="00D40E86" w:rsidRDefault="006025F1" w:rsidP="00C1673C">
      <w:r>
        <w:rPr>
          <w:b/>
        </w:rPr>
        <w:t>SendMessage()</w:t>
      </w:r>
      <w:r w:rsidR="00D40E86">
        <w:t xml:space="preserve"> sends a message to the </w:t>
      </w:r>
      <w:r w:rsidR="0043594A">
        <w:t>Hub</w:t>
      </w:r>
      <w:r w:rsidR="00D40E86">
        <w:t xml:space="preserve"> which forwards it to other clients as </w:t>
      </w:r>
      <w:r w:rsidR="00D40E86">
        <w:rPr>
          <w:b/>
        </w:rPr>
        <w:t>OnReceiveMessage()</w:t>
      </w:r>
      <w:r w:rsidR="00D40E86">
        <w:t xml:space="preserve">. The </w:t>
      </w:r>
      <w:r w:rsidR="00D40E86">
        <w:rPr>
          <w:b/>
        </w:rPr>
        <w:t xml:space="preserve">JoinGroup() </w:t>
      </w:r>
      <w:r w:rsidR="00D40E86">
        <w:t xml:space="preserve">and </w:t>
      </w:r>
      <w:r w:rsidR="00D40E86">
        <w:rPr>
          <w:b/>
        </w:rPr>
        <w:t>ExitGroup()</w:t>
      </w:r>
      <w:r>
        <w:rPr>
          <w:b/>
        </w:rPr>
        <w:t xml:space="preserve"> </w:t>
      </w:r>
      <w:r w:rsidR="00D40E86">
        <w:t xml:space="preserve">methods only send </w:t>
      </w:r>
      <w:r w:rsidR="0043594A">
        <w:t xml:space="preserve">a message </w:t>
      </w:r>
      <w:r w:rsidR="00D40E86">
        <w:t xml:space="preserve">to the Hub, which takes actions but doesn’t directly </w:t>
      </w:r>
      <w:r w:rsidR="0043594A">
        <w:t>forward the call to connected clients</w:t>
      </w:r>
      <w:r w:rsidR="00D40E86">
        <w:t xml:space="preserve">. </w:t>
      </w:r>
      <w:r w:rsidR="00D40E86" w:rsidRPr="00D40E86">
        <w:rPr>
          <w:b/>
        </w:rPr>
        <w:t>JoinGroup()</w:t>
      </w:r>
      <w:r w:rsidR="00D40E86">
        <w:t xml:space="preserve"> internally calls </w:t>
      </w:r>
      <w:r w:rsidR="00D40E86" w:rsidRPr="0043594A">
        <w:rPr>
          <w:b/>
        </w:rPr>
        <w:t>SendMessage()</w:t>
      </w:r>
      <w:r w:rsidR="00D40E86">
        <w:t xml:space="preserve"> to push out a</w:t>
      </w:r>
      <w:r w:rsidR="0043594A">
        <w:t xml:space="preserve"> new</w:t>
      </w:r>
      <w:r w:rsidR="00D40E86">
        <w:t xml:space="preserve"> message into the Chat stream that a user has joined a chat room, but there’s no specific new message that is sent to clients.</w:t>
      </w:r>
    </w:p>
    <w:p w14:paraId="7C9261DA" w14:textId="0D268B63" w:rsidR="0058269D" w:rsidRDefault="0058269D" w:rsidP="00C1673C"/>
    <w:p w14:paraId="31D792FB" w14:textId="2EC88467" w:rsidR="00D40E86" w:rsidRDefault="0043594A" w:rsidP="00C1673C">
      <w:r>
        <w:t>In theory, you don’t need individual methods that do this mapping, but</w:t>
      </w:r>
      <w:r w:rsidR="0058269D">
        <w:t xml:space="preserve"> I like to map each </w:t>
      </w:r>
      <w:r>
        <w:t xml:space="preserve">hub </w:t>
      </w:r>
      <w:r w:rsidR="0058269D">
        <w:t xml:space="preserve">proxy method to an explicit method on the client to have a clear interface on what’s available. While you can easily call the Proxy directly and use the ‘magic’ string values to map methods on the Hub, this requires you to remember the </w:t>
      </w:r>
      <w:r>
        <w:t>m</w:t>
      </w:r>
      <w:r w:rsidR="0058269D">
        <w:t xml:space="preserve">ethod names </w:t>
      </w:r>
      <w:r>
        <w:t xml:space="preserve">and parameters </w:t>
      </w:r>
      <w:r w:rsidR="0058269D">
        <w:t>at all times. With a client wrapper Intellisense provides you the name of the method and correct parameter interface. If a method name changes on the server, a single method can be changed to adjust all client code. I highly recommend to do this extra step.</w:t>
      </w:r>
    </w:p>
    <w:p w14:paraId="1BF0D446" w14:textId="77777777" w:rsidR="0058269D" w:rsidRDefault="0058269D" w:rsidP="00C1673C"/>
    <w:p w14:paraId="2B8B36C8" w14:textId="6C4D780B" w:rsidR="00845E07" w:rsidRDefault="00845E07" w:rsidP="00C1673C">
      <w:r>
        <w:t xml:space="preserve">As to implementation of the Hub Methods on the client for the most part these are passthrough methods that just call the </w:t>
      </w:r>
      <w:r w:rsidRPr="00845E07">
        <w:rPr>
          <w:b/>
        </w:rPr>
        <w:t>Proxy.Invoke(</w:t>
      </w:r>
      <w:r>
        <w:rPr>
          <w:b/>
        </w:rPr>
        <w:t>methodName, parm1, parm2..parmN</w:t>
      </w:r>
      <w:r w:rsidRPr="00845E07">
        <w:rPr>
          <w:b/>
        </w:rPr>
        <w:t>)</w:t>
      </w:r>
      <w:r>
        <w:t>:</w:t>
      </w:r>
    </w:p>
    <w:p w14:paraId="30C44DA2" w14:textId="2D2D10B3" w:rsidR="00D40E86" w:rsidRDefault="00D40E86" w:rsidP="00C1673C"/>
    <w:p w14:paraId="2412B056" w14:textId="32D1DEC9" w:rsidR="00D40E86" w:rsidRDefault="00D40E86" w:rsidP="00C1673C">
      <w:pPr>
        <w:rPr>
          <w:rFonts w:ascii="Consolas" w:hAnsi="Consolas" w:cs="Consolas"/>
          <w:color w:val="000000"/>
          <w:sz w:val="19"/>
          <w:szCs w:val="19"/>
        </w:rPr>
      </w:pPr>
      <w:r>
        <w:rPr>
          <w:rFonts w:ascii="Consolas" w:hAnsi="Consolas" w:cs="Consolas"/>
          <w:color w:val="000000"/>
          <w:sz w:val="19"/>
          <w:szCs w:val="19"/>
        </w:rPr>
        <w:t>Proxy.Invoke(</w:t>
      </w:r>
      <w:r>
        <w:rPr>
          <w:rFonts w:ascii="Consolas" w:hAnsi="Consolas" w:cs="Consolas"/>
          <w:color w:val="A31515"/>
          <w:sz w:val="19"/>
          <w:szCs w:val="19"/>
        </w:rPr>
        <w:t>"sendmessage"</w:t>
      </w:r>
      <w:r>
        <w:rPr>
          <w:rFonts w:ascii="Consolas" w:hAnsi="Consolas" w:cs="Consolas"/>
          <w:color w:val="000000"/>
          <w:sz w:val="19"/>
          <w:szCs w:val="19"/>
        </w:rPr>
        <w:t>, message, group);</w:t>
      </w:r>
    </w:p>
    <w:p w14:paraId="385C9FC2" w14:textId="77777777" w:rsidR="00D40E86" w:rsidRDefault="00D40E86" w:rsidP="00C1673C"/>
    <w:p w14:paraId="2294AEBF" w14:textId="0518E6D3" w:rsidR="00D40E86" w:rsidRDefault="00D40E86" w:rsidP="00C1673C">
      <w:r>
        <w:t xml:space="preserve">All of these ‘method’ Ids are dynamically executed on the server – there’s no static binding. </w:t>
      </w:r>
      <w:r>
        <w:rPr>
          <w:rFonts w:ascii="Consolas" w:hAnsi="Consolas" w:cs="Consolas"/>
          <w:color w:val="A31515"/>
          <w:sz w:val="19"/>
          <w:szCs w:val="19"/>
        </w:rPr>
        <w:t>"sendmessage"</w:t>
      </w:r>
      <w:r>
        <w:rPr>
          <w:rFonts w:ascii="Consolas" w:hAnsi="Consolas" w:cs="Consolas"/>
          <w:color w:val="000000"/>
          <w:sz w:val="19"/>
          <w:szCs w:val="19"/>
        </w:rPr>
        <w:t xml:space="preserve">, </w:t>
      </w:r>
      <w:r w:rsidRPr="00D40E86">
        <w:t>here means call the SendMessage()</w:t>
      </w:r>
      <w:r>
        <w:t xml:space="preserve">  method </w:t>
      </w:r>
      <w:r>
        <w:rPr>
          <w:b/>
        </w:rPr>
        <w:t>on the Hub</w:t>
      </w:r>
      <w:r>
        <w:t xml:space="preserve">. </w:t>
      </w:r>
    </w:p>
    <w:p w14:paraId="53BAF0CC" w14:textId="45B4B1C1" w:rsidR="00D40E86" w:rsidRDefault="00D40E86" w:rsidP="00C1673C"/>
    <w:p w14:paraId="2F8DB3B6" w14:textId="224C2FB2" w:rsidR="00CC2AE1" w:rsidRDefault="00CC2AE1" w:rsidP="00CC2AE1">
      <w:pPr>
        <w:pStyle w:val="Heading4"/>
      </w:pPr>
      <w:r>
        <w:t>Callback Handlers</w:t>
      </w:r>
    </w:p>
    <w:p w14:paraId="40140551" w14:textId="7A918A04" w:rsidR="00D40E86" w:rsidRDefault="00F86280" w:rsidP="009211B4">
      <w:r>
        <w:t>Finally,</w:t>
      </w:r>
      <w:r w:rsidR="00CC2AE1">
        <w:t xml:space="preserve"> we need to handle messages that the Hub sends to the client.</w:t>
      </w:r>
      <w:r w:rsidR="009211B4">
        <w:t xml:space="preserve"> Remember in the </w:t>
      </w:r>
      <w:r w:rsidR="009211B4">
        <w:rPr>
          <w:b/>
        </w:rPr>
        <w:t>Start()</w:t>
      </w:r>
      <w:r w:rsidR="009211B4">
        <w:t xml:space="preserve"> method I mapped </w:t>
      </w:r>
      <w:r w:rsidR="009211B4">
        <w:rPr>
          <w:b/>
        </w:rPr>
        <w:t>Proxy.On()</w:t>
      </w:r>
      <w:r w:rsidR="009211B4">
        <w:t xml:space="preserve"> hub messages</w:t>
      </w:r>
      <w:r>
        <w:t xml:space="preserve"> t</w:t>
      </w:r>
      <w:r w:rsidR="009211B4">
        <w:t xml:space="preserve">o methods on the client. </w:t>
      </w:r>
      <w:r w:rsidR="00F659BB">
        <w:t xml:space="preserve"> By convention I </w:t>
      </w:r>
      <w:r>
        <w:t xml:space="preserve">implement handler methods using </w:t>
      </w:r>
      <w:r w:rsidR="00F659BB">
        <w:rPr>
          <w:b/>
        </w:rPr>
        <w:t xml:space="preserve">OnXXXX() </w:t>
      </w:r>
      <w:r>
        <w:t xml:space="preserve">names, </w:t>
      </w:r>
      <w:r w:rsidR="00F659BB">
        <w:t>so it’s clear that these methods are not invoked d</w:t>
      </w:r>
      <w:r w:rsidR="00E1794C">
        <w:t>irectly but called by the Hub</w:t>
      </w:r>
      <w:r w:rsidR="00F659BB">
        <w:t>.</w:t>
      </w:r>
    </w:p>
    <w:p w14:paraId="3C68AEEB" w14:textId="170B43C4" w:rsidR="009E5783" w:rsidRDefault="009E5783" w:rsidP="009211B4"/>
    <w:p w14:paraId="26337A3D" w14:textId="66805AE0" w:rsidR="009E5783" w:rsidRDefault="009E5783" w:rsidP="009211B4">
      <w:r>
        <w:t xml:space="preserve">The ChatClient only has a single Handler method </w:t>
      </w:r>
      <w:r>
        <w:rPr>
          <w:b/>
        </w:rPr>
        <w:t xml:space="preserve">OnReceiveMessage() </w:t>
      </w:r>
      <w:r>
        <w:t xml:space="preserve">which receives a </w:t>
      </w:r>
      <w:r w:rsidRPr="009F2805">
        <w:rPr>
          <w:b/>
        </w:rPr>
        <w:t>ChatMessage</w:t>
      </w:r>
      <w:r>
        <w:t xml:space="preserve"> object parameter.</w:t>
      </w:r>
      <w:r w:rsidR="009F2805">
        <w:t xml:space="preserve"> </w:t>
      </w:r>
      <w:r w:rsidR="001A1A2E">
        <w:t>Like the Hub server, we need to implement this class in order to get it deserialized as an object. In the client project create two classes:</w:t>
      </w:r>
    </w:p>
    <w:p w14:paraId="4F4167BB" w14:textId="1B3548FA" w:rsidR="001A1A2E" w:rsidRDefault="001A1A2E" w:rsidP="009211B4"/>
    <w:p w14:paraId="5C0082F5"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ChatMessage</w:t>
      </w:r>
    </w:p>
    <w:p w14:paraId="1AACDC9B"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497D37D"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99508D"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ChatUser</w:t>
      </w:r>
      <w:r>
        <w:rPr>
          <w:rFonts w:ascii="Consolas" w:hAnsi="Consolas" w:cs="Consolas"/>
          <w:color w:val="000000"/>
          <w:sz w:val="19"/>
          <w:szCs w:val="19"/>
        </w:rPr>
        <w:t xml:space="preserve"> 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B43206" w14:textId="77777777" w:rsidR="001A1A2E" w:rsidRDefault="001A1A2E" w:rsidP="001A1A2E">
      <w:pPr>
        <w:rPr>
          <w:rFonts w:ascii="Consolas" w:hAnsi="Consolas" w:cs="Consolas"/>
          <w:color w:val="000000"/>
          <w:sz w:val="19"/>
          <w:szCs w:val="19"/>
        </w:rPr>
      </w:pPr>
      <w:r>
        <w:rPr>
          <w:rFonts w:ascii="Consolas" w:hAnsi="Consolas" w:cs="Consolas"/>
          <w:color w:val="000000"/>
          <w:sz w:val="19"/>
          <w:szCs w:val="19"/>
        </w:rPr>
        <w:t>}</w:t>
      </w:r>
    </w:p>
    <w:p w14:paraId="16EFF350" w14:textId="77777777" w:rsidR="001A1A2E" w:rsidRPr="00E25AD4" w:rsidRDefault="001A1A2E" w:rsidP="001A1A2E"/>
    <w:p w14:paraId="0E560375"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ChatUser</w:t>
      </w:r>
    </w:p>
    <w:p w14:paraId="14CF463F"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EC68ED7"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62B189"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41B01C" w14:textId="77777777"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LastOn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2B91AF"/>
          <w:sz w:val="19"/>
          <w:szCs w:val="19"/>
        </w:rPr>
        <w:t>DateTime</w:t>
      </w:r>
      <w:r>
        <w:rPr>
          <w:rFonts w:ascii="Consolas" w:hAnsi="Consolas" w:cs="Consolas"/>
          <w:color w:val="000000"/>
          <w:sz w:val="19"/>
          <w:szCs w:val="19"/>
        </w:rPr>
        <w:t>.UtcNow;</w:t>
      </w:r>
    </w:p>
    <w:p w14:paraId="060DE5C3" w14:textId="77777777" w:rsidR="001A1A2E" w:rsidRDefault="001A1A2E" w:rsidP="001A1A2E">
      <w:r>
        <w:rPr>
          <w:rFonts w:ascii="Consolas" w:hAnsi="Consolas" w:cs="Consolas"/>
          <w:color w:val="000000"/>
          <w:sz w:val="19"/>
          <w:szCs w:val="19"/>
        </w:rPr>
        <w:t>}</w:t>
      </w:r>
    </w:p>
    <w:p w14:paraId="663D62B4" w14:textId="5E34172C" w:rsidR="001A1A2E" w:rsidRDefault="001A1A2E" w:rsidP="009211B4"/>
    <w:p w14:paraId="19E64680" w14:textId="15832CC3" w:rsidR="001A1A2E" w:rsidRDefault="001A1A2E" w:rsidP="009211B4">
      <w:r>
        <w:t xml:space="preserve">Now when the Hub sends messages to clients, our client can capture the </w:t>
      </w:r>
      <w:r w:rsidRPr="001A1A2E">
        <w:rPr>
          <w:b/>
        </w:rPr>
        <w:t>ChatMessage</w:t>
      </w:r>
      <w:r>
        <w:t xml:space="preserve"> as an object.</w:t>
      </w:r>
    </w:p>
    <w:p w14:paraId="4B6DCCAC" w14:textId="7BA8B11D" w:rsidR="001A1A2E" w:rsidRDefault="001A1A2E" w:rsidP="001A1A2E">
      <w:pPr>
        <w:pStyle w:val="Heading4"/>
      </w:pPr>
      <w:r>
        <w:lastRenderedPageBreak/>
        <w:t>Passing to FoxPro</w:t>
      </w:r>
    </w:p>
    <w:p w14:paraId="699A0117" w14:textId="16CB85E2" w:rsidR="001A1A2E" w:rsidRPr="001A1A2E" w:rsidRDefault="001A1A2E" w:rsidP="001A1A2E">
      <w:r>
        <w:t>The method really does nothing more than forward the method call to a handler object which in this case is ultimately supposed to be a FoxPro object:</w:t>
      </w:r>
    </w:p>
    <w:p w14:paraId="3B568224" w14:textId="77777777" w:rsidR="001A1A2E" w:rsidRDefault="001A1A2E" w:rsidP="001A1A2E">
      <w:pPr>
        <w:autoSpaceDE w:val="0"/>
        <w:autoSpaceDN w:val="0"/>
        <w:adjustRightInd w:val="0"/>
        <w:spacing w:line="240" w:lineRule="auto"/>
        <w:rPr>
          <w:rFonts w:ascii="Consolas" w:hAnsi="Consolas" w:cs="Consolas"/>
          <w:color w:val="0000FF"/>
          <w:sz w:val="19"/>
          <w:szCs w:val="19"/>
        </w:rPr>
      </w:pPr>
    </w:p>
    <w:p w14:paraId="0808E415" w14:textId="5428C691" w:rsidR="001A1A2E" w:rsidRDefault="001A1A2E" w:rsidP="001A1A2E">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(Fox != </w:t>
      </w:r>
      <w:r>
        <w:rPr>
          <w:rFonts w:ascii="Consolas" w:hAnsi="Consolas" w:cs="Consolas"/>
          <w:color w:val="0000FF"/>
          <w:sz w:val="19"/>
          <w:szCs w:val="19"/>
        </w:rPr>
        <w:t>null</w:t>
      </w:r>
      <w:r>
        <w:rPr>
          <w:rFonts w:ascii="Consolas" w:hAnsi="Consolas" w:cs="Consolas"/>
          <w:color w:val="000000"/>
          <w:sz w:val="19"/>
          <w:szCs w:val="19"/>
        </w:rPr>
        <w:t>)</w:t>
      </w:r>
    </w:p>
    <w:p w14:paraId="31BDE1CC" w14:textId="37CC43A9" w:rsidR="001A1A2E" w:rsidRDefault="001A1A2E" w:rsidP="001A1A2E">
      <w:pPr>
        <w:rPr>
          <w:rFonts w:ascii="Consolas" w:hAnsi="Consolas" w:cs="Consolas"/>
          <w:color w:val="000000"/>
          <w:sz w:val="19"/>
          <w:szCs w:val="19"/>
        </w:rPr>
      </w:pPr>
      <w:r>
        <w:rPr>
          <w:rFonts w:ascii="Consolas" w:hAnsi="Consolas" w:cs="Consolas"/>
          <w:color w:val="000000"/>
          <w:sz w:val="19"/>
          <w:szCs w:val="19"/>
        </w:rPr>
        <w:t xml:space="preserve">   Fox.OnReceiveMessage(message);</w:t>
      </w:r>
    </w:p>
    <w:p w14:paraId="4A980B02" w14:textId="45EB35D3" w:rsidR="001A1A2E" w:rsidRDefault="001A1A2E" w:rsidP="001A1A2E">
      <w:pPr>
        <w:rPr>
          <w:rFonts w:ascii="Consolas" w:hAnsi="Consolas" w:cs="Consolas"/>
          <w:color w:val="000000"/>
          <w:sz w:val="19"/>
          <w:szCs w:val="19"/>
        </w:rPr>
      </w:pPr>
    </w:p>
    <w:p w14:paraId="6B7CC148" w14:textId="57B83E15" w:rsidR="001A1A2E" w:rsidRDefault="001A1A2E" w:rsidP="001A1A2E">
      <w:r>
        <w:t>This calls a method on the FoxPro object that was passed into the</w:t>
      </w:r>
      <w:r w:rsidR="00284A8D">
        <w:t xml:space="preserve"> </w:t>
      </w:r>
      <w:r w:rsidR="00284A8D">
        <w:rPr>
          <w:b/>
        </w:rPr>
        <w:t xml:space="preserve">Start() </w:t>
      </w:r>
      <w:r w:rsidR="00284A8D" w:rsidRPr="00284A8D">
        <w:t>method</w:t>
      </w:r>
      <w:r w:rsidR="00284A8D">
        <w:t xml:space="preserve"> </w:t>
      </w:r>
      <w:r>
        <w:t xml:space="preserve">of the client. The object has to have a method </w:t>
      </w:r>
      <w:r w:rsidR="00785C89">
        <w:rPr>
          <w:b/>
        </w:rPr>
        <w:t>OnReceiveMessage()</w:t>
      </w:r>
      <w:r w:rsidR="00284A8D">
        <w:t xml:space="preserve"> and accept</w:t>
      </w:r>
      <w:r w:rsidR="00785C89">
        <w:t xml:space="preserve"> the single object parameter.</w:t>
      </w:r>
    </w:p>
    <w:p w14:paraId="24B907B3" w14:textId="69692CA0" w:rsidR="00785C89" w:rsidRDefault="00785C89" w:rsidP="001A1A2E"/>
    <w:p w14:paraId="02E1E4B9" w14:textId="145B9523" w:rsidR="00785C89" w:rsidRDefault="00362736" w:rsidP="00362736">
      <w:pPr>
        <w:pStyle w:val="Heading4"/>
      </w:pPr>
      <w:r>
        <w:t>Testing the client in .NET</w:t>
      </w:r>
    </w:p>
    <w:p w14:paraId="18751F55" w14:textId="15A90AA0" w:rsidR="00362736" w:rsidRDefault="00362736" w:rsidP="00362736">
      <w:r>
        <w:t>This step is not absolutely necessary but for me I prefer to first test the client in .NET and take advantage of .NET’s intellisense and test client to let me see things work first. From there I can create the FoxPro interface code.</w:t>
      </w:r>
    </w:p>
    <w:p w14:paraId="11094856" w14:textId="2C28C52A" w:rsidR="00362736" w:rsidRDefault="00362736" w:rsidP="00362736"/>
    <w:p w14:paraId="33209F65" w14:textId="02A45759" w:rsidR="00362736" w:rsidRDefault="00362736" w:rsidP="00362736">
      <w:r>
        <w:t>To do this:</w:t>
      </w:r>
    </w:p>
    <w:p w14:paraId="75B7A9D3" w14:textId="21FB0236" w:rsidR="00362736" w:rsidRDefault="00362736" w:rsidP="00362736"/>
    <w:p w14:paraId="35909414" w14:textId="1B42AC39" w:rsidR="00362736" w:rsidRDefault="00362736" w:rsidP="00362736">
      <w:pPr>
        <w:pStyle w:val="ListParagraph"/>
        <w:numPr>
          <w:ilvl w:val="0"/>
          <w:numId w:val="41"/>
        </w:numPr>
      </w:pPr>
      <w:r>
        <w:t xml:space="preserve">Create a new </w:t>
      </w:r>
      <w:r w:rsidRPr="00362736">
        <w:rPr>
          <w:b/>
        </w:rPr>
        <w:t>Unit Test Project</w:t>
      </w:r>
      <w:r>
        <w:rPr>
          <w:b/>
        </w:rPr>
        <w:t xml:space="preserve"> </w:t>
      </w:r>
      <w:r>
        <w:t>in our VS Solution</w:t>
      </w:r>
    </w:p>
    <w:p w14:paraId="67D5B77C" w14:textId="7900D7D2" w:rsidR="00362736" w:rsidRPr="00362736" w:rsidRDefault="00362736" w:rsidP="00362736">
      <w:pPr>
        <w:pStyle w:val="ListParagraph"/>
        <w:numPr>
          <w:ilvl w:val="0"/>
          <w:numId w:val="41"/>
        </w:numPr>
      </w:pPr>
      <w:r>
        <w:t xml:space="preserve">Add a new </w:t>
      </w:r>
      <w:r w:rsidRPr="00362736">
        <w:rPr>
          <w:b/>
        </w:rPr>
        <w:t>Unit Test Class</w:t>
      </w:r>
    </w:p>
    <w:p w14:paraId="30647E96" w14:textId="02546476" w:rsidR="00362736" w:rsidRDefault="00362736" w:rsidP="00362736"/>
    <w:p w14:paraId="7A9EB331" w14:textId="206B9015" w:rsidR="00362736" w:rsidRDefault="00362736" w:rsidP="00362736">
      <w:r>
        <w:t>Change the generated unit test class to look like this:</w:t>
      </w:r>
    </w:p>
    <w:p w14:paraId="5983455A" w14:textId="1C0871BA" w:rsidR="00362736" w:rsidRDefault="00362736" w:rsidP="00362736"/>
    <w:p w14:paraId="399CEB8E"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TestClass</w:t>
      </w:r>
      <w:r>
        <w:rPr>
          <w:rFonts w:ascii="Consolas" w:hAnsi="Consolas" w:cs="Consolas"/>
          <w:color w:val="000000"/>
          <w:sz w:val="19"/>
          <w:szCs w:val="19"/>
        </w:rPr>
        <w:t>]</w:t>
      </w:r>
    </w:p>
    <w:p w14:paraId="54057842"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ChatClientTest</w:t>
      </w:r>
    </w:p>
    <w:p w14:paraId="70E3555D"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5C4EC55F"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4F6BFA0" w14:textId="1C97D20A" w:rsidR="00362736" w:rsidRDefault="00362736" w:rsidP="00362736">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 string STR_SignalRUrl = "http://signalrswf.west-wind.com/";</w:t>
      </w:r>
    </w:p>
    <w:p w14:paraId="3E3D6597" w14:textId="72C002E7" w:rsidR="00A825DF" w:rsidRDefault="00A825DF" w:rsidP="00A825DF">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 string STR_SignalRUrl = "http://</w:t>
      </w:r>
      <w:r w:rsidR="0024765E">
        <w:rPr>
          <w:rFonts w:ascii="Consolas" w:hAnsi="Consolas" w:cs="Consolas"/>
          <w:color w:val="008000"/>
          <w:sz w:val="19"/>
          <w:szCs w:val="19"/>
        </w:rPr>
        <w:t>localhost:2662/</w:t>
      </w:r>
      <w:r>
        <w:rPr>
          <w:rFonts w:ascii="Consolas" w:hAnsi="Consolas" w:cs="Consolas"/>
          <w:color w:val="008000"/>
          <w:sz w:val="19"/>
          <w:szCs w:val="19"/>
        </w:rPr>
        <w:t>";</w:t>
      </w:r>
      <w:r w:rsidR="001040B9">
        <w:rPr>
          <w:rFonts w:ascii="Consolas" w:hAnsi="Consolas" w:cs="Consolas"/>
          <w:color w:val="008000"/>
          <w:sz w:val="19"/>
          <w:szCs w:val="19"/>
        </w:rPr>
        <w:t xml:space="preserve"> // IIS Express</w:t>
      </w:r>
    </w:p>
    <w:p w14:paraId="19224F78" w14:textId="3374AC21" w:rsidR="00362736" w:rsidRPr="001040B9" w:rsidRDefault="00362736" w:rsidP="00362736">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STR_SignalRUrl = </w:t>
      </w:r>
      <w:r>
        <w:rPr>
          <w:rFonts w:ascii="Consolas" w:hAnsi="Consolas" w:cs="Consolas"/>
          <w:color w:val="A31515"/>
          <w:sz w:val="19"/>
          <w:szCs w:val="19"/>
        </w:rPr>
        <w:t>"http://localhost/signalRHub/"</w:t>
      </w:r>
      <w:r>
        <w:rPr>
          <w:rFonts w:ascii="Consolas" w:hAnsi="Consolas" w:cs="Consolas"/>
          <w:color w:val="000000"/>
          <w:sz w:val="19"/>
          <w:szCs w:val="19"/>
        </w:rPr>
        <w:t>;</w:t>
      </w:r>
      <w:r w:rsidR="001040B9">
        <w:rPr>
          <w:rFonts w:ascii="Consolas" w:hAnsi="Consolas" w:cs="Consolas"/>
          <w:color w:val="000000"/>
          <w:sz w:val="19"/>
          <w:szCs w:val="19"/>
        </w:rPr>
        <w:t xml:space="preserve"> </w:t>
      </w:r>
      <w:r w:rsidR="001040B9">
        <w:rPr>
          <w:rFonts w:ascii="Consolas" w:hAnsi="Consolas" w:cs="Consolas"/>
          <w:color w:val="008000"/>
          <w:sz w:val="19"/>
          <w:szCs w:val="19"/>
        </w:rPr>
        <w:t>// IIS</w:t>
      </w:r>
    </w:p>
    <w:p w14:paraId="544F691D"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0580520F"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TestMethod</w:t>
      </w:r>
      <w:r>
        <w:rPr>
          <w:rFonts w:ascii="Consolas" w:hAnsi="Consolas" w:cs="Consolas"/>
          <w:color w:val="000000"/>
          <w:sz w:val="19"/>
          <w:szCs w:val="19"/>
        </w:rPr>
        <w:t>]</w:t>
      </w:r>
    </w:p>
    <w:p w14:paraId="26D8B8BB"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CallSendMessage()</w:t>
      </w:r>
    </w:p>
    <w:p w14:paraId="6333A903"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7B214"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ChatClient</w:t>
      </w:r>
      <w:r>
        <w:rPr>
          <w:rFonts w:ascii="Consolas" w:hAnsi="Consolas" w:cs="Consolas"/>
          <w:color w:val="000000"/>
          <w:sz w:val="19"/>
          <w:szCs w:val="19"/>
        </w:rPr>
        <w:t>();</w:t>
      </w:r>
    </w:p>
    <w:p w14:paraId="06A788E1"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proxy.SignalRUrl = STR_SignalRUrl;</w:t>
      </w:r>
    </w:p>
    <w:p w14:paraId="643ACA85"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845A8"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271502BE"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Simulate Fox object</w:t>
      </w:r>
    </w:p>
    <w:p w14:paraId="6C16FC27"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handler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ChatHandler</w:t>
      </w:r>
      <w:r>
        <w:rPr>
          <w:rFonts w:ascii="Consolas" w:hAnsi="Consolas" w:cs="Consolas"/>
          <w:color w:val="000000"/>
          <w:sz w:val="19"/>
          <w:szCs w:val="19"/>
        </w:rPr>
        <w:t>();</w:t>
      </w:r>
    </w:p>
    <w:p w14:paraId="48D448CC"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12F991DA"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proxy.Start(handler);</w:t>
      </w:r>
    </w:p>
    <w:p w14:paraId="0B5D2693"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0F9D88BB"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Join Group so we can see messages</w:t>
      </w:r>
    </w:p>
    <w:p w14:paraId="299331AC"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proxy.JoinGroup(</w:t>
      </w:r>
      <w:r>
        <w:rPr>
          <w:rFonts w:ascii="Consolas" w:hAnsi="Consolas" w:cs="Consolas"/>
          <w:color w:val="A31515"/>
          <w:sz w:val="19"/>
          <w:szCs w:val="19"/>
        </w:rPr>
        <w:t>"Rick"</w:t>
      </w:r>
      <w:r>
        <w:rPr>
          <w:rFonts w:ascii="Consolas" w:hAnsi="Consolas" w:cs="Consolas"/>
          <w:color w:val="000000"/>
          <w:sz w:val="19"/>
          <w:szCs w:val="19"/>
        </w:rPr>
        <w:t xml:space="preserve">, </w:t>
      </w:r>
      <w:r>
        <w:rPr>
          <w:rFonts w:ascii="Consolas" w:hAnsi="Consolas" w:cs="Consolas"/>
          <w:color w:val="A31515"/>
          <w:sz w:val="19"/>
          <w:szCs w:val="19"/>
        </w:rPr>
        <w:t>"Web Connection"</w:t>
      </w:r>
      <w:r>
        <w:rPr>
          <w:rFonts w:ascii="Consolas" w:hAnsi="Consolas" w:cs="Consolas"/>
          <w:color w:val="000000"/>
          <w:sz w:val="19"/>
          <w:szCs w:val="19"/>
        </w:rPr>
        <w:t>);</w:t>
      </w:r>
    </w:p>
    <w:p w14:paraId="0EE54EC2"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0E0B0F98"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calls the server and calls back into the ChatHandler.ReceiveMessage()</w:t>
      </w:r>
    </w:p>
    <w:p w14:paraId="5961E6A6"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proxy.SendMessage(</w:t>
      </w:r>
      <w:r>
        <w:rPr>
          <w:rFonts w:ascii="Consolas" w:hAnsi="Consolas" w:cs="Consolas"/>
          <w:color w:val="A31515"/>
          <w:sz w:val="19"/>
          <w:szCs w:val="19"/>
        </w:rPr>
        <w:t>"First Message: "</w:t>
      </w:r>
      <w:r>
        <w:rPr>
          <w:rFonts w:ascii="Consolas" w:hAnsi="Consolas" w:cs="Consolas"/>
          <w:color w:val="000000"/>
          <w:sz w:val="19"/>
          <w:szCs w:val="19"/>
        </w:rPr>
        <w:t xml:space="preserve"> + </w:t>
      </w:r>
      <w:r>
        <w:rPr>
          <w:rFonts w:ascii="Consolas" w:hAnsi="Consolas" w:cs="Consolas"/>
          <w:color w:val="2B91AF"/>
          <w:sz w:val="19"/>
          <w:szCs w:val="19"/>
        </w:rPr>
        <w:t>StringUtils</w:t>
      </w:r>
      <w:r>
        <w:rPr>
          <w:rFonts w:ascii="Consolas" w:hAnsi="Consolas" w:cs="Consolas"/>
          <w:color w:val="000000"/>
          <w:sz w:val="19"/>
          <w:szCs w:val="19"/>
        </w:rPr>
        <w:t xml:space="preserve">.RandomString(10), </w:t>
      </w:r>
      <w:r>
        <w:rPr>
          <w:rFonts w:ascii="Consolas" w:hAnsi="Consolas" w:cs="Consolas"/>
          <w:color w:val="A31515"/>
          <w:sz w:val="19"/>
          <w:szCs w:val="19"/>
        </w:rPr>
        <w:t>"Web Connection"</w:t>
      </w:r>
      <w:r>
        <w:rPr>
          <w:rFonts w:ascii="Consolas" w:hAnsi="Consolas" w:cs="Consolas"/>
          <w:color w:val="000000"/>
          <w:sz w:val="19"/>
          <w:szCs w:val="19"/>
        </w:rPr>
        <w:t>);</w:t>
      </w:r>
    </w:p>
    <w:p w14:paraId="1BDA637F"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2427B5E9"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.Sleep(1500);</w:t>
      </w:r>
    </w:p>
    <w:p w14:paraId="0AFFB2DB" w14:textId="32911C3D" w:rsidR="00362736" w:rsidRDefault="00362736" w:rsidP="00362736">
      <w:pPr>
        <w:rPr>
          <w:rFonts w:ascii="Consolas" w:hAnsi="Consolas" w:cs="Consolas"/>
          <w:color w:val="000000"/>
          <w:sz w:val="19"/>
          <w:szCs w:val="19"/>
        </w:rPr>
      </w:pPr>
      <w:r>
        <w:rPr>
          <w:rFonts w:ascii="Consolas" w:hAnsi="Consolas" w:cs="Consolas"/>
          <w:color w:val="000000"/>
          <w:sz w:val="19"/>
          <w:szCs w:val="19"/>
        </w:rPr>
        <w:t xml:space="preserve">    }</w:t>
      </w:r>
    </w:p>
    <w:p w14:paraId="28D3E855" w14:textId="4A8809DE" w:rsidR="00362736" w:rsidRDefault="00362736" w:rsidP="00362736">
      <w:pPr>
        <w:rPr>
          <w:rFonts w:ascii="Consolas" w:hAnsi="Consolas" w:cs="Consolas"/>
          <w:color w:val="000000"/>
          <w:sz w:val="19"/>
          <w:szCs w:val="19"/>
        </w:rPr>
      </w:pPr>
      <w:r>
        <w:rPr>
          <w:rFonts w:ascii="Consolas" w:hAnsi="Consolas" w:cs="Consolas"/>
          <w:color w:val="000000"/>
          <w:sz w:val="19"/>
          <w:szCs w:val="19"/>
        </w:rPr>
        <w:t>}</w:t>
      </w:r>
    </w:p>
    <w:p w14:paraId="5FEF74F2" w14:textId="48AEB0C4" w:rsidR="00362736" w:rsidRDefault="00362736" w:rsidP="00362736">
      <w:pPr>
        <w:rPr>
          <w:rFonts w:ascii="Consolas" w:hAnsi="Consolas" w:cs="Consolas"/>
          <w:color w:val="000000"/>
          <w:sz w:val="19"/>
          <w:szCs w:val="19"/>
        </w:rPr>
      </w:pPr>
    </w:p>
    <w:p w14:paraId="70C029DD" w14:textId="4B159F62" w:rsidR="00BC1B63" w:rsidRPr="00BC1B63" w:rsidRDefault="00BC1B63" w:rsidP="00BC1B63">
      <w:pPr>
        <w:pStyle w:val="Note"/>
        <w:rPr>
          <w:b/>
        </w:rPr>
      </w:pPr>
      <w:r>
        <w:rPr>
          <w:b/>
        </w:rPr>
        <w:t xml:space="preserve">Web Server </w:t>
      </w:r>
      <w:r w:rsidRPr="00BC1B63">
        <w:rPr>
          <w:b/>
        </w:rPr>
        <w:t xml:space="preserve">Note: </w:t>
      </w:r>
    </w:p>
    <w:p w14:paraId="208BE64C" w14:textId="77A9F673" w:rsidR="00BC1B63" w:rsidRDefault="00BC1B63" w:rsidP="00BC1B63">
      <w:pPr>
        <w:pStyle w:val="Note"/>
      </w:pPr>
      <w:r>
        <w:lastRenderedPageBreak/>
        <w:t xml:space="preserve">This code uses local IIS to run the </w:t>
      </w:r>
      <w:r w:rsidR="00DC4527">
        <w:t xml:space="preserve">local </w:t>
      </w:r>
      <w:r>
        <w:t xml:space="preserve">samples to ensure that the Web Server is always available. You can </w:t>
      </w:r>
      <w:r w:rsidR="00DC4527">
        <w:t xml:space="preserve">also </w:t>
      </w:r>
      <w:r>
        <w:t>use IIS Express</w:t>
      </w:r>
      <w:r w:rsidR="00DC4527">
        <w:t xml:space="preserve"> (</w:t>
      </w:r>
      <w:r w:rsidR="00DC4527" w:rsidRPr="00DC4527">
        <w:rPr>
          <w:i/>
        </w:rPr>
        <w:t>http://localhost:XXXX/</w:t>
      </w:r>
      <w:r w:rsidR="00DC4527">
        <w:t>)</w:t>
      </w:r>
      <w:r>
        <w:t>, but make sure you have IIS Express running when testing</w:t>
      </w:r>
      <w:r w:rsidR="00DC4527">
        <w:t xml:space="preserve"> and using these samples</w:t>
      </w:r>
      <w:r>
        <w:t xml:space="preserve">. You can start IIS express by using </w:t>
      </w:r>
      <w:r w:rsidRPr="00DC4527">
        <w:rPr>
          <w:i/>
        </w:rPr>
        <w:t>View in browser</w:t>
      </w:r>
      <w:r w:rsidR="00DC4527">
        <w:t xml:space="preserve"> on </w:t>
      </w:r>
      <w:r w:rsidR="00DC4527">
        <w:rPr>
          <w:i/>
        </w:rPr>
        <w:t>index.html</w:t>
      </w:r>
      <w:r w:rsidR="00DC4527">
        <w:t>,</w:t>
      </w:r>
      <w:r>
        <w:t xml:space="preserve"> when IIS Express is set as the </w:t>
      </w:r>
      <w:r w:rsidR="00DC4527">
        <w:t>startup</w:t>
      </w:r>
      <w:r>
        <w:t xml:space="preserve"> process. When started this way IIS Express stays running in the task tray where you can check for its running status.</w:t>
      </w:r>
    </w:p>
    <w:p w14:paraId="092DB387" w14:textId="77777777" w:rsidR="00BC1B63" w:rsidRDefault="00BC1B63" w:rsidP="00362736">
      <w:pPr>
        <w:rPr>
          <w:rFonts w:ascii="Consolas" w:hAnsi="Consolas" w:cs="Consolas"/>
          <w:color w:val="000000"/>
          <w:sz w:val="19"/>
          <w:szCs w:val="19"/>
        </w:rPr>
      </w:pPr>
    </w:p>
    <w:p w14:paraId="63C8E8A0" w14:textId="4E60A1C6" w:rsidR="00BC1B63" w:rsidRDefault="00BC1B63" w:rsidP="00362736">
      <w:pPr>
        <w:rPr>
          <w:rFonts w:ascii="Consolas" w:hAnsi="Consolas" w:cs="Consolas"/>
          <w:color w:val="000000"/>
          <w:sz w:val="19"/>
          <w:szCs w:val="19"/>
        </w:rPr>
      </w:pPr>
    </w:p>
    <w:p w14:paraId="3B306294" w14:textId="3D9D3912" w:rsidR="00362736" w:rsidRDefault="00362736" w:rsidP="00362736">
      <w:r>
        <w:t xml:space="preserve">This isn’t much code and it handles both sending a message to the hub and handling the response in a </w:t>
      </w:r>
      <w:r>
        <w:rPr>
          <w:b/>
        </w:rPr>
        <w:t>ChatHandler</w:t>
      </w:r>
      <w:r>
        <w:t xml:space="preserve"> class (shown below). The code creates the ChatClient, </w:t>
      </w:r>
      <w:r w:rsidR="007B2176">
        <w:t>s</w:t>
      </w:r>
      <w:r>
        <w:t>sets the URL and passes in the object that will handle the Hub callbacks</w:t>
      </w:r>
      <w:r w:rsidR="007B2176">
        <w:t xml:space="preserve"> via the </w:t>
      </w:r>
      <w:r w:rsidR="007B2176">
        <w:rPr>
          <w:b/>
        </w:rPr>
        <w:t>Start()</w:t>
      </w:r>
      <w:r w:rsidR="007B2176">
        <w:t xml:space="preserve"> method.</w:t>
      </w:r>
    </w:p>
    <w:p w14:paraId="53A34F77" w14:textId="3B2C5F99" w:rsidR="007B2176" w:rsidRDefault="007B2176" w:rsidP="00362736"/>
    <w:p w14:paraId="305C427B" w14:textId="3256A42F" w:rsidR="007B2176" w:rsidRPr="007B2176" w:rsidRDefault="007B2176" w:rsidP="00362736">
      <w:r>
        <w:t>I then join a group (forum) and send a message. Then the code sits and waits for a bit to allow the result message to be sent back</w:t>
      </w:r>
      <w:r w:rsidR="0069654C">
        <w:t xml:space="preserve"> to the handler.</w:t>
      </w:r>
    </w:p>
    <w:p w14:paraId="5C33F98D" w14:textId="50F9820B" w:rsidR="007B2176" w:rsidRDefault="007B2176" w:rsidP="00362736"/>
    <w:p w14:paraId="0EFEC873" w14:textId="6976479D" w:rsidR="007B2176" w:rsidRDefault="007B2176" w:rsidP="00362736">
      <w:r>
        <w:t xml:space="preserve">Note that the client SendMessage() call and callback are asynchronous. This means that code continues executing after the SendMessage call, but we need to keep the client alive in order to receive </w:t>
      </w:r>
      <w:r w:rsidR="0069654C">
        <w:t xml:space="preserve">the response message. Hence the </w:t>
      </w:r>
      <w:r w:rsidR="0069654C">
        <w:rPr>
          <w:b/>
        </w:rPr>
        <w:t>Sleep()</w:t>
      </w:r>
      <w:r w:rsidR="0069654C">
        <w:t xml:space="preserve"> call to wait out the connection.</w:t>
      </w:r>
    </w:p>
    <w:p w14:paraId="79A63C6E" w14:textId="79694576" w:rsidR="0069654C" w:rsidRDefault="0069654C" w:rsidP="00362736"/>
    <w:p w14:paraId="324FE630" w14:textId="75CF9A1D" w:rsidR="00362736" w:rsidRPr="0069654C" w:rsidRDefault="0069654C" w:rsidP="00362736">
      <w:r>
        <w:t xml:space="preserve">To simulate our FoxPro server in all this and the verify that the handler is called, </w:t>
      </w:r>
      <w:r w:rsidR="00362736">
        <w:t xml:space="preserve">I </w:t>
      </w:r>
      <w:r>
        <w:t xml:space="preserve">need to implement a ChatHandler class. The class doesn’t have to be a FoxPro or COM object – it just has to be an object that has an </w:t>
      </w:r>
      <w:r w:rsidRPr="0069654C">
        <w:rPr>
          <w:b/>
        </w:rPr>
        <w:t>OnReceiveMessage()</w:t>
      </w:r>
      <w:r>
        <w:rPr>
          <w:b/>
        </w:rPr>
        <w:t xml:space="preserve"> </w:t>
      </w:r>
      <w:r>
        <w:t>implementation:</w:t>
      </w:r>
    </w:p>
    <w:p w14:paraId="6E96538A" w14:textId="77777777" w:rsidR="00362736" w:rsidRDefault="00362736" w:rsidP="00362736">
      <w:pPr>
        <w:rPr>
          <w:rFonts w:ascii="Consolas" w:hAnsi="Consolas" w:cs="Consolas"/>
          <w:color w:val="000000"/>
          <w:sz w:val="19"/>
          <w:szCs w:val="19"/>
        </w:rPr>
      </w:pPr>
    </w:p>
    <w:p w14:paraId="7155F94D"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ChatHandler</w:t>
      </w:r>
    </w:p>
    <w:p w14:paraId="5A8F92AC" w14:textId="1791EBAB" w:rsidR="00362736" w:rsidRDefault="0069654C"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r w:rsidR="00362736">
        <w:rPr>
          <w:rFonts w:ascii="Consolas" w:hAnsi="Consolas" w:cs="Consolas"/>
          <w:color w:val="000000"/>
          <w:sz w:val="19"/>
          <w:szCs w:val="19"/>
        </w:rPr>
        <w:t xml:space="preserve">        </w:t>
      </w:r>
    </w:p>
    <w:p w14:paraId="50FABACF" w14:textId="333A1F93"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0069654C">
        <w:rPr>
          <w:rFonts w:ascii="Consolas" w:hAnsi="Consolas" w:cs="Consolas"/>
          <w:color w:val="000000"/>
          <w:sz w:val="19"/>
          <w:szCs w:val="19"/>
        </w:rPr>
        <w:t>On</w:t>
      </w:r>
      <w:r>
        <w:rPr>
          <w:rFonts w:ascii="Consolas" w:hAnsi="Consolas" w:cs="Consolas"/>
          <w:color w:val="000000"/>
          <w:sz w:val="19"/>
          <w:szCs w:val="19"/>
        </w:rPr>
        <w:t>ReceiveMessage(</w:t>
      </w:r>
      <w:r>
        <w:rPr>
          <w:rFonts w:ascii="Consolas" w:hAnsi="Consolas" w:cs="Consolas"/>
          <w:color w:val="2B91AF"/>
          <w:sz w:val="19"/>
          <w:szCs w:val="19"/>
        </w:rPr>
        <w:t>ChatMessage</w:t>
      </w:r>
      <w:r>
        <w:rPr>
          <w:rFonts w:ascii="Consolas" w:hAnsi="Consolas" w:cs="Consolas"/>
          <w:color w:val="000000"/>
          <w:sz w:val="19"/>
          <w:szCs w:val="19"/>
        </w:rPr>
        <w:t xml:space="preserve"> message)</w:t>
      </w:r>
    </w:p>
    <w:p w14:paraId="3DDD675F"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B269C" w14:textId="77777777" w:rsidR="002D003A" w:rsidRDefault="00362736" w:rsidP="00362736">
      <w:pPr>
        <w:autoSpaceDE w:val="0"/>
        <w:autoSpaceDN w:val="0"/>
        <w:adjustRightInd w:val="0"/>
        <w:spacing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output = </w:t>
      </w:r>
      <w:r>
        <w:rPr>
          <w:rFonts w:ascii="Consolas" w:hAnsi="Consolas" w:cs="Consolas"/>
          <w:color w:val="800000"/>
          <w:sz w:val="19"/>
          <w:szCs w:val="19"/>
        </w:rPr>
        <w:t>$@"</w:t>
      </w:r>
      <w:r>
        <w:rPr>
          <w:rFonts w:ascii="Consolas" w:hAnsi="Consolas" w:cs="Consolas"/>
          <w:color w:val="000000"/>
          <w:sz w:val="19"/>
          <w:szCs w:val="19"/>
        </w:rPr>
        <w:t>{</w:t>
      </w:r>
      <w:r>
        <w:rPr>
          <w:rFonts w:ascii="Consolas" w:hAnsi="Consolas" w:cs="Consolas"/>
          <w:color w:val="2B91AF"/>
          <w:sz w:val="19"/>
          <w:szCs w:val="19"/>
        </w:rPr>
        <w:t>DateTime</w:t>
      </w:r>
      <w:r>
        <w:rPr>
          <w:rFonts w:ascii="Consolas" w:hAnsi="Consolas" w:cs="Consolas"/>
          <w:color w:val="000000"/>
          <w:sz w:val="19"/>
          <w:szCs w:val="19"/>
        </w:rPr>
        <w:t>.Now</w:t>
      </w:r>
      <w:r>
        <w:rPr>
          <w:rFonts w:ascii="Consolas" w:hAnsi="Consolas" w:cs="Consolas"/>
          <w:color w:val="3CB371"/>
          <w:sz w:val="19"/>
          <w:szCs w:val="19"/>
        </w:rPr>
        <w:t>:HH:mm:ss</w:t>
      </w:r>
      <w:r>
        <w:rPr>
          <w:rFonts w:ascii="Consolas" w:hAnsi="Consolas" w:cs="Consolas"/>
          <w:color w:val="000000"/>
          <w:sz w:val="19"/>
          <w:szCs w:val="19"/>
        </w:rPr>
        <w:t>}</w:t>
      </w:r>
      <w:r>
        <w:rPr>
          <w:rFonts w:ascii="Consolas" w:hAnsi="Consolas" w:cs="Consolas"/>
          <w:color w:val="800000"/>
          <w:sz w:val="19"/>
          <w:szCs w:val="19"/>
        </w:rPr>
        <w:t xml:space="preserve"> [</w:t>
      </w:r>
      <w:r>
        <w:rPr>
          <w:rFonts w:ascii="Consolas" w:hAnsi="Consolas" w:cs="Consolas"/>
          <w:color w:val="000000"/>
          <w:sz w:val="19"/>
          <w:szCs w:val="19"/>
        </w:rPr>
        <w:t>{message.User.Group}</w:t>
      </w:r>
      <w:r>
        <w:rPr>
          <w:rFonts w:ascii="Consolas" w:hAnsi="Consolas" w:cs="Consolas"/>
          <w:color w:val="800000"/>
          <w:sz w:val="19"/>
          <w:szCs w:val="19"/>
        </w:rPr>
        <w:t xml:space="preserve"> </w:t>
      </w:r>
    </w:p>
    <w:p w14:paraId="71D38EFC" w14:textId="331FB7F4" w:rsidR="00362736" w:rsidRDefault="002D003A"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800000"/>
          <w:sz w:val="19"/>
          <w:szCs w:val="19"/>
        </w:rPr>
        <w:t xml:space="preserve">                           </w:t>
      </w:r>
      <w:r w:rsidR="00362736">
        <w:rPr>
          <w:rFonts w:ascii="Consolas" w:hAnsi="Consolas" w:cs="Consolas"/>
          <w:color w:val="000000"/>
          <w:sz w:val="19"/>
          <w:szCs w:val="19"/>
        </w:rPr>
        <w:t>{message.User.Name}</w:t>
      </w:r>
      <w:r w:rsidR="00362736">
        <w:rPr>
          <w:rFonts w:ascii="Consolas" w:hAnsi="Consolas" w:cs="Consolas"/>
          <w:color w:val="800000"/>
          <w:sz w:val="19"/>
          <w:szCs w:val="19"/>
        </w:rPr>
        <w:t xml:space="preserve">] - </w:t>
      </w:r>
      <w:r w:rsidR="00362736">
        <w:rPr>
          <w:rFonts w:ascii="Consolas" w:hAnsi="Consolas" w:cs="Consolas"/>
          <w:color w:val="000000"/>
          <w:sz w:val="19"/>
          <w:szCs w:val="19"/>
        </w:rPr>
        <w:t>{message.Message}</w:t>
      </w:r>
      <w:r w:rsidR="00362736">
        <w:rPr>
          <w:rFonts w:ascii="Consolas" w:hAnsi="Consolas" w:cs="Consolas"/>
          <w:color w:val="800000"/>
          <w:sz w:val="19"/>
          <w:szCs w:val="19"/>
        </w:rPr>
        <w:t>"</w:t>
      </w:r>
      <w:r w:rsidR="00362736">
        <w:rPr>
          <w:rFonts w:ascii="Consolas" w:hAnsi="Consolas" w:cs="Consolas"/>
          <w:color w:val="000000"/>
          <w:sz w:val="19"/>
          <w:szCs w:val="19"/>
        </w:rPr>
        <w:t>;</w:t>
      </w:r>
    </w:p>
    <w:p w14:paraId="5C2153D4"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"Receive Message: "</w:t>
      </w:r>
      <w:r>
        <w:rPr>
          <w:rFonts w:ascii="Consolas" w:hAnsi="Consolas" w:cs="Consolas"/>
          <w:color w:val="000000"/>
          <w:sz w:val="19"/>
          <w:szCs w:val="19"/>
        </w:rPr>
        <w:t xml:space="preserve"> + output);</w:t>
      </w:r>
    </w:p>
    <w:p w14:paraId="0599D6A4"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C1742" w14:textId="77777777" w:rsidR="00362736" w:rsidRDefault="00362736" w:rsidP="0036273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53C55" w14:textId="77777777" w:rsidR="00362736" w:rsidRDefault="00362736" w:rsidP="00362736">
      <w:pPr>
        <w:autoSpaceDE w:val="0"/>
        <w:autoSpaceDN w:val="0"/>
        <w:adjustRightInd w:val="0"/>
        <w:spacing w:line="240" w:lineRule="auto"/>
        <w:rPr>
          <w:rFonts w:ascii="Consolas" w:hAnsi="Consolas" w:cs="Consolas"/>
          <w:color w:val="000000"/>
          <w:sz w:val="19"/>
          <w:szCs w:val="19"/>
        </w:rPr>
      </w:pPr>
    </w:p>
    <w:p w14:paraId="53D7BEC3" w14:textId="540ACFD1" w:rsidR="00362736" w:rsidRDefault="00362736" w:rsidP="00362736">
      <w:pPr>
        <w:rPr>
          <w:rFonts w:ascii="Consolas" w:hAnsi="Consolas" w:cs="Consolas"/>
          <w:color w:val="000000"/>
          <w:sz w:val="19"/>
          <w:szCs w:val="19"/>
        </w:rPr>
      </w:pPr>
      <w:r>
        <w:rPr>
          <w:rFonts w:ascii="Consolas" w:hAnsi="Consolas" w:cs="Consolas"/>
          <w:color w:val="000000"/>
          <w:sz w:val="19"/>
          <w:szCs w:val="19"/>
        </w:rPr>
        <w:t>}</w:t>
      </w:r>
    </w:p>
    <w:p w14:paraId="3DD376D1" w14:textId="74820D5C" w:rsidR="0069654C" w:rsidRDefault="0069654C" w:rsidP="00362736">
      <w:pPr>
        <w:rPr>
          <w:rFonts w:ascii="Consolas" w:hAnsi="Consolas" w:cs="Consolas"/>
          <w:color w:val="000000"/>
          <w:sz w:val="19"/>
          <w:szCs w:val="19"/>
        </w:rPr>
      </w:pPr>
    </w:p>
    <w:p w14:paraId="3C476FAB" w14:textId="66855D6D" w:rsidR="0069654C" w:rsidRDefault="0069654C" w:rsidP="0069654C">
      <w:r>
        <w:t xml:space="preserve">For the tests purpose I just write out some information from the </w:t>
      </w:r>
      <w:r w:rsidR="002D003A">
        <w:t>message to the Console which we can see in the test runner.</w:t>
      </w:r>
    </w:p>
    <w:p w14:paraId="255E045A" w14:textId="474A5A28" w:rsidR="002D003A" w:rsidRDefault="002D003A" w:rsidP="0069654C"/>
    <w:p w14:paraId="0A719DC8" w14:textId="3989A6EE" w:rsidR="002D003A" w:rsidRDefault="002D003A" w:rsidP="0069654C">
      <w:r>
        <w:t xml:space="preserve">You can run the test with the test runner. While in the method header press </w:t>
      </w:r>
      <w:r w:rsidRPr="002D003A">
        <w:rPr>
          <w:b/>
        </w:rPr>
        <w:t>Ctrl-R,T</w:t>
      </w:r>
      <w:r>
        <w:t xml:space="preserve"> or Context Menu </w:t>
      </w:r>
      <w:r w:rsidRPr="002D003A">
        <w:rPr>
          <w:i/>
        </w:rPr>
        <w:t>Run Tests</w:t>
      </w:r>
      <w:r>
        <w:rPr>
          <w:i/>
        </w:rPr>
        <w:t xml:space="preserve"> </w:t>
      </w:r>
      <w:r>
        <w:t>to run the test which gets you this in Visual Studio</w:t>
      </w:r>
      <w:r w:rsidR="00EC25DD">
        <w:t xml:space="preserve"> if all goes well</w:t>
      </w:r>
      <w:r>
        <w:t>:</w:t>
      </w:r>
    </w:p>
    <w:p w14:paraId="45C90672" w14:textId="518612E2" w:rsidR="002D003A" w:rsidRDefault="002D003A" w:rsidP="0069654C">
      <w:r>
        <w:rPr>
          <w:noProof/>
        </w:rPr>
        <w:lastRenderedPageBreak/>
        <w:drawing>
          <wp:inline distT="0" distB="0" distL="0" distR="0" wp14:anchorId="2530AB14" wp14:editId="117C0535">
            <wp:extent cx="4528950" cy="29553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029" cy="2964527"/>
                    </a:xfrm>
                    <a:prstGeom prst="rect">
                      <a:avLst/>
                    </a:prstGeom>
                  </pic:spPr>
                </pic:pic>
              </a:graphicData>
            </a:graphic>
          </wp:inline>
        </w:drawing>
      </w:r>
    </w:p>
    <w:p w14:paraId="1F8F4CF5" w14:textId="57881936" w:rsidR="00EC25DD" w:rsidRDefault="00EC25DD" w:rsidP="0069654C"/>
    <w:p w14:paraId="12867161" w14:textId="21851B80" w:rsidR="002D003A" w:rsidRDefault="00A43EF0" w:rsidP="0069654C">
      <w:r>
        <w:t xml:space="preserve">You should see two messages send – one for the join and one for the send message </w:t>
      </w:r>
      <w:r w:rsidR="00DC4527">
        <w:t>– which is what we want in this case. You can check out this and another test in the sample project for more detail.</w:t>
      </w:r>
    </w:p>
    <w:p w14:paraId="0A7CD1CC" w14:textId="71893FD8" w:rsidR="00DC4527" w:rsidRDefault="00DC4527" w:rsidP="0069654C"/>
    <w:p w14:paraId="39633F46" w14:textId="499D7F72" w:rsidR="00DC4527" w:rsidRDefault="00EB4479" w:rsidP="00EB4479">
      <w:pPr>
        <w:pStyle w:val="Heading3"/>
      </w:pPr>
      <w:r>
        <w:t>Creating a FoxPro Client</w:t>
      </w:r>
    </w:p>
    <w:p w14:paraId="3A2F0764" w14:textId="213801E7" w:rsidR="00EB4479" w:rsidRDefault="00EB4479" w:rsidP="00EB4479">
      <w:r>
        <w:t>The .NET Test project is nice just to verify things work and have a reference with access to Intellisense that makes it easier to see how the client should be called. But it’s not required.</w:t>
      </w:r>
    </w:p>
    <w:p w14:paraId="7CADCB50" w14:textId="325DB872" w:rsidR="00EB4479" w:rsidRDefault="00EB4479" w:rsidP="00EB4479"/>
    <w:p w14:paraId="5079B4F8" w14:textId="7015311B" w:rsidR="00EB4479" w:rsidRDefault="00EB4479" w:rsidP="00EB4479">
      <w:r>
        <w:t xml:space="preserve">To create a FoxPro client I’m going to use </w:t>
      </w:r>
      <w:hyperlink r:id="rId18" w:history="1">
        <w:r w:rsidRPr="00EB4479">
          <w:rPr>
            <w:rStyle w:val="Hyperlink"/>
          </w:rPr>
          <w:t>wwDotnetBridge</w:t>
        </w:r>
      </w:hyperlink>
      <w:r>
        <w:t>. wwDotnetBridge lets you call .NET objects from FoxPro without requiring that objects are registered with COM first. You can access objects directly and with the help of a number of support helpers you can access many features that COM interop on its own does not allow for from FoxPro.</w:t>
      </w:r>
    </w:p>
    <w:p w14:paraId="7809C214" w14:textId="0F83A0F1" w:rsidR="00EB4479" w:rsidRDefault="00EB4479" w:rsidP="00EB4479"/>
    <w:p w14:paraId="47C1FFDD" w14:textId="69038098" w:rsidR="00EB4479" w:rsidRDefault="00EB4479" w:rsidP="00EB4479">
      <w:r>
        <w:t>As a refresher, here’s the work flow again of how FoxPro interacts with a SignalR Hub:</w:t>
      </w:r>
    </w:p>
    <w:p w14:paraId="02DC74A3" w14:textId="466923C1" w:rsidR="00EB4479" w:rsidRDefault="00EB4479" w:rsidP="00EB4479">
      <w:r>
        <w:rPr>
          <w:noProof/>
        </w:rPr>
        <w:lastRenderedPageBreak/>
        <w:drawing>
          <wp:inline distT="0" distB="0" distL="0" distR="0" wp14:anchorId="23EDC7BE" wp14:editId="786D2DD1">
            <wp:extent cx="6858000" cy="4061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061460"/>
                    </a:xfrm>
                    <a:prstGeom prst="rect">
                      <a:avLst/>
                    </a:prstGeom>
                  </pic:spPr>
                </pic:pic>
              </a:graphicData>
            </a:graphic>
          </wp:inline>
        </w:drawing>
      </w:r>
    </w:p>
    <w:p w14:paraId="66A97845" w14:textId="4C8E3871" w:rsidR="00EB4479" w:rsidRDefault="00EB4479" w:rsidP="00EB4479"/>
    <w:p w14:paraId="07183221" w14:textId="3AD9D396" w:rsidR="00EB4479" w:rsidRDefault="00EB4479" w:rsidP="00EB4479">
      <w:r>
        <w:t xml:space="preserve">We have all the pieces in place at this point except the FoxPro client on the left. So lets set that up. </w:t>
      </w:r>
    </w:p>
    <w:p w14:paraId="5196FD6E" w14:textId="288539EE" w:rsidR="00EB4479" w:rsidRDefault="00EB4479" w:rsidP="00EB4479"/>
    <w:p w14:paraId="1A0C388E" w14:textId="73B0DD06" w:rsidR="00EB4479" w:rsidRDefault="00EB4479" w:rsidP="00EB4479">
      <w:r>
        <w:t xml:space="preserve">The FoxPro client essentially will be a wrapper around the .NET client so we want to implement </w:t>
      </w:r>
      <w:r w:rsidRPr="00EB4479">
        <w:rPr>
          <w:b/>
        </w:rPr>
        <w:t>Start()</w:t>
      </w:r>
      <w:r>
        <w:t xml:space="preserve"> and </w:t>
      </w:r>
      <w:r w:rsidRPr="00EB4479">
        <w:rPr>
          <w:b/>
        </w:rPr>
        <w:t>Stop()</w:t>
      </w:r>
      <w:r>
        <w:t xml:space="preserve"> methods, plus any of the </w:t>
      </w:r>
    </w:p>
    <w:p w14:paraId="631C287D" w14:textId="4A4A203F" w:rsidR="00EB4479" w:rsidRDefault="00EB4479" w:rsidP="00EB4479"/>
    <w:p w14:paraId="0D5D1D3E"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DO </w:t>
      </w:r>
      <w:r w:rsidRPr="00EB4479">
        <w:rPr>
          <w:rFonts w:ascii="Consolas" w:hAnsi="Consolas" w:cs="Consolas"/>
          <w:color w:val="000000"/>
          <w:szCs w:val="28"/>
        </w:rPr>
        <w:t>wwDotnetBridge</w:t>
      </w:r>
    </w:p>
    <w:p w14:paraId="4837960F"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 xml:space="preserve">SET PROCEDURE TO </w:t>
      </w:r>
      <w:r w:rsidRPr="00EB4479">
        <w:rPr>
          <w:rFonts w:ascii="Consolas" w:hAnsi="Consolas" w:cs="Consolas"/>
          <w:color w:val="000000"/>
          <w:szCs w:val="28"/>
        </w:rPr>
        <w:t xml:space="preserve">ChatClient </w:t>
      </w:r>
      <w:r w:rsidRPr="00EB4479">
        <w:rPr>
          <w:rFonts w:ascii="Consolas" w:hAnsi="Consolas" w:cs="Consolas"/>
          <w:color w:val="0000FF"/>
          <w:szCs w:val="28"/>
        </w:rPr>
        <w:t>ADDITIVE</w:t>
      </w:r>
    </w:p>
    <w:p w14:paraId="1784A2AE"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5661AFE5"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CA5D75A"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 xml:space="preserve">DEFINE CLASS </w:t>
      </w:r>
      <w:r w:rsidRPr="00EB4479">
        <w:rPr>
          <w:rFonts w:ascii="Consolas" w:hAnsi="Consolas" w:cs="Consolas"/>
          <w:color w:val="000000"/>
          <w:szCs w:val="28"/>
        </w:rPr>
        <w:t xml:space="preserve">ChatClient </w:t>
      </w:r>
      <w:r w:rsidRPr="00EB4479">
        <w:rPr>
          <w:rFonts w:ascii="Consolas" w:hAnsi="Consolas" w:cs="Consolas"/>
          <w:color w:val="0000FF"/>
          <w:szCs w:val="28"/>
        </w:rPr>
        <w:t>AS Custom</w:t>
      </w:r>
    </w:p>
    <w:p w14:paraId="01439EDF"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69FB1FC7"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61FEFEF1"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00"/>
          <w:szCs w:val="28"/>
        </w:rPr>
        <w:t xml:space="preserve">oBridge = </w:t>
      </w:r>
      <w:r w:rsidRPr="00EB4479">
        <w:rPr>
          <w:rFonts w:ascii="Consolas" w:hAnsi="Consolas" w:cs="Consolas"/>
          <w:color w:val="0000FF"/>
          <w:szCs w:val="28"/>
        </w:rPr>
        <w:t>null</w:t>
      </w:r>
    </w:p>
    <w:p w14:paraId="0E8741BD"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00"/>
          <w:szCs w:val="28"/>
        </w:rPr>
        <w:t xml:space="preserve">oChat = </w:t>
      </w:r>
      <w:r w:rsidRPr="00EB4479">
        <w:rPr>
          <w:rFonts w:ascii="Consolas" w:hAnsi="Consolas" w:cs="Consolas"/>
          <w:color w:val="0000FF"/>
          <w:szCs w:val="28"/>
        </w:rPr>
        <w:t>null</w:t>
      </w:r>
    </w:p>
    <w:p w14:paraId="75F1AF7F"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53E6920C"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4F7DBA63"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Init</w:t>
      </w:r>
    </w:p>
    <w:p w14:paraId="2564549D"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3BB9A62C"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FUNCTION Init</w:t>
      </w:r>
      <w:r w:rsidRPr="00EB4479">
        <w:rPr>
          <w:rFonts w:ascii="Consolas" w:hAnsi="Consolas" w:cs="Consolas"/>
          <w:color w:val="000000"/>
          <w:szCs w:val="28"/>
        </w:rPr>
        <w:t>()</w:t>
      </w:r>
    </w:p>
    <w:p w14:paraId="5C28C0F2"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227EF163"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.oBridge = GetwwDotnetBridge()</w:t>
      </w:r>
    </w:p>
    <w:p w14:paraId="7AFF24E6"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IF </w:t>
      </w:r>
      <w:r w:rsidRPr="00EB4479">
        <w:rPr>
          <w:rFonts w:ascii="Consolas" w:hAnsi="Consolas" w:cs="Consolas"/>
          <w:color w:val="000000"/>
          <w:szCs w:val="28"/>
        </w:rPr>
        <w:t>!</w:t>
      </w:r>
      <w:r w:rsidRPr="00EB4479">
        <w:rPr>
          <w:rFonts w:ascii="Consolas" w:hAnsi="Consolas" w:cs="Consolas"/>
          <w:color w:val="0000FF"/>
          <w:szCs w:val="28"/>
        </w:rPr>
        <w:t>this</w:t>
      </w:r>
      <w:r w:rsidRPr="00EB4479">
        <w:rPr>
          <w:rFonts w:ascii="Consolas" w:hAnsi="Consolas" w:cs="Consolas"/>
          <w:color w:val="000000"/>
          <w:szCs w:val="28"/>
        </w:rPr>
        <w:t xml:space="preserve">.oBridge.LoadAssembly( </w:t>
      </w:r>
      <w:r w:rsidRPr="00EB4479">
        <w:rPr>
          <w:rFonts w:ascii="Consolas" w:hAnsi="Consolas" w:cs="Consolas"/>
          <w:color w:val="0000FF"/>
          <w:szCs w:val="28"/>
        </w:rPr>
        <w:t>FULLPATH</w:t>
      </w:r>
      <w:r w:rsidRPr="00EB4479">
        <w:rPr>
          <w:rFonts w:ascii="Consolas" w:hAnsi="Consolas" w:cs="Consolas"/>
          <w:color w:val="000000"/>
          <w:szCs w:val="28"/>
        </w:rPr>
        <w:t>(</w:t>
      </w:r>
      <w:r w:rsidRPr="00EB4479">
        <w:rPr>
          <w:rFonts w:ascii="Consolas" w:hAnsi="Consolas" w:cs="Consolas"/>
          <w:color w:val="008080"/>
          <w:szCs w:val="28"/>
        </w:rPr>
        <w:t>"SignalRClient.dll"</w:t>
      </w:r>
      <w:r w:rsidRPr="00EB4479">
        <w:rPr>
          <w:rFonts w:ascii="Consolas" w:hAnsi="Consolas" w:cs="Consolas"/>
          <w:color w:val="000000"/>
          <w:szCs w:val="28"/>
        </w:rPr>
        <w:t>))</w:t>
      </w:r>
    </w:p>
    <w:p w14:paraId="293785C4"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00"/>
          <w:szCs w:val="28"/>
        </w:rPr>
        <w:t xml:space="preserve">   </w:t>
      </w:r>
      <w:r w:rsidRPr="00EB4479">
        <w:rPr>
          <w:rFonts w:ascii="Consolas" w:hAnsi="Consolas" w:cs="Consolas"/>
          <w:color w:val="0000FF"/>
          <w:szCs w:val="28"/>
        </w:rPr>
        <w:t xml:space="preserve">ERROR </w:t>
      </w:r>
      <w:r w:rsidRPr="00EB4479">
        <w:rPr>
          <w:rFonts w:ascii="Consolas" w:hAnsi="Consolas" w:cs="Consolas"/>
          <w:color w:val="008080"/>
          <w:szCs w:val="28"/>
        </w:rPr>
        <w:t xml:space="preserve">"Couldn't load SignalR client library." </w:t>
      </w:r>
      <w:r w:rsidRPr="00EB4479">
        <w:rPr>
          <w:rFonts w:ascii="Consolas" w:hAnsi="Consolas" w:cs="Consolas"/>
          <w:color w:val="000000"/>
          <w:szCs w:val="28"/>
        </w:rPr>
        <w:t xml:space="preserve">+ + </w:t>
      </w:r>
      <w:r w:rsidRPr="00EB4479">
        <w:rPr>
          <w:rFonts w:ascii="Consolas" w:hAnsi="Consolas" w:cs="Consolas"/>
          <w:color w:val="0000FF"/>
          <w:szCs w:val="28"/>
        </w:rPr>
        <w:t>this</w:t>
      </w:r>
      <w:r w:rsidRPr="00EB4479">
        <w:rPr>
          <w:rFonts w:ascii="Consolas" w:hAnsi="Consolas" w:cs="Consolas"/>
          <w:color w:val="000000"/>
          <w:szCs w:val="28"/>
        </w:rPr>
        <w:t>.oBridge.cErrorMsg</w:t>
      </w:r>
    </w:p>
    <w:p w14:paraId="52136D92"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ENDIF</w:t>
      </w:r>
    </w:p>
    <w:p w14:paraId="4E5F4AD0"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38C5E00F"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1A3178C4"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 xml:space="preserve">.oChat = </w:t>
      </w:r>
      <w:r w:rsidRPr="00EB4479">
        <w:rPr>
          <w:rFonts w:ascii="Consolas" w:hAnsi="Consolas" w:cs="Consolas"/>
          <w:color w:val="0000FF"/>
          <w:szCs w:val="28"/>
        </w:rPr>
        <w:t>this</w:t>
      </w:r>
      <w:r w:rsidRPr="00EB4479">
        <w:rPr>
          <w:rFonts w:ascii="Consolas" w:hAnsi="Consolas" w:cs="Consolas"/>
          <w:color w:val="000000"/>
          <w:szCs w:val="28"/>
        </w:rPr>
        <w:t>.oBridge.CreateInstance(</w:t>
      </w:r>
      <w:r w:rsidRPr="00EB4479">
        <w:rPr>
          <w:rFonts w:ascii="Consolas" w:hAnsi="Consolas" w:cs="Consolas"/>
          <w:color w:val="008080"/>
          <w:szCs w:val="28"/>
        </w:rPr>
        <w:t>"SignalRClient.Chat.ChatClient"</w:t>
      </w:r>
      <w:r w:rsidRPr="00EB4479">
        <w:rPr>
          <w:rFonts w:ascii="Consolas" w:hAnsi="Consolas" w:cs="Consolas"/>
          <w:color w:val="000000"/>
          <w:szCs w:val="28"/>
        </w:rPr>
        <w:t>)</w:t>
      </w:r>
    </w:p>
    <w:p w14:paraId="76F2BE75"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IF ISNULL</w:t>
      </w:r>
      <w:r w:rsidRPr="00EB4479">
        <w:rPr>
          <w:rFonts w:ascii="Consolas" w:hAnsi="Consolas" w:cs="Consolas"/>
          <w:color w:val="000000"/>
          <w:szCs w:val="28"/>
        </w:rPr>
        <w:t>(</w:t>
      </w:r>
      <w:r w:rsidRPr="00EB4479">
        <w:rPr>
          <w:rFonts w:ascii="Consolas" w:hAnsi="Consolas" w:cs="Consolas"/>
          <w:color w:val="0000FF"/>
          <w:szCs w:val="28"/>
        </w:rPr>
        <w:t>this</w:t>
      </w:r>
      <w:r w:rsidRPr="00EB4479">
        <w:rPr>
          <w:rFonts w:ascii="Consolas" w:hAnsi="Consolas" w:cs="Consolas"/>
          <w:color w:val="000000"/>
          <w:szCs w:val="28"/>
        </w:rPr>
        <w:t>.oChat)</w:t>
      </w:r>
    </w:p>
    <w:p w14:paraId="598184BD"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00"/>
          <w:szCs w:val="28"/>
        </w:rPr>
        <w:t xml:space="preserve">   </w:t>
      </w:r>
      <w:r w:rsidRPr="00EB4479">
        <w:rPr>
          <w:rFonts w:ascii="Consolas" w:hAnsi="Consolas" w:cs="Consolas"/>
          <w:color w:val="0000FF"/>
          <w:szCs w:val="28"/>
        </w:rPr>
        <w:t xml:space="preserve">ERROR </w:t>
      </w:r>
      <w:r w:rsidRPr="00EB4479">
        <w:rPr>
          <w:rFonts w:ascii="Consolas" w:hAnsi="Consolas" w:cs="Consolas"/>
          <w:color w:val="008080"/>
          <w:szCs w:val="28"/>
        </w:rPr>
        <w:t xml:space="preserve">"Unable to load Chat Client " </w:t>
      </w:r>
      <w:r w:rsidRPr="00EB4479">
        <w:rPr>
          <w:rFonts w:ascii="Consolas" w:hAnsi="Consolas" w:cs="Consolas"/>
          <w:color w:val="000000"/>
          <w:szCs w:val="28"/>
        </w:rPr>
        <w:t xml:space="preserve">+ </w:t>
      </w:r>
      <w:r w:rsidRPr="00EB4479">
        <w:rPr>
          <w:rFonts w:ascii="Consolas" w:hAnsi="Consolas" w:cs="Consolas"/>
          <w:color w:val="0000FF"/>
          <w:szCs w:val="28"/>
        </w:rPr>
        <w:t>this</w:t>
      </w:r>
      <w:r w:rsidRPr="00EB4479">
        <w:rPr>
          <w:rFonts w:ascii="Consolas" w:hAnsi="Consolas" w:cs="Consolas"/>
          <w:color w:val="000000"/>
          <w:szCs w:val="28"/>
        </w:rPr>
        <w:t>.oBridge.cErrorMsg</w:t>
      </w:r>
    </w:p>
    <w:p w14:paraId="58CE38C6"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lastRenderedPageBreak/>
        <w:t>ENDIF</w:t>
      </w:r>
    </w:p>
    <w:p w14:paraId="7A64F644"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0E4895F4"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11AD5FE0"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4343CAA0"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Init</w:t>
      </w:r>
    </w:p>
    <w:p w14:paraId="1AC12316"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7E6BB6FD"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05580A5D"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1D924E68"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Start</w:t>
      </w:r>
    </w:p>
    <w:p w14:paraId="10D69D3D"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A8E5B68"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FUNCTION </w:t>
      </w:r>
      <w:r w:rsidRPr="00EB4479">
        <w:rPr>
          <w:rFonts w:ascii="Consolas" w:hAnsi="Consolas" w:cs="Consolas"/>
          <w:color w:val="000000"/>
          <w:szCs w:val="28"/>
        </w:rPr>
        <w:t>Start()</w:t>
      </w:r>
    </w:p>
    <w:p w14:paraId="4255AF2D"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6C2E17B4"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.oChat.Start(</w:t>
      </w:r>
      <w:r w:rsidRPr="00EB4479">
        <w:rPr>
          <w:rFonts w:ascii="Consolas" w:hAnsi="Consolas" w:cs="Consolas"/>
          <w:color w:val="0000FF"/>
          <w:szCs w:val="28"/>
        </w:rPr>
        <w:t>this</w:t>
      </w:r>
      <w:r w:rsidRPr="00EB4479">
        <w:rPr>
          <w:rFonts w:ascii="Consolas" w:hAnsi="Consolas" w:cs="Consolas"/>
          <w:color w:val="000000"/>
          <w:szCs w:val="28"/>
        </w:rPr>
        <w:t>)</w:t>
      </w:r>
    </w:p>
    <w:p w14:paraId="3F5043BC"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05435A25"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2497F8BB"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752DDD2C"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B8AC682"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Stop</w:t>
      </w:r>
    </w:p>
    <w:p w14:paraId="15EE6E3A"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6600B13"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FUNCTION </w:t>
      </w:r>
      <w:r w:rsidRPr="00EB4479">
        <w:rPr>
          <w:rFonts w:ascii="Consolas" w:hAnsi="Consolas" w:cs="Consolas"/>
          <w:color w:val="000000"/>
          <w:szCs w:val="28"/>
        </w:rPr>
        <w:t>Stop()</w:t>
      </w:r>
    </w:p>
    <w:p w14:paraId="5D95BF9A"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54E45FC5"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.oChat.Stop()</w:t>
      </w:r>
    </w:p>
    <w:p w14:paraId="583AE6D3"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66B619D2"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4E836398"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2190A074"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44683AA3"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6D9E5767"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SendMessage</w:t>
      </w:r>
    </w:p>
    <w:p w14:paraId="6E8C029A"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6A3D9C8B"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FUNCTION </w:t>
      </w:r>
      <w:r w:rsidRPr="00EB4479">
        <w:rPr>
          <w:rFonts w:ascii="Consolas" w:hAnsi="Consolas" w:cs="Consolas"/>
          <w:color w:val="000000"/>
          <w:szCs w:val="28"/>
        </w:rPr>
        <w:t xml:space="preserve">SendMessage(lcMsg </w:t>
      </w:r>
      <w:r w:rsidRPr="00EB4479">
        <w:rPr>
          <w:rFonts w:ascii="Consolas" w:hAnsi="Consolas" w:cs="Consolas"/>
          <w:color w:val="0000FF"/>
          <w:szCs w:val="28"/>
        </w:rPr>
        <w:t>as String</w:t>
      </w:r>
      <w:r w:rsidRPr="00EB4479">
        <w:rPr>
          <w:rFonts w:ascii="Consolas" w:hAnsi="Consolas" w:cs="Consolas"/>
          <w:color w:val="000000"/>
          <w:szCs w:val="28"/>
        </w:rPr>
        <w:t xml:space="preserve">, lcGroup </w:t>
      </w:r>
      <w:r w:rsidRPr="00EB4479">
        <w:rPr>
          <w:rFonts w:ascii="Consolas" w:hAnsi="Consolas" w:cs="Consolas"/>
          <w:color w:val="0000FF"/>
          <w:szCs w:val="28"/>
        </w:rPr>
        <w:t>as string</w:t>
      </w:r>
      <w:r w:rsidRPr="00EB4479">
        <w:rPr>
          <w:rFonts w:ascii="Consolas" w:hAnsi="Consolas" w:cs="Consolas"/>
          <w:color w:val="000000"/>
          <w:szCs w:val="28"/>
        </w:rPr>
        <w:t>)</w:t>
      </w:r>
    </w:p>
    <w:p w14:paraId="58AB79BB"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4569D0BA"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.oChat.SendMessage(lcMsg, lcGroup)</w:t>
      </w:r>
    </w:p>
    <w:p w14:paraId="07794897"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52E2743D"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0629406D"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77993B5C"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4C87273E"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JoinGroup</w:t>
      </w:r>
    </w:p>
    <w:p w14:paraId="77F941DF"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4DA2EB43"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FUNCTION </w:t>
      </w:r>
      <w:r w:rsidRPr="00EB4479">
        <w:rPr>
          <w:rFonts w:ascii="Consolas" w:hAnsi="Consolas" w:cs="Consolas"/>
          <w:color w:val="000000"/>
          <w:szCs w:val="28"/>
        </w:rPr>
        <w:t>JoinGroup(lcName, lcGroup)</w:t>
      </w:r>
    </w:p>
    <w:p w14:paraId="7E2852B0"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6BF9129C"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this</w:t>
      </w:r>
      <w:r w:rsidRPr="00EB4479">
        <w:rPr>
          <w:rFonts w:ascii="Consolas" w:hAnsi="Consolas" w:cs="Consolas"/>
          <w:color w:val="000000"/>
          <w:szCs w:val="28"/>
        </w:rPr>
        <w:t>.oChat.JoinGroup(lcName, lcGroup)</w:t>
      </w:r>
    </w:p>
    <w:p w14:paraId="4D4BE16F"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7314356A"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0D7EC252"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52F17F48"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15ACCF8A"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21A2A791"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803359F" w14:textId="19D6B11E"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 xml:space="preserve">*  </w:t>
      </w:r>
      <w:r w:rsidR="0069394F">
        <w:rPr>
          <w:rFonts w:ascii="Consolas" w:hAnsi="Consolas" w:cs="Consolas"/>
          <w:color w:val="008000"/>
          <w:szCs w:val="28"/>
        </w:rPr>
        <w:t>On</w:t>
      </w:r>
      <w:r w:rsidRPr="00EB4479">
        <w:rPr>
          <w:rFonts w:ascii="Consolas" w:hAnsi="Consolas" w:cs="Consolas"/>
          <w:color w:val="008000"/>
          <w:szCs w:val="28"/>
        </w:rPr>
        <w:t>ReceiveMessage</w:t>
      </w:r>
    </w:p>
    <w:p w14:paraId="2E2D0DB3"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r w:rsidRPr="00EB4479">
        <w:rPr>
          <w:rFonts w:ascii="Consolas" w:hAnsi="Consolas" w:cs="Consolas"/>
          <w:color w:val="008000"/>
          <w:szCs w:val="28"/>
        </w:rPr>
        <w:t>****************************************</w:t>
      </w:r>
    </w:p>
    <w:p w14:paraId="75857B32"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r w:rsidRPr="00EB4479">
        <w:rPr>
          <w:rFonts w:ascii="Consolas" w:hAnsi="Consolas" w:cs="Consolas"/>
          <w:color w:val="0000FF"/>
          <w:szCs w:val="28"/>
        </w:rPr>
        <w:t xml:space="preserve">FUNCTION </w:t>
      </w:r>
      <w:r w:rsidRPr="00EB4479">
        <w:rPr>
          <w:rFonts w:ascii="Consolas" w:hAnsi="Consolas" w:cs="Consolas"/>
          <w:color w:val="000000"/>
          <w:szCs w:val="28"/>
        </w:rPr>
        <w:t>OnReceiveMessage(loMessage)</w:t>
      </w:r>
    </w:p>
    <w:p w14:paraId="1CD41970" w14:textId="77777777" w:rsidR="00EB4479" w:rsidRPr="00EB4479" w:rsidRDefault="00EB4479" w:rsidP="00EB4479">
      <w:pPr>
        <w:autoSpaceDE w:val="0"/>
        <w:autoSpaceDN w:val="0"/>
        <w:adjustRightInd w:val="0"/>
        <w:spacing w:line="240" w:lineRule="auto"/>
        <w:rPr>
          <w:rFonts w:ascii="Consolas" w:hAnsi="Consolas" w:cs="Consolas"/>
          <w:color w:val="000000"/>
          <w:szCs w:val="28"/>
        </w:rPr>
      </w:pPr>
    </w:p>
    <w:p w14:paraId="0FE0A34D"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 xml:space="preserve">ACTIVATE SCREEN </w:t>
      </w:r>
    </w:p>
    <w:p w14:paraId="37E56AA2"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00"/>
          <w:szCs w:val="28"/>
        </w:rPr>
        <w:t>? loMessage.</w:t>
      </w:r>
      <w:r w:rsidRPr="00EB4479">
        <w:rPr>
          <w:rFonts w:ascii="Consolas" w:hAnsi="Consolas" w:cs="Consolas"/>
          <w:color w:val="0000FF"/>
          <w:szCs w:val="28"/>
        </w:rPr>
        <w:t>Message</w:t>
      </w:r>
    </w:p>
    <w:p w14:paraId="7738A263"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00"/>
          <w:szCs w:val="28"/>
        </w:rPr>
        <w:t xml:space="preserve">? </w:t>
      </w:r>
      <w:r w:rsidRPr="00EB4479">
        <w:rPr>
          <w:rFonts w:ascii="Consolas" w:hAnsi="Consolas" w:cs="Consolas"/>
          <w:color w:val="008080"/>
          <w:szCs w:val="28"/>
        </w:rPr>
        <w:t xml:space="preserve">"   - " </w:t>
      </w:r>
      <w:r w:rsidRPr="00EB4479">
        <w:rPr>
          <w:rFonts w:ascii="Consolas" w:hAnsi="Consolas" w:cs="Consolas"/>
          <w:color w:val="000000"/>
          <w:szCs w:val="28"/>
        </w:rPr>
        <w:t>+ loMessage.</w:t>
      </w:r>
      <w:r w:rsidRPr="00EB4479">
        <w:rPr>
          <w:rFonts w:ascii="Consolas" w:hAnsi="Consolas" w:cs="Consolas"/>
          <w:color w:val="0000FF"/>
          <w:szCs w:val="28"/>
        </w:rPr>
        <w:t>User</w:t>
      </w:r>
      <w:r w:rsidRPr="00EB4479">
        <w:rPr>
          <w:rFonts w:ascii="Consolas" w:hAnsi="Consolas" w:cs="Consolas"/>
          <w:color w:val="000000"/>
          <w:szCs w:val="28"/>
        </w:rPr>
        <w:t>.</w:t>
      </w:r>
      <w:r w:rsidRPr="00EB4479">
        <w:rPr>
          <w:rFonts w:ascii="Consolas" w:hAnsi="Consolas" w:cs="Consolas"/>
          <w:color w:val="0000FF"/>
          <w:szCs w:val="28"/>
        </w:rPr>
        <w:t xml:space="preserve">Group </w:t>
      </w:r>
      <w:r w:rsidRPr="00EB4479">
        <w:rPr>
          <w:rFonts w:ascii="Consolas" w:hAnsi="Consolas" w:cs="Consolas"/>
          <w:color w:val="000000"/>
          <w:szCs w:val="28"/>
        </w:rPr>
        <w:t xml:space="preserve">+ </w:t>
      </w:r>
      <w:r w:rsidRPr="00EB4479">
        <w:rPr>
          <w:rFonts w:ascii="Consolas" w:hAnsi="Consolas" w:cs="Consolas"/>
          <w:color w:val="008080"/>
          <w:szCs w:val="28"/>
        </w:rPr>
        <w:t xml:space="preserve">" " </w:t>
      </w:r>
      <w:r w:rsidRPr="00EB4479">
        <w:rPr>
          <w:rFonts w:ascii="Consolas" w:hAnsi="Consolas" w:cs="Consolas"/>
          <w:color w:val="000000"/>
          <w:szCs w:val="28"/>
        </w:rPr>
        <w:t>+  loMessage.</w:t>
      </w:r>
      <w:r w:rsidRPr="00EB4479">
        <w:rPr>
          <w:rFonts w:ascii="Consolas" w:hAnsi="Consolas" w:cs="Consolas"/>
          <w:color w:val="0000FF"/>
          <w:szCs w:val="28"/>
        </w:rPr>
        <w:t>User</w:t>
      </w:r>
      <w:r w:rsidRPr="00EB4479">
        <w:rPr>
          <w:rFonts w:ascii="Consolas" w:hAnsi="Consolas" w:cs="Consolas"/>
          <w:color w:val="000000"/>
          <w:szCs w:val="28"/>
        </w:rPr>
        <w:t>.</w:t>
      </w:r>
      <w:r w:rsidRPr="00EB4479">
        <w:rPr>
          <w:rFonts w:ascii="Consolas" w:hAnsi="Consolas" w:cs="Consolas"/>
          <w:color w:val="0000FF"/>
          <w:szCs w:val="28"/>
        </w:rPr>
        <w:t>Name</w:t>
      </w:r>
    </w:p>
    <w:p w14:paraId="52BAB27D"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p>
    <w:p w14:paraId="5F5E4F6F" w14:textId="77777777" w:rsidR="00EB4479" w:rsidRP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ENDFUNC</w:t>
      </w:r>
    </w:p>
    <w:p w14:paraId="47AFCE82" w14:textId="77777777" w:rsidR="00EB4479" w:rsidRPr="00EB4479" w:rsidRDefault="00EB4479" w:rsidP="00EB4479">
      <w:pPr>
        <w:autoSpaceDE w:val="0"/>
        <w:autoSpaceDN w:val="0"/>
        <w:adjustRightInd w:val="0"/>
        <w:spacing w:line="240" w:lineRule="auto"/>
        <w:rPr>
          <w:rFonts w:ascii="Consolas" w:hAnsi="Consolas" w:cs="Consolas"/>
          <w:color w:val="008000"/>
          <w:szCs w:val="28"/>
        </w:rPr>
      </w:pPr>
    </w:p>
    <w:p w14:paraId="3E9223A6" w14:textId="5C558392" w:rsidR="00EB4479" w:rsidRDefault="00EB4479" w:rsidP="00EB4479">
      <w:pPr>
        <w:autoSpaceDE w:val="0"/>
        <w:autoSpaceDN w:val="0"/>
        <w:adjustRightInd w:val="0"/>
        <w:spacing w:line="240" w:lineRule="auto"/>
        <w:rPr>
          <w:rFonts w:ascii="Consolas" w:hAnsi="Consolas" w:cs="Consolas"/>
          <w:color w:val="0000FF"/>
          <w:szCs w:val="28"/>
        </w:rPr>
      </w:pPr>
      <w:r w:rsidRPr="00EB4479">
        <w:rPr>
          <w:rFonts w:ascii="Consolas" w:hAnsi="Consolas" w:cs="Consolas"/>
          <w:color w:val="0000FF"/>
          <w:szCs w:val="28"/>
        </w:rPr>
        <w:t>ENDDEFINE</w:t>
      </w:r>
    </w:p>
    <w:p w14:paraId="57A5504E" w14:textId="7C06991F" w:rsidR="0069394F" w:rsidRDefault="0069394F" w:rsidP="00EB4479">
      <w:pPr>
        <w:autoSpaceDE w:val="0"/>
        <w:autoSpaceDN w:val="0"/>
        <w:adjustRightInd w:val="0"/>
        <w:spacing w:line="240" w:lineRule="auto"/>
        <w:rPr>
          <w:rFonts w:ascii="Consolas" w:hAnsi="Consolas" w:cs="Consolas"/>
          <w:color w:val="0000FF"/>
          <w:szCs w:val="28"/>
        </w:rPr>
      </w:pPr>
    </w:p>
    <w:p w14:paraId="242D43D5" w14:textId="5CA5D1FD" w:rsidR="0069394F" w:rsidRDefault="0069394F" w:rsidP="0069394F">
      <w:r>
        <w:lastRenderedPageBreak/>
        <w:t xml:space="preserve">This should all look very familiar by now, right? This code basically just forwards all the methods of the .NET client into a FoxPro interface. The </w:t>
      </w:r>
      <w:r>
        <w:rPr>
          <w:b/>
        </w:rPr>
        <w:t>Init()</w:t>
      </w:r>
      <w:r>
        <w:t xml:space="preserve"> method handles hooking up the .NET instance via wwDotnetBridge code that loads the .NET assembly (dll) and then loads an instance of the class. </w:t>
      </w:r>
    </w:p>
    <w:p w14:paraId="6075BA90" w14:textId="64A5E2FF" w:rsidR="0069394F" w:rsidRDefault="0069394F" w:rsidP="0069394F">
      <w:r>
        <w:t xml:space="preserve">All other methods except for </w:t>
      </w:r>
      <w:r w:rsidRPr="0069394F">
        <w:rPr>
          <w:b/>
        </w:rPr>
        <w:t>OnReceiveMessage()</w:t>
      </w:r>
      <w:r>
        <w:rPr>
          <w:b/>
        </w:rPr>
        <w:t xml:space="preserve"> </w:t>
      </w:r>
      <w:r>
        <w:t>simply forward calls to the .</w:t>
      </w:r>
      <w:r w:rsidRPr="0069394F">
        <w:rPr>
          <w:b/>
        </w:rPr>
        <w:t>oChat</w:t>
      </w:r>
      <w:r>
        <w:rPr>
          <w:b/>
        </w:rPr>
        <w:t xml:space="preserve"> </w:t>
      </w:r>
      <w:r>
        <w:t>instance of the .NET Client.</w:t>
      </w:r>
      <w:r w:rsidR="00BB286B">
        <w:t xml:space="preserve"> </w:t>
      </w:r>
      <w:r w:rsidR="00BB286B">
        <w:rPr>
          <w:b/>
        </w:rPr>
        <w:t xml:space="preserve">OnReceiveMessage() </w:t>
      </w:r>
      <w:r w:rsidR="00BB286B">
        <w:t xml:space="preserve">is the callback method that gets called when the hub pushes messages out to clients and it receives a single </w:t>
      </w:r>
      <w:r w:rsidR="00BB286B" w:rsidRPr="00BB286B">
        <w:rPr>
          <w:b/>
        </w:rPr>
        <w:t>ChatMessage</w:t>
      </w:r>
      <w:r w:rsidR="00BB286B">
        <w:rPr>
          <w:b/>
        </w:rPr>
        <w:t xml:space="preserve"> </w:t>
      </w:r>
      <w:r w:rsidR="00BB286B">
        <w:t xml:space="preserve">parameter. For testing I’m writing out some values to the screen, but normally you are likely to leave this method blank and rather use </w:t>
      </w:r>
      <w:r w:rsidR="00BB286B">
        <w:rPr>
          <w:b/>
        </w:rPr>
        <w:t xml:space="preserve">BINDEVENT() </w:t>
      </w:r>
      <w:r w:rsidR="00BB286B">
        <w:t xml:space="preserve"> to forward the method call to a function in a form or other user interface action.</w:t>
      </w:r>
    </w:p>
    <w:p w14:paraId="4B02466C" w14:textId="472F14C9" w:rsidR="00CF457C" w:rsidRDefault="00CF457C" w:rsidP="0069394F"/>
    <w:p w14:paraId="763D5D15" w14:textId="38D26914" w:rsidR="00CF457C" w:rsidRDefault="00CF457C" w:rsidP="0069394F">
      <w:r>
        <w:t>It’s a bit of busy body code, but with this in place we now have a very simple interface we can work with on a FoxPro form.</w:t>
      </w:r>
    </w:p>
    <w:p w14:paraId="58F29192" w14:textId="7B15FDA7" w:rsidR="00CF457C" w:rsidRDefault="00CF457C" w:rsidP="00CF457C">
      <w:pPr>
        <w:pStyle w:val="Heading4"/>
      </w:pPr>
      <w:r>
        <w:t>Testing this code in FoxPro</w:t>
      </w:r>
    </w:p>
    <w:p w14:paraId="15B0E442" w14:textId="16CE409D" w:rsidR="00CF457C" w:rsidRDefault="00CF457C" w:rsidP="00CF457C">
      <w:r>
        <w:t>Just as I did in .NET, I can now write a simple test to see if the client works. I’m going to use a small PRG file to do so:</w:t>
      </w:r>
    </w:p>
    <w:p w14:paraId="01918C33" w14:textId="47BC26BE" w:rsidR="00CF457C" w:rsidRDefault="00CF457C" w:rsidP="00CF457C"/>
    <w:p w14:paraId="378DF138"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FF"/>
          <w:szCs w:val="20"/>
        </w:rPr>
        <w:t xml:space="preserve">DO </w:t>
      </w:r>
      <w:r w:rsidRPr="00CF457C">
        <w:rPr>
          <w:rFonts w:ascii="Consolas" w:hAnsi="Consolas" w:cs="Consolas"/>
          <w:color w:val="000000"/>
          <w:szCs w:val="20"/>
        </w:rPr>
        <w:t>ChatClient</w:t>
      </w:r>
    </w:p>
    <w:p w14:paraId="5B6BB753"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4E64DE04" w14:textId="77777777" w:rsidR="00CF457C" w:rsidRPr="00CF457C" w:rsidRDefault="00CF457C" w:rsidP="00CF457C">
      <w:pPr>
        <w:autoSpaceDE w:val="0"/>
        <w:autoSpaceDN w:val="0"/>
        <w:adjustRightInd w:val="0"/>
        <w:spacing w:line="240" w:lineRule="auto"/>
        <w:rPr>
          <w:rFonts w:ascii="Consolas" w:hAnsi="Consolas" w:cs="Consolas"/>
          <w:color w:val="008080"/>
          <w:szCs w:val="20"/>
        </w:rPr>
      </w:pPr>
      <w:r w:rsidRPr="00CF457C">
        <w:rPr>
          <w:rFonts w:ascii="Consolas" w:hAnsi="Consolas" w:cs="Consolas"/>
          <w:color w:val="0000FF"/>
          <w:szCs w:val="20"/>
        </w:rPr>
        <w:t>IF VARTYPE</w:t>
      </w:r>
      <w:r w:rsidRPr="00CF457C">
        <w:rPr>
          <w:rFonts w:ascii="Consolas" w:hAnsi="Consolas" w:cs="Consolas"/>
          <w:color w:val="000000"/>
          <w:szCs w:val="20"/>
        </w:rPr>
        <w:t xml:space="preserve">(loChat) = </w:t>
      </w:r>
      <w:r w:rsidRPr="00CF457C">
        <w:rPr>
          <w:rFonts w:ascii="Consolas" w:hAnsi="Consolas" w:cs="Consolas"/>
          <w:color w:val="008080"/>
          <w:szCs w:val="20"/>
        </w:rPr>
        <w:t>"O"</w:t>
      </w:r>
    </w:p>
    <w:p w14:paraId="0EA62AC1"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8080"/>
          <w:szCs w:val="20"/>
        </w:rPr>
        <w:t xml:space="preserve">   </w:t>
      </w:r>
      <w:r w:rsidRPr="00CF457C">
        <w:rPr>
          <w:rFonts w:ascii="Consolas" w:hAnsi="Consolas" w:cs="Consolas"/>
          <w:color w:val="000000"/>
          <w:szCs w:val="20"/>
        </w:rPr>
        <w:t>loChat.Stop()</w:t>
      </w:r>
    </w:p>
    <w:p w14:paraId="17C2E5CA"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00"/>
          <w:szCs w:val="20"/>
        </w:rPr>
        <w:t xml:space="preserve">   </w:t>
      </w:r>
      <w:r w:rsidRPr="00CF457C">
        <w:rPr>
          <w:rFonts w:ascii="Consolas" w:hAnsi="Consolas" w:cs="Consolas"/>
          <w:color w:val="0000FF"/>
          <w:szCs w:val="20"/>
        </w:rPr>
        <w:t xml:space="preserve">WAIT WINDOW </w:t>
      </w:r>
      <w:r w:rsidRPr="00CF457C">
        <w:rPr>
          <w:rFonts w:ascii="Consolas" w:hAnsi="Consolas" w:cs="Consolas"/>
          <w:color w:val="008080"/>
          <w:szCs w:val="20"/>
        </w:rPr>
        <w:t xml:space="preserve">"" </w:t>
      </w:r>
      <w:r w:rsidRPr="00CF457C">
        <w:rPr>
          <w:rFonts w:ascii="Consolas" w:hAnsi="Consolas" w:cs="Consolas"/>
          <w:color w:val="0000FF"/>
          <w:szCs w:val="20"/>
        </w:rPr>
        <w:t xml:space="preserve">TIMEOUT </w:t>
      </w:r>
      <w:r w:rsidRPr="00CF457C">
        <w:rPr>
          <w:rFonts w:ascii="Consolas" w:hAnsi="Consolas" w:cs="Consolas"/>
          <w:color w:val="000000"/>
          <w:szCs w:val="20"/>
        </w:rPr>
        <w:t>0.2</w:t>
      </w:r>
    </w:p>
    <w:p w14:paraId="2AF62849" w14:textId="77777777" w:rsidR="00CF457C" w:rsidRPr="00CF457C" w:rsidRDefault="00CF457C" w:rsidP="00CF457C">
      <w:pPr>
        <w:autoSpaceDE w:val="0"/>
        <w:autoSpaceDN w:val="0"/>
        <w:adjustRightInd w:val="0"/>
        <w:spacing w:line="240" w:lineRule="auto"/>
        <w:rPr>
          <w:rFonts w:ascii="Consolas" w:hAnsi="Consolas" w:cs="Consolas"/>
          <w:color w:val="0000FF"/>
          <w:szCs w:val="20"/>
        </w:rPr>
      </w:pPr>
      <w:r w:rsidRPr="00CF457C">
        <w:rPr>
          <w:rFonts w:ascii="Consolas" w:hAnsi="Consolas" w:cs="Consolas"/>
          <w:color w:val="0000FF"/>
          <w:szCs w:val="20"/>
        </w:rPr>
        <w:t>ENDIF</w:t>
      </w:r>
    </w:p>
    <w:p w14:paraId="4074514F" w14:textId="77777777" w:rsidR="00CF457C" w:rsidRPr="00CF457C" w:rsidRDefault="00CF457C" w:rsidP="00CF457C">
      <w:pPr>
        <w:autoSpaceDE w:val="0"/>
        <w:autoSpaceDN w:val="0"/>
        <w:adjustRightInd w:val="0"/>
        <w:spacing w:line="240" w:lineRule="auto"/>
        <w:rPr>
          <w:rFonts w:ascii="Consolas" w:hAnsi="Consolas" w:cs="Consolas"/>
          <w:color w:val="0000FF"/>
          <w:szCs w:val="20"/>
        </w:rPr>
      </w:pPr>
    </w:p>
    <w:p w14:paraId="496026E7"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FF"/>
          <w:szCs w:val="20"/>
        </w:rPr>
        <w:t xml:space="preserve">PUBLIC </w:t>
      </w:r>
      <w:r w:rsidRPr="00CF457C">
        <w:rPr>
          <w:rFonts w:ascii="Consolas" w:hAnsi="Consolas" w:cs="Consolas"/>
          <w:color w:val="000000"/>
          <w:szCs w:val="20"/>
        </w:rPr>
        <w:t>loChat</w:t>
      </w:r>
    </w:p>
    <w:p w14:paraId="08C158A5"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00"/>
          <w:szCs w:val="20"/>
        </w:rPr>
        <w:t xml:space="preserve">loChat = </w:t>
      </w:r>
      <w:r w:rsidRPr="00CF457C">
        <w:rPr>
          <w:rFonts w:ascii="Consolas" w:hAnsi="Consolas" w:cs="Consolas"/>
          <w:color w:val="0000FF"/>
          <w:szCs w:val="20"/>
        </w:rPr>
        <w:t>CREATEOBJECT</w:t>
      </w:r>
      <w:r w:rsidRPr="00CF457C">
        <w:rPr>
          <w:rFonts w:ascii="Consolas" w:hAnsi="Consolas" w:cs="Consolas"/>
          <w:color w:val="000000"/>
          <w:szCs w:val="20"/>
        </w:rPr>
        <w:t>(</w:t>
      </w:r>
      <w:r w:rsidRPr="00CF457C">
        <w:rPr>
          <w:rFonts w:ascii="Consolas" w:hAnsi="Consolas" w:cs="Consolas"/>
          <w:color w:val="008080"/>
          <w:szCs w:val="20"/>
        </w:rPr>
        <w:t>"ChatClient"</w:t>
      </w:r>
      <w:r w:rsidRPr="00CF457C">
        <w:rPr>
          <w:rFonts w:ascii="Consolas" w:hAnsi="Consolas" w:cs="Consolas"/>
          <w:color w:val="000000"/>
          <w:szCs w:val="20"/>
        </w:rPr>
        <w:t>)</w:t>
      </w:r>
    </w:p>
    <w:p w14:paraId="7C72548E"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4922C8A4"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00"/>
          <w:szCs w:val="20"/>
        </w:rPr>
        <w:t>loChat.Start()</w:t>
      </w:r>
    </w:p>
    <w:p w14:paraId="56781B8F"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58C630F0" w14:textId="77777777" w:rsidR="00CF457C" w:rsidRPr="00CF457C" w:rsidRDefault="00CF457C" w:rsidP="00CF457C">
      <w:pPr>
        <w:autoSpaceDE w:val="0"/>
        <w:autoSpaceDN w:val="0"/>
        <w:adjustRightInd w:val="0"/>
        <w:spacing w:line="240" w:lineRule="auto"/>
        <w:rPr>
          <w:rFonts w:ascii="Consolas" w:hAnsi="Consolas" w:cs="Consolas"/>
          <w:color w:val="008080"/>
          <w:szCs w:val="20"/>
        </w:rPr>
      </w:pPr>
      <w:r w:rsidRPr="00CF457C">
        <w:rPr>
          <w:rFonts w:ascii="Consolas" w:hAnsi="Consolas" w:cs="Consolas"/>
          <w:color w:val="000000"/>
          <w:szCs w:val="20"/>
        </w:rPr>
        <w:t xml:space="preserve">lcGroup = </w:t>
      </w:r>
      <w:r w:rsidRPr="00CF457C">
        <w:rPr>
          <w:rFonts w:ascii="Consolas" w:hAnsi="Consolas" w:cs="Consolas"/>
          <w:color w:val="008080"/>
          <w:szCs w:val="20"/>
        </w:rPr>
        <w:t>"Markdown Monster"</w:t>
      </w:r>
    </w:p>
    <w:p w14:paraId="465047EB"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00"/>
          <w:szCs w:val="20"/>
        </w:rPr>
        <w:t>loChat.JoinGroup(</w:t>
      </w:r>
      <w:r w:rsidRPr="00CF457C">
        <w:rPr>
          <w:rFonts w:ascii="Consolas" w:hAnsi="Consolas" w:cs="Consolas"/>
          <w:color w:val="008080"/>
          <w:szCs w:val="20"/>
        </w:rPr>
        <w:t>"Rick"</w:t>
      </w:r>
      <w:r w:rsidRPr="00CF457C">
        <w:rPr>
          <w:rFonts w:ascii="Consolas" w:hAnsi="Consolas" w:cs="Consolas"/>
          <w:color w:val="000000"/>
          <w:szCs w:val="20"/>
        </w:rPr>
        <w:t>, lcGroup)</w:t>
      </w:r>
    </w:p>
    <w:p w14:paraId="10E3EF52"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1360D450"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7870720D" w14:textId="77777777" w:rsidR="00CF457C" w:rsidRDefault="00CF457C" w:rsidP="00CF457C">
      <w:pPr>
        <w:autoSpaceDE w:val="0"/>
        <w:autoSpaceDN w:val="0"/>
        <w:adjustRightInd w:val="0"/>
        <w:spacing w:line="240" w:lineRule="auto"/>
        <w:rPr>
          <w:rFonts w:ascii="Consolas" w:hAnsi="Consolas" w:cs="Consolas"/>
          <w:color w:val="000000"/>
          <w:szCs w:val="20"/>
        </w:rPr>
      </w:pPr>
      <w:r w:rsidRPr="00CF457C">
        <w:rPr>
          <w:rFonts w:ascii="Consolas" w:hAnsi="Consolas" w:cs="Consolas"/>
          <w:color w:val="000000"/>
          <w:szCs w:val="20"/>
        </w:rPr>
        <w:t>loChat.SendMessage(</w:t>
      </w:r>
      <w:r w:rsidRPr="00CF457C">
        <w:rPr>
          <w:rFonts w:ascii="Consolas" w:hAnsi="Consolas" w:cs="Consolas"/>
          <w:color w:val="008080"/>
          <w:szCs w:val="20"/>
        </w:rPr>
        <w:t xml:space="preserve">"Hello From FoxPro PID " </w:t>
      </w:r>
      <w:r w:rsidRPr="00CF457C">
        <w:rPr>
          <w:rFonts w:ascii="Consolas" w:hAnsi="Consolas" w:cs="Consolas"/>
          <w:color w:val="000000"/>
          <w:szCs w:val="20"/>
        </w:rPr>
        <w:t xml:space="preserve">+  </w:t>
      </w:r>
      <w:r w:rsidRPr="00CF457C">
        <w:rPr>
          <w:rFonts w:ascii="Consolas" w:hAnsi="Consolas" w:cs="Consolas"/>
          <w:color w:val="0000FF"/>
          <w:szCs w:val="20"/>
        </w:rPr>
        <w:t>TRANSFORM</w:t>
      </w:r>
      <w:r w:rsidRPr="00CF457C">
        <w:rPr>
          <w:rFonts w:ascii="Consolas" w:hAnsi="Consolas" w:cs="Consolas"/>
          <w:color w:val="000000"/>
          <w:szCs w:val="20"/>
        </w:rPr>
        <w:t>(</w:t>
      </w:r>
      <w:r w:rsidRPr="00CF457C">
        <w:rPr>
          <w:rFonts w:ascii="Consolas" w:hAnsi="Consolas" w:cs="Consolas"/>
          <w:color w:val="0000FF"/>
          <w:szCs w:val="20"/>
        </w:rPr>
        <w:t>_vfp</w:t>
      </w:r>
      <w:r w:rsidRPr="00CF457C">
        <w:rPr>
          <w:rFonts w:ascii="Consolas" w:hAnsi="Consolas" w:cs="Consolas"/>
          <w:color w:val="000000"/>
          <w:szCs w:val="20"/>
        </w:rPr>
        <w:t xml:space="preserve">.ProcessId) + </w:t>
      </w:r>
      <w:r>
        <w:rPr>
          <w:rFonts w:ascii="Consolas" w:hAnsi="Consolas" w:cs="Consolas"/>
          <w:color w:val="000000"/>
          <w:szCs w:val="20"/>
        </w:rPr>
        <w:t>;</w:t>
      </w:r>
    </w:p>
    <w:p w14:paraId="04BDCB65" w14:textId="2C8F2C6C" w:rsidR="00CF457C" w:rsidRPr="00CF457C" w:rsidRDefault="00CF457C" w:rsidP="00CF457C">
      <w:pPr>
        <w:autoSpaceDE w:val="0"/>
        <w:autoSpaceDN w:val="0"/>
        <w:adjustRightInd w:val="0"/>
        <w:spacing w:line="240" w:lineRule="auto"/>
        <w:rPr>
          <w:rFonts w:ascii="Consolas" w:hAnsi="Consolas" w:cs="Consolas"/>
          <w:color w:val="000000"/>
          <w:szCs w:val="20"/>
        </w:rPr>
      </w:pPr>
      <w:r>
        <w:rPr>
          <w:rFonts w:ascii="Consolas" w:hAnsi="Consolas" w:cs="Consolas"/>
          <w:color w:val="000000"/>
          <w:szCs w:val="20"/>
        </w:rPr>
        <w:t xml:space="preserve">                  </w:t>
      </w:r>
      <w:r w:rsidRPr="00CF457C">
        <w:rPr>
          <w:rFonts w:ascii="Consolas" w:hAnsi="Consolas" w:cs="Consolas"/>
          <w:color w:val="000000"/>
          <w:szCs w:val="20"/>
        </w:rPr>
        <w:t xml:space="preserve"> </w:t>
      </w:r>
      <w:r w:rsidRPr="00CF457C">
        <w:rPr>
          <w:rFonts w:ascii="Consolas" w:hAnsi="Consolas" w:cs="Consolas"/>
          <w:color w:val="008080"/>
          <w:szCs w:val="20"/>
        </w:rPr>
        <w:t xml:space="preserve">"  " </w:t>
      </w:r>
      <w:r w:rsidRPr="00CF457C">
        <w:rPr>
          <w:rFonts w:ascii="Consolas" w:hAnsi="Consolas" w:cs="Consolas"/>
          <w:color w:val="000000"/>
          <w:szCs w:val="20"/>
        </w:rPr>
        <w:t xml:space="preserve">+ </w:t>
      </w:r>
      <w:r w:rsidRPr="00CF457C">
        <w:rPr>
          <w:rFonts w:ascii="Consolas" w:hAnsi="Consolas" w:cs="Consolas"/>
          <w:color w:val="0000FF"/>
          <w:szCs w:val="20"/>
        </w:rPr>
        <w:t>TIME</w:t>
      </w:r>
      <w:r w:rsidRPr="00CF457C">
        <w:rPr>
          <w:rFonts w:ascii="Consolas" w:hAnsi="Consolas" w:cs="Consolas"/>
          <w:color w:val="000000"/>
          <w:szCs w:val="20"/>
        </w:rPr>
        <w:t>(), lcGroup)</w:t>
      </w:r>
    </w:p>
    <w:p w14:paraId="00309C5D" w14:textId="77777777" w:rsidR="00CF457C" w:rsidRPr="00CF457C" w:rsidRDefault="00CF457C" w:rsidP="00CF457C">
      <w:pPr>
        <w:autoSpaceDE w:val="0"/>
        <w:autoSpaceDN w:val="0"/>
        <w:adjustRightInd w:val="0"/>
        <w:spacing w:line="240" w:lineRule="auto"/>
        <w:rPr>
          <w:rFonts w:ascii="Consolas" w:hAnsi="Consolas" w:cs="Consolas"/>
          <w:color w:val="000000"/>
          <w:szCs w:val="20"/>
        </w:rPr>
      </w:pPr>
    </w:p>
    <w:p w14:paraId="182712EE" w14:textId="56972024" w:rsidR="00CF457C" w:rsidRDefault="00CF457C" w:rsidP="00CF457C"/>
    <w:p w14:paraId="7EB8DF4A" w14:textId="6FB45CB2" w:rsidR="00CF457C" w:rsidRDefault="00CF457C" w:rsidP="00CF457C">
      <w:r>
        <w:t>I</w:t>
      </w:r>
      <w:r w:rsidR="00EF550A">
        <w:t>f all went well, you should now see two messages when you run this code:</w:t>
      </w:r>
    </w:p>
    <w:p w14:paraId="7A89B692" w14:textId="77777777" w:rsidR="00CF457C" w:rsidRDefault="00CF457C" w:rsidP="00CF457C"/>
    <w:p w14:paraId="6CFC597F" w14:textId="056B1F3E" w:rsidR="00CF457C" w:rsidRDefault="00CF457C" w:rsidP="00CF457C">
      <w:r>
        <w:rPr>
          <w:noProof/>
        </w:rPr>
        <w:drawing>
          <wp:inline distT="0" distB="0" distL="0" distR="0" wp14:anchorId="799A377B" wp14:editId="29C02DF1">
            <wp:extent cx="2750515" cy="153660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533" cy="1557281"/>
                    </a:xfrm>
                    <a:prstGeom prst="rect">
                      <a:avLst/>
                    </a:prstGeom>
                  </pic:spPr>
                </pic:pic>
              </a:graphicData>
            </a:graphic>
          </wp:inline>
        </w:drawing>
      </w:r>
    </w:p>
    <w:p w14:paraId="0C9768EA" w14:textId="755506BB" w:rsidR="00CF457C" w:rsidRDefault="00CF457C" w:rsidP="00CF457C"/>
    <w:p w14:paraId="59F02DB1" w14:textId="0E1ED7A7" w:rsidR="00EF550A" w:rsidRDefault="00EF550A" w:rsidP="00CF457C">
      <w:r>
        <w:t>To make this more interesting, try running multiple instances of FoxPro. As you do you’ll see messages from the other instances of FoxPro show up in each of these instances.</w:t>
      </w:r>
    </w:p>
    <w:p w14:paraId="5043CCE7" w14:textId="54188C57" w:rsidR="00EF550A" w:rsidRDefault="00EF550A" w:rsidP="00CF457C"/>
    <w:p w14:paraId="4CCCB7F4" w14:textId="13617DC3" w:rsidR="00EF550A" w:rsidRDefault="00EF550A" w:rsidP="00CF457C">
      <w:r>
        <w:t>Even more interesting try adding this at the bottom of the file:</w:t>
      </w:r>
    </w:p>
    <w:p w14:paraId="1E2263A1" w14:textId="2854DD66" w:rsidR="00EF550A" w:rsidRDefault="00EF550A" w:rsidP="00CF457C"/>
    <w:p w14:paraId="7F1737BF" w14:textId="77777777" w:rsidR="00EF550A" w:rsidRPr="00EF550A" w:rsidRDefault="00EF550A" w:rsidP="00EF550A">
      <w:pPr>
        <w:autoSpaceDE w:val="0"/>
        <w:autoSpaceDN w:val="0"/>
        <w:adjustRightInd w:val="0"/>
        <w:spacing w:line="240" w:lineRule="auto"/>
        <w:rPr>
          <w:rFonts w:ascii="Consolas" w:hAnsi="Consolas" w:cs="Consolas"/>
          <w:color w:val="000000"/>
          <w:szCs w:val="20"/>
        </w:rPr>
      </w:pPr>
      <w:r w:rsidRPr="00EF550A">
        <w:rPr>
          <w:rFonts w:ascii="Consolas" w:hAnsi="Consolas" w:cs="Consolas"/>
          <w:color w:val="0000FF"/>
          <w:szCs w:val="20"/>
        </w:rPr>
        <w:lastRenderedPageBreak/>
        <w:t xml:space="preserve">FOR </w:t>
      </w:r>
      <w:r w:rsidRPr="00EF550A">
        <w:rPr>
          <w:rFonts w:ascii="Consolas" w:hAnsi="Consolas" w:cs="Consolas"/>
          <w:color w:val="000000"/>
          <w:szCs w:val="20"/>
        </w:rPr>
        <w:t xml:space="preserve">lnX = 1 </w:t>
      </w:r>
      <w:r w:rsidRPr="00EF550A">
        <w:rPr>
          <w:rFonts w:ascii="Consolas" w:hAnsi="Consolas" w:cs="Consolas"/>
          <w:color w:val="0000FF"/>
          <w:szCs w:val="20"/>
        </w:rPr>
        <w:t xml:space="preserve">TO </w:t>
      </w:r>
      <w:r w:rsidRPr="00EF550A">
        <w:rPr>
          <w:rFonts w:ascii="Consolas" w:hAnsi="Consolas" w:cs="Consolas"/>
          <w:color w:val="000000"/>
          <w:szCs w:val="20"/>
        </w:rPr>
        <w:t>100</w:t>
      </w:r>
    </w:p>
    <w:p w14:paraId="38C2A408" w14:textId="77777777" w:rsidR="00EF550A" w:rsidRPr="00EF550A" w:rsidRDefault="00EF550A" w:rsidP="00EF550A">
      <w:pPr>
        <w:autoSpaceDE w:val="0"/>
        <w:autoSpaceDN w:val="0"/>
        <w:adjustRightInd w:val="0"/>
        <w:spacing w:line="240" w:lineRule="auto"/>
        <w:rPr>
          <w:rFonts w:ascii="Consolas" w:hAnsi="Consolas" w:cs="Consolas"/>
          <w:color w:val="000000"/>
          <w:szCs w:val="20"/>
        </w:rPr>
      </w:pPr>
      <w:r w:rsidRPr="00EF550A">
        <w:rPr>
          <w:rFonts w:ascii="Consolas" w:hAnsi="Consolas" w:cs="Consolas"/>
          <w:color w:val="000000"/>
          <w:szCs w:val="20"/>
        </w:rPr>
        <w:t xml:space="preserve">   goChat.SendMessage(</w:t>
      </w:r>
      <w:r w:rsidRPr="00EF550A">
        <w:rPr>
          <w:rFonts w:ascii="Consolas" w:hAnsi="Consolas" w:cs="Consolas"/>
          <w:color w:val="008080"/>
          <w:szCs w:val="20"/>
        </w:rPr>
        <w:t xml:space="preserve">"Hello From FoxPro PID " </w:t>
      </w:r>
      <w:r w:rsidRPr="00EF550A">
        <w:rPr>
          <w:rFonts w:ascii="Consolas" w:hAnsi="Consolas" w:cs="Consolas"/>
          <w:color w:val="000000"/>
          <w:szCs w:val="20"/>
        </w:rPr>
        <w:t xml:space="preserve">+  </w:t>
      </w:r>
      <w:r w:rsidRPr="00EF550A">
        <w:rPr>
          <w:rFonts w:ascii="Consolas" w:hAnsi="Consolas" w:cs="Consolas"/>
          <w:color w:val="0000FF"/>
          <w:szCs w:val="20"/>
        </w:rPr>
        <w:t>TRANSFORM</w:t>
      </w:r>
      <w:r w:rsidRPr="00EF550A">
        <w:rPr>
          <w:rFonts w:ascii="Consolas" w:hAnsi="Consolas" w:cs="Consolas"/>
          <w:color w:val="000000"/>
          <w:szCs w:val="20"/>
        </w:rPr>
        <w:t>(</w:t>
      </w:r>
      <w:r w:rsidRPr="00EF550A">
        <w:rPr>
          <w:rFonts w:ascii="Consolas" w:hAnsi="Consolas" w:cs="Consolas"/>
          <w:color w:val="0000FF"/>
          <w:szCs w:val="20"/>
        </w:rPr>
        <w:t>_vfp</w:t>
      </w:r>
      <w:r w:rsidRPr="00EF550A">
        <w:rPr>
          <w:rFonts w:ascii="Consolas" w:hAnsi="Consolas" w:cs="Consolas"/>
          <w:color w:val="000000"/>
          <w:szCs w:val="20"/>
        </w:rPr>
        <w:t xml:space="preserve">.ProcessId) +  </w:t>
      </w:r>
      <w:r w:rsidRPr="00EF550A">
        <w:rPr>
          <w:rFonts w:ascii="Consolas" w:hAnsi="Consolas" w:cs="Consolas"/>
          <w:color w:val="008080"/>
          <w:szCs w:val="20"/>
        </w:rPr>
        <w:t xml:space="preserve">"  " </w:t>
      </w:r>
      <w:r w:rsidRPr="00EF550A">
        <w:rPr>
          <w:rFonts w:ascii="Consolas" w:hAnsi="Consolas" w:cs="Consolas"/>
          <w:color w:val="000000"/>
          <w:szCs w:val="20"/>
        </w:rPr>
        <w:t xml:space="preserve">+ </w:t>
      </w:r>
      <w:r w:rsidRPr="00EF550A">
        <w:rPr>
          <w:rFonts w:ascii="Consolas" w:hAnsi="Consolas" w:cs="Consolas"/>
          <w:color w:val="0000FF"/>
          <w:szCs w:val="20"/>
        </w:rPr>
        <w:t>TIME</w:t>
      </w:r>
      <w:r w:rsidRPr="00EF550A">
        <w:rPr>
          <w:rFonts w:ascii="Consolas" w:hAnsi="Consolas" w:cs="Consolas"/>
          <w:color w:val="000000"/>
          <w:szCs w:val="20"/>
        </w:rPr>
        <w:t>(), lcGroup)</w:t>
      </w:r>
    </w:p>
    <w:p w14:paraId="1E1B944F" w14:textId="77777777" w:rsidR="00EF550A" w:rsidRPr="00EF550A" w:rsidRDefault="00EF550A" w:rsidP="00EF550A">
      <w:pPr>
        <w:autoSpaceDE w:val="0"/>
        <w:autoSpaceDN w:val="0"/>
        <w:adjustRightInd w:val="0"/>
        <w:spacing w:line="240" w:lineRule="auto"/>
        <w:rPr>
          <w:rFonts w:ascii="Consolas" w:hAnsi="Consolas" w:cs="Consolas"/>
          <w:color w:val="000000"/>
          <w:szCs w:val="20"/>
        </w:rPr>
      </w:pPr>
      <w:r w:rsidRPr="00EF550A">
        <w:rPr>
          <w:rFonts w:ascii="Consolas" w:hAnsi="Consolas" w:cs="Consolas"/>
          <w:color w:val="000000"/>
          <w:szCs w:val="20"/>
        </w:rPr>
        <w:t xml:space="preserve">   </w:t>
      </w:r>
      <w:r w:rsidRPr="00EF550A">
        <w:rPr>
          <w:rFonts w:ascii="Consolas" w:hAnsi="Consolas" w:cs="Consolas"/>
          <w:color w:val="0000FF"/>
          <w:szCs w:val="20"/>
        </w:rPr>
        <w:t xml:space="preserve">WAIT WINDOW </w:t>
      </w:r>
      <w:r w:rsidRPr="00EF550A">
        <w:rPr>
          <w:rFonts w:ascii="Consolas" w:hAnsi="Consolas" w:cs="Consolas"/>
          <w:color w:val="008080"/>
          <w:szCs w:val="20"/>
        </w:rPr>
        <w:t xml:space="preserve">"" </w:t>
      </w:r>
      <w:r w:rsidRPr="00EF550A">
        <w:rPr>
          <w:rFonts w:ascii="Consolas" w:hAnsi="Consolas" w:cs="Consolas"/>
          <w:color w:val="0000FF"/>
          <w:szCs w:val="20"/>
        </w:rPr>
        <w:t xml:space="preserve">TIMEOUT </w:t>
      </w:r>
      <w:r w:rsidRPr="00EF550A">
        <w:rPr>
          <w:rFonts w:ascii="Consolas" w:hAnsi="Consolas" w:cs="Consolas"/>
          <w:color w:val="000000"/>
          <w:szCs w:val="20"/>
        </w:rPr>
        <w:t>0.1</w:t>
      </w:r>
    </w:p>
    <w:p w14:paraId="23156687" w14:textId="77777777" w:rsidR="00EF550A" w:rsidRPr="00EF550A" w:rsidRDefault="00EF550A" w:rsidP="00EF550A">
      <w:pPr>
        <w:autoSpaceDE w:val="0"/>
        <w:autoSpaceDN w:val="0"/>
        <w:adjustRightInd w:val="0"/>
        <w:spacing w:line="240" w:lineRule="auto"/>
        <w:rPr>
          <w:rFonts w:ascii="Consolas" w:hAnsi="Consolas" w:cs="Consolas"/>
          <w:color w:val="0000FF"/>
          <w:szCs w:val="20"/>
        </w:rPr>
      </w:pPr>
      <w:r w:rsidRPr="00EF550A">
        <w:rPr>
          <w:rFonts w:ascii="Consolas" w:hAnsi="Consolas" w:cs="Consolas"/>
          <w:color w:val="0000FF"/>
          <w:szCs w:val="20"/>
        </w:rPr>
        <w:t>ENDFOR</w:t>
      </w:r>
    </w:p>
    <w:p w14:paraId="66BDFE39" w14:textId="264B24EA" w:rsidR="00D3401F" w:rsidRDefault="00EF550A" w:rsidP="00CF457C">
      <w:r>
        <w:t xml:space="preserve">Then run this on multiple instances simultaneously and you can start to get a feel of the ‘real time’ nature </w:t>
      </w:r>
      <w:r w:rsidR="00E0178D">
        <w:t>of this technology as messages fire in rapid fire succession in both instances of Visual FoxPro.</w:t>
      </w:r>
    </w:p>
    <w:p w14:paraId="60C9DEEF" w14:textId="5D36E66F" w:rsidR="00CF457C" w:rsidRDefault="00D3401F" w:rsidP="00CF457C">
      <w:pPr>
        <w:pStyle w:val="Heading4"/>
      </w:pPr>
      <w:r>
        <w:t>Creating a Chat Client Form</w:t>
      </w:r>
    </w:p>
    <w:p w14:paraId="1E33072B" w14:textId="72A278FF" w:rsidR="00D3401F" w:rsidRPr="00D3401F" w:rsidRDefault="00F102FD" w:rsidP="00D3401F">
      <w:r>
        <w:t>If</w:t>
      </w:r>
      <w:r w:rsidR="00D332C8">
        <w:t xml:space="preserve"> you</w:t>
      </w:r>
      <w:r>
        <w:t>’ve</w:t>
      </w:r>
      <w:r w:rsidR="00D332C8">
        <w:t xml:space="preserve"> made it this far</w:t>
      </w:r>
      <w:r>
        <w:t>,</w:t>
      </w:r>
      <w:r w:rsidR="00D332C8">
        <w:t xml:space="preserve"> it’s time to do something more interesting so let’s </w:t>
      </w:r>
      <w:r>
        <w:t>add some UI to this to the chat client</w:t>
      </w:r>
      <w:r w:rsidR="00D332C8">
        <w:t>.</w:t>
      </w:r>
      <w:r w:rsidR="00384BE9">
        <w:t xml:space="preserve"> The samples include two versions of this form – a simple version that uses a text box for message display and another version that uses a Web Browser control:</w:t>
      </w:r>
    </w:p>
    <w:p w14:paraId="138241E2" w14:textId="052C686C" w:rsidR="00CF457C" w:rsidRDefault="00CF457C" w:rsidP="0069394F"/>
    <w:p w14:paraId="13AEAA0A" w14:textId="21BC5B05" w:rsidR="00384BE9" w:rsidRDefault="00384BE9" w:rsidP="0069394F">
      <w:r>
        <w:rPr>
          <w:noProof/>
        </w:rPr>
        <w:drawing>
          <wp:inline distT="0" distB="0" distL="0" distR="0" wp14:anchorId="196447AC" wp14:editId="79F3DD14">
            <wp:extent cx="4259331" cy="348935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966" cy="3516906"/>
                    </a:xfrm>
                    <a:prstGeom prst="rect">
                      <a:avLst/>
                    </a:prstGeom>
                  </pic:spPr>
                </pic:pic>
              </a:graphicData>
            </a:graphic>
          </wp:inline>
        </w:drawing>
      </w:r>
    </w:p>
    <w:p w14:paraId="600DF36C" w14:textId="77777777" w:rsidR="00384BE9" w:rsidRDefault="00384BE9" w:rsidP="0069394F"/>
    <w:p w14:paraId="4F4C3595" w14:textId="144CA307" w:rsidR="00384BE9" w:rsidRDefault="00384BE9" w:rsidP="0069394F">
      <w:r>
        <w:rPr>
          <w:noProof/>
        </w:rPr>
        <w:lastRenderedPageBreak/>
        <w:drawing>
          <wp:inline distT="0" distB="0" distL="0" distR="0" wp14:anchorId="5B1706AD" wp14:editId="4B309476">
            <wp:extent cx="4272076" cy="351601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320" cy="3531026"/>
                    </a:xfrm>
                    <a:prstGeom prst="rect">
                      <a:avLst/>
                    </a:prstGeom>
                  </pic:spPr>
                </pic:pic>
              </a:graphicData>
            </a:graphic>
          </wp:inline>
        </w:drawing>
      </w:r>
    </w:p>
    <w:p w14:paraId="104617F0" w14:textId="77777777" w:rsidR="00F102FD" w:rsidRDefault="00F102FD" w:rsidP="0069394F"/>
    <w:p w14:paraId="0C3B762A" w14:textId="4F2F5EA6" w:rsidR="00384BE9" w:rsidRDefault="00F102FD" w:rsidP="0069394F">
      <w:r>
        <w:t xml:space="preserve">The latter of the forms has  bit more logic in it that deals with the Web Browser display, so the former is a bit simpler to read and discuss here. You can check out either of them by running the sample application with </w:t>
      </w:r>
      <w:r>
        <w:rPr>
          <w:b/>
        </w:rPr>
        <w:t>DO signalrsamples.prg.</w:t>
      </w:r>
    </w:p>
    <w:p w14:paraId="674ED6B3" w14:textId="568F8D68" w:rsidR="00F102FD" w:rsidRDefault="00F102FD" w:rsidP="0069394F"/>
    <w:p w14:paraId="5C30BCB3" w14:textId="276A492C" w:rsidR="00F102FD" w:rsidRDefault="00F102FD" w:rsidP="00F102FD">
      <w:pPr>
        <w:pStyle w:val="Heading3"/>
      </w:pPr>
      <w:r>
        <w:t>Setting up</w:t>
      </w:r>
    </w:p>
    <w:p w14:paraId="3385DD4F" w14:textId="61526B18" w:rsidR="00F102FD" w:rsidRDefault="00F102FD" w:rsidP="00F102FD">
      <w:r>
        <w:t xml:space="preserve">The first thing to do is create a new form and add the ChatClient to it. Create a form called ChatClient and add a property called </w:t>
      </w:r>
      <w:r>
        <w:rPr>
          <w:b/>
        </w:rPr>
        <w:t xml:space="preserve">oChat </w:t>
      </w:r>
      <w:r>
        <w:t>to it that will hold the chatclient instance for the duration of the form.</w:t>
      </w:r>
    </w:p>
    <w:p w14:paraId="31E36737" w14:textId="7BFB673E" w:rsidR="00F102FD" w:rsidRDefault="00F102FD" w:rsidP="00F102FD"/>
    <w:p w14:paraId="76B4B38D" w14:textId="54EDF777" w:rsidR="00F102FD" w:rsidRDefault="00F102FD" w:rsidP="00F102FD">
      <w:r>
        <w:t>Set up the form to look something like this:</w:t>
      </w:r>
    </w:p>
    <w:p w14:paraId="5CF08E18" w14:textId="13880C9B" w:rsidR="00F102FD" w:rsidRDefault="00F102FD" w:rsidP="00F102FD"/>
    <w:p w14:paraId="655860A3" w14:textId="6F4461A0" w:rsidR="00F102FD" w:rsidRDefault="00EF4C2B" w:rsidP="00F102FD">
      <w:r>
        <w:rPr>
          <w:noProof/>
        </w:rPr>
        <w:lastRenderedPageBreak/>
        <w:drawing>
          <wp:inline distT="0" distB="0" distL="0" distR="0" wp14:anchorId="2D622EF0" wp14:editId="43345D27">
            <wp:extent cx="6858000" cy="452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526280"/>
                    </a:xfrm>
                    <a:prstGeom prst="rect">
                      <a:avLst/>
                    </a:prstGeom>
                  </pic:spPr>
                </pic:pic>
              </a:graphicData>
            </a:graphic>
          </wp:inline>
        </w:drawing>
      </w:r>
    </w:p>
    <w:p w14:paraId="737A727A" w14:textId="3B869A65" w:rsidR="00F102FD" w:rsidRDefault="00F102FD" w:rsidP="00F102FD"/>
    <w:p w14:paraId="35DDFA12" w14:textId="7836E2D7" w:rsidR="00F102FD" w:rsidRDefault="00F102FD" w:rsidP="00F102FD">
      <w:r>
        <w:t xml:space="preserve">In the </w:t>
      </w:r>
      <w:r>
        <w:rPr>
          <w:b/>
        </w:rPr>
        <w:t xml:space="preserve">Init </w:t>
      </w:r>
      <w:r>
        <w:t xml:space="preserve"> of the form do this to initialize the ChatClient:</w:t>
      </w:r>
    </w:p>
    <w:p w14:paraId="6CA93DCF" w14:textId="33B52EDA" w:rsidR="00F102FD" w:rsidRDefault="00F102FD" w:rsidP="00F102FD"/>
    <w:p w14:paraId="7B84629D" w14:textId="77777777" w:rsidR="00F102FD" w:rsidRPr="00F102FD" w:rsidRDefault="00F102FD" w:rsidP="00F102FD">
      <w:pPr>
        <w:autoSpaceDE w:val="0"/>
        <w:autoSpaceDN w:val="0"/>
        <w:adjustRightInd w:val="0"/>
        <w:spacing w:line="240" w:lineRule="auto"/>
        <w:rPr>
          <w:rFonts w:ascii="Consolas" w:hAnsi="Consolas" w:cs="Consolas"/>
          <w:color w:val="000000"/>
          <w:szCs w:val="20"/>
        </w:rPr>
      </w:pPr>
      <w:r w:rsidRPr="00F102FD">
        <w:rPr>
          <w:rFonts w:ascii="Consolas" w:hAnsi="Consolas" w:cs="Consolas"/>
          <w:color w:val="0000FF"/>
          <w:szCs w:val="20"/>
        </w:rPr>
        <w:t xml:space="preserve">DO </w:t>
      </w:r>
      <w:r w:rsidRPr="00F102FD">
        <w:rPr>
          <w:rFonts w:ascii="Consolas" w:hAnsi="Consolas" w:cs="Consolas"/>
          <w:color w:val="000000"/>
          <w:szCs w:val="20"/>
        </w:rPr>
        <w:t>ChatClient</w:t>
      </w:r>
    </w:p>
    <w:p w14:paraId="20C82031" w14:textId="77777777" w:rsidR="00F102FD" w:rsidRPr="00F102FD" w:rsidRDefault="00F102FD" w:rsidP="00F102FD">
      <w:pPr>
        <w:autoSpaceDE w:val="0"/>
        <w:autoSpaceDN w:val="0"/>
        <w:adjustRightInd w:val="0"/>
        <w:spacing w:line="240" w:lineRule="auto"/>
        <w:rPr>
          <w:rFonts w:ascii="Consolas" w:hAnsi="Consolas" w:cs="Consolas"/>
          <w:color w:val="000000"/>
          <w:szCs w:val="20"/>
        </w:rPr>
      </w:pPr>
      <w:r w:rsidRPr="00F102FD">
        <w:rPr>
          <w:rFonts w:ascii="Consolas" w:hAnsi="Consolas" w:cs="Consolas"/>
          <w:color w:val="0000FF"/>
          <w:szCs w:val="20"/>
        </w:rPr>
        <w:t xml:space="preserve">DO </w:t>
      </w:r>
      <w:r w:rsidRPr="00F102FD">
        <w:rPr>
          <w:rFonts w:ascii="Consolas" w:hAnsi="Consolas" w:cs="Consolas"/>
          <w:color w:val="000000"/>
          <w:szCs w:val="20"/>
        </w:rPr>
        <w:t>wwutils</w:t>
      </w:r>
    </w:p>
    <w:p w14:paraId="3887B4B8" w14:textId="77777777" w:rsidR="00F102FD" w:rsidRPr="00F102FD" w:rsidRDefault="00F102FD" w:rsidP="00F102FD">
      <w:pPr>
        <w:autoSpaceDE w:val="0"/>
        <w:autoSpaceDN w:val="0"/>
        <w:adjustRightInd w:val="0"/>
        <w:spacing w:line="240" w:lineRule="auto"/>
        <w:rPr>
          <w:rFonts w:ascii="Consolas" w:hAnsi="Consolas" w:cs="Consolas"/>
          <w:color w:val="000000"/>
          <w:szCs w:val="20"/>
        </w:rPr>
      </w:pPr>
    </w:p>
    <w:p w14:paraId="492CC42B"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r w:rsidRPr="00F102FD">
        <w:rPr>
          <w:rFonts w:ascii="Consolas" w:hAnsi="Consolas" w:cs="Consolas"/>
          <w:color w:val="0000FF"/>
          <w:szCs w:val="20"/>
        </w:rPr>
        <w:t>IF TYPE</w:t>
      </w:r>
      <w:r w:rsidRPr="00F102FD">
        <w:rPr>
          <w:rFonts w:ascii="Consolas" w:hAnsi="Consolas" w:cs="Consolas"/>
          <w:color w:val="000000"/>
          <w:szCs w:val="20"/>
        </w:rPr>
        <w:t>(</w:t>
      </w:r>
      <w:r w:rsidRPr="00F102FD">
        <w:rPr>
          <w:rFonts w:ascii="Consolas" w:hAnsi="Consolas" w:cs="Consolas"/>
          <w:color w:val="008080"/>
          <w:szCs w:val="20"/>
        </w:rPr>
        <w:t>"gcSignalRUrl"</w:t>
      </w:r>
      <w:r w:rsidRPr="00F102FD">
        <w:rPr>
          <w:rFonts w:ascii="Consolas" w:hAnsi="Consolas" w:cs="Consolas"/>
          <w:color w:val="000000"/>
          <w:szCs w:val="20"/>
        </w:rPr>
        <w:t xml:space="preserve">) # </w:t>
      </w:r>
      <w:r w:rsidRPr="00F102FD">
        <w:rPr>
          <w:rFonts w:ascii="Consolas" w:hAnsi="Consolas" w:cs="Consolas"/>
          <w:color w:val="008080"/>
          <w:szCs w:val="20"/>
        </w:rPr>
        <w:t>"C"</w:t>
      </w:r>
    </w:p>
    <w:p w14:paraId="556E90D8" w14:textId="77777777" w:rsidR="00F102FD" w:rsidRPr="00F102FD" w:rsidRDefault="00F102FD" w:rsidP="00F102FD">
      <w:pPr>
        <w:autoSpaceDE w:val="0"/>
        <w:autoSpaceDN w:val="0"/>
        <w:adjustRightInd w:val="0"/>
        <w:spacing w:line="240" w:lineRule="auto"/>
        <w:rPr>
          <w:rFonts w:ascii="Consolas" w:hAnsi="Consolas" w:cs="Consolas"/>
          <w:color w:val="000000"/>
          <w:szCs w:val="20"/>
        </w:rPr>
      </w:pPr>
      <w:r w:rsidRPr="00F102FD">
        <w:rPr>
          <w:rFonts w:ascii="Consolas" w:hAnsi="Consolas" w:cs="Consolas"/>
          <w:color w:val="008080"/>
          <w:szCs w:val="20"/>
        </w:rPr>
        <w:t xml:space="preserve">   </w:t>
      </w:r>
      <w:r w:rsidRPr="00F102FD">
        <w:rPr>
          <w:rFonts w:ascii="Consolas" w:hAnsi="Consolas" w:cs="Consolas"/>
          <w:color w:val="0000FF"/>
          <w:szCs w:val="20"/>
        </w:rPr>
        <w:t xml:space="preserve">PUBLIC </w:t>
      </w:r>
      <w:r w:rsidRPr="00F102FD">
        <w:rPr>
          <w:rFonts w:ascii="Consolas" w:hAnsi="Consolas" w:cs="Consolas"/>
          <w:color w:val="000000"/>
          <w:szCs w:val="20"/>
        </w:rPr>
        <w:t xml:space="preserve">gcSignalUrl </w:t>
      </w:r>
    </w:p>
    <w:p w14:paraId="0DB7858A"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r w:rsidRPr="00F102FD">
        <w:rPr>
          <w:rFonts w:ascii="Consolas" w:hAnsi="Consolas" w:cs="Consolas"/>
          <w:color w:val="000000"/>
          <w:szCs w:val="20"/>
        </w:rPr>
        <w:t xml:space="preserve">   gcSignalRUrl = </w:t>
      </w:r>
      <w:r w:rsidRPr="00F102FD">
        <w:rPr>
          <w:rFonts w:ascii="Consolas" w:hAnsi="Consolas" w:cs="Consolas"/>
          <w:color w:val="008080"/>
          <w:szCs w:val="20"/>
        </w:rPr>
        <w:t xml:space="preserve">"http://signalrswf.west-wind.com/"         </w:t>
      </w:r>
    </w:p>
    <w:p w14:paraId="548AB528" w14:textId="77777777" w:rsidR="00F102FD" w:rsidRPr="00F102FD" w:rsidRDefault="00F102FD" w:rsidP="00F102FD">
      <w:pPr>
        <w:autoSpaceDE w:val="0"/>
        <w:autoSpaceDN w:val="0"/>
        <w:adjustRightInd w:val="0"/>
        <w:spacing w:line="240" w:lineRule="auto"/>
        <w:rPr>
          <w:rFonts w:ascii="Consolas" w:hAnsi="Consolas" w:cs="Consolas"/>
          <w:color w:val="0000FF"/>
          <w:szCs w:val="20"/>
        </w:rPr>
      </w:pPr>
      <w:r w:rsidRPr="00F102FD">
        <w:rPr>
          <w:rFonts w:ascii="Consolas" w:hAnsi="Consolas" w:cs="Consolas"/>
          <w:color w:val="0000FF"/>
          <w:szCs w:val="20"/>
        </w:rPr>
        <w:t>ENDIF</w:t>
      </w:r>
    </w:p>
    <w:p w14:paraId="105605A5" w14:textId="77777777" w:rsidR="00F102FD" w:rsidRPr="00F102FD" w:rsidRDefault="00F102FD" w:rsidP="00F102FD">
      <w:pPr>
        <w:autoSpaceDE w:val="0"/>
        <w:autoSpaceDN w:val="0"/>
        <w:adjustRightInd w:val="0"/>
        <w:spacing w:line="240" w:lineRule="auto"/>
        <w:rPr>
          <w:rFonts w:ascii="Consolas" w:hAnsi="Consolas" w:cs="Consolas"/>
          <w:color w:val="0000FF"/>
          <w:szCs w:val="20"/>
        </w:rPr>
      </w:pPr>
    </w:p>
    <w:p w14:paraId="4F233F8A" w14:textId="77777777" w:rsidR="00F102FD" w:rsidRPr="00F102FD" w:rsidRDefault="00F102FD" w:rsidP="00F102FD">
      <w:pPr>
        <w:autoSpaceDE w:val="0"/>
        <w:autoSpaceDN w:val="0"/>
        <w:adjustRightInd w:val="0"/>
        <w:spacing w:line="240" w:lineRule="auto"/>
        <w:rPr>
          <w:rFonts w:ascii="Consolas" w:hAnsi="Consolas" w:cs="Consolas"/>
          <w:color w:val="000000"/>
          <w:szCs w:val="20"/>
        </w:rPr>
      </w:pPr>
      <w:r w:rsidRPr="00F102FD">
        <w:rPr>
          <w:rFonts w:ascii="Consolas" w:hAnsi="Consolas" w:cs="Consolas"/>
          <w:color w:val="0000FF"/>
          <w:szCs w:val="20"/>
        </w:rPr>
        <w:t>thisform</w:t>
      </w:r>
      <w:r w:rsidRPr="00F102FD">
        <w:rPr>
          <w:rFonts w:ascii="Consolas" w:hAnsi="Consolas" w:cs="Consolas"/>
          <w:color w:val="000000"/>
          <w:szCs w:val="20"/>
        </w:rPr>
        <w:t>.cmbGroup.</w:t>
      </w:r>
      <w:r w:rsidRPr="00F102FD">
        <w:rPr>
          <w:rFonts w:ascii="Consolas" w:hAnsi="Consolas" w:cs="Consolas"/>
          <w:color w:val="0000FF"/>
          <w:szCs w:val="20"/>
        </w:rPr>
        <w:t xml:space="preserve">RowSourceType </w:t>
      </w:r>
      <w:r w:rsidRPr="00F102FD">
        <w:rPr>
          <w:rFonts w:ascii="Consolas" w:hAnsi="Consolas" w:cs="Consolas"/>
          <w:color w:val="000000"/>
          <w:szCs w:val="20"/>
        </w:rPr>
        <w:t>= 1</w:t>
      </w:r>
    </w:p>
    <w:p w14:paraId="16497E9B"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r w:rsidRPr="00F102FD">
        <w:rPr>
          <w:rFonts w:ascii="Consolas" w:hAnsi="Consolas" w:cs="Consolas"/>
          <w:color w:val="0000FF"/>
          <w:szCs w:val="20"/>
        </w:rPr>
        <w:t>thisform</w:t>
      </w:r>
      <w:r w:rsidRPr="00F102FD">
        <w:rPr>
          <w:rFonts w:ascii="Consolas" w:hAnsi="Consolas" w:cs="Consolas"/>
          <w:color w:val="000000"/>
          <w:szCs w:val="20"/>
        </w:rPr>
        <w:t>.cmbGroup.</w:t>
      </w:r>
      <w:r w:rsidRPr="00F102FD">
        <w:rPr>
          <w:rFonts w:ascii="Consolas" w:hAnsi="Consolas" w:cs="Consolas"/>
          <w:color w:val="0000FF"/>
          <w:szCs w:val="20"/>
        </w:rPr>
        <w:t xml:space="preserve">RowSource </w:t>
      </w:r>
      <w:r w:rsidRPr="00F102FD">
        <w:rPr>
          <w:rFonts w:ascii="Consolas" w:hAnsi="Consolas" w:cs="Consolas"/>
          <w:color w:val="000000"/>
          <w:szCs w:val="20"/>
        </w:rPr>
        <w:t xml:space="preserve">= </w:t>
      </w:r>
      <w:r w:rsidRPr="00F102FD">
        <w:rPr>
          <w:rFonts w:ascii="Consolas" w:hAnsi="Consolas" w:cs="Consolas"/>
          <w:color w:val="008080"/>
          <w:szCs w:val="20"/>
        </w:rPr>
        <w:t>"Foyer,Web Connection,Markown Monster,Southwest Fox"</w:t>
      </w:r>
    </w:p>
    <w:p w14:paraId="1C8AC23F"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r w:rsidRPr="00F102FD">
        <w:rPr>
          <w:rFonts w:ascii="Consolas" w:hAnsi="Consolas" w:cs="Consolas"/>
          <w:color w:val="0000FF"/>
          <w:szCs w:val="20"/>
        </w:rPr>
        <w:t>thisform</w:t>
      </w:r>
      <w:r w:rsidRPr="00F102FD">
        <w:rPr>
          <w:rFonts w:ascii="Consolas" w:hAnsi="Consolas" w:cs="Consolas"/>
          <w:color w:val="000000"/>
          <w:szCs w:val="20"/>
        </w:rPr>
        <w:t>.cmbGroup.</w:t>
      </w:r>
      <w:r w:rsidRPr="00F102FD">
        <w:rPr>
          <w:rFonts w:ascii="Consolas" w:hAnsi="Consolas" w:cs="Consolas"/>
          <w:color w:val="0000FF"/>
          <w:szCs w:val="20"/>
        </w:rPr>
        <w:t xml:space="preserve">Value </w:t>
      </w:r>
      <w:r w:rsidRPr="00F102FD">
        <w:rPr>
          <w:rFonts w:ascii="Consolas" w:hAnsi="Consolas" w:cs="Consolas"/>
          <w:color w:val="000000"/>
          <w:szCs w:val="20"/>
        </w:rPr>
        <w:t xml:space="preserve">= </w:t>
      </w:r>
      <w:r w:rsidRPr="00F102FD">
        <w:rPr>
          <w:rFonts w:ascii="Consolas" w:hAnsi="Consolas" w:cs="Consolas"/>
          <w:color w:val="008080"/>
          <w:szCs w:val="20"/>
        </w:rPr>
        <w:t>"Southwest Fox"</w:t>
      </w:r>
    </w:p>
    <w:p w14:paraId="124ABEBC"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r w:rsidRPr="00F102FD">
        <w:rPr>
          <w:rFonts w:ascii="Consolas" w:hAnsi="Consolas" w:cs="Consolas"/>
          <w:color w:val="0000FF"/>
          <w:szCs w:val="20"/>
        </w:rPr>
        <w:t>thisform</w:t>
      </w:r>
      <w:r w:rsidRPr="00F102FD">
        <w:rPr>
          <w:rFonts w:ascii="Consolas" w:hAnsi="Consolas" w:cs="Consolas"/>
          <w:color w:val="000000"/>
          <w:szCs w:val="20"/>
        </w:rPr>
        <w:t>.txtMessageList.</w:t>
      </w:r>
      <w:r w:rsidRPr="00F102FD">
        <w:rPr>
          <w:rFonts w:ascii="Consolas" w:hAnsi="Consolas" w:cs="Consolas"/>
          <w:color w:val="0000FF"/>
          <w:szCs w:val="20"/>
        </w:rPr>
        <w:t xml:space="preserve">Value </w:t>
      </w:r>
      <w:r w:rsidRPr="00F102FD">
        <w:rPr>
          <w:rFonts w:ascii="Consolas" w:hAnsi="Consolas" w:cs="Consolas"/>
          <w:color w:val="000000"/>
          <w:szCs w:val="20"/>
        </w:rPr>
        <w:t xml:space="preserve">= </w:t>
      </w:r>
      <w:r w:rsidRPr="00F102FD">
        <w:rPr>
          <w:rFonts w:ascii="Consolas" w:hAnsi="Consolas" w:cs="Consolas"/>
          <w:color w:val="008080"/>
          <w:szCs w:val="20"/>
        </w:rPr>
        <w:t>""</w:t>
      </w:r>
    </w:p>
    <w:p w14:paraId="217F3CE8" w14:textId="77777777" w:rsidR="00F102FD" w:rsidRPr="00F102FD" w:rsidRDefault="00F102FD" w:rsidP="00F102FD">
      <w:pPr>
        <w:rPr>
          <w:szCs w:val="20"/>
        </w:rPr>
      </w:pPr>
      <w:r w:rsidRPr="00F102FD">
        <w:rPr>
          <w:rFonts w:ascii="Consolas" w:hAnsi="Consolas" w:cs="Consolas"/>
          <w:color w:val="0000FF"/>
          <w:szCs w:val="20"/>
        </w:rPr>
        <w:t>this</w:t>
      </w:r>
      <w:r w:rsidRPr="00F102FD">
        <w:rPr>
          <w:rFonts w:ascii="Consolas" w:hAnsi="Consolas" w:cs="Consolas"/>
          <w:color w:val="000000"/>
          <w:szCs w:val="20"/>
        </w:rPr>
        <w:t>.txtMessage.</w:t>
      </w:r>
      <w:r w:rsidRPr="00F102FD">
        <w:rPr>
          <w:rFonts w:ascii="Consolas" w:hAnsi="Consolas" w:cs="Consolas"/>
          <w:color w:val="0000FF"/>
          <w:szCs w:val="20"/>
        </w:rPr>
        <w:t>SetFocus</w:t>
      </w:r>
      <w:r w:rsidRPr="00F102FD">
        <w:rPr>
          <w:rFonts w:ascii="Consolas" w:hAnsi="Consolas" w:cs="Consolas"/>
          <w:color w:val="000000"/>
          <w:szCs w:val="20"/>
        </w:rPr>
        <w:t>()</w:t>
      </w:r>
    </w:p>
    <w:p w14:paraId="5883EF96" w14:textId="295047A8" w:rsidR="00F102FD" w:rsidRDefault="00F102FD" w:rsidP="00F102FD">
      <w:pPr>
        <w:autoSpaceDE w:val="0"/>
        <w:autoSpaceDN w:val="0"/>
        <w:adjustRightInd w:val="0"/>
        <w:spacing w:line="240" w:lineRule="auto"/>
        <w:rPr>
          <w:rFonts w:ascii="Consolas" w:hAnsi="Consolas" w:cs="Consolas"/>
          <w:color w:val="008080"/>
          <w:szCs w:val="20"/>
        </w:rPr>
      </w:pPr>
    </w:p>
    <w:p w14:paraId="07D9B46D" w14:textId="77777777" w:rsidR="00F102FD" w:rsidRPr="00F102FD" w:rsidRDefault="00F102FD" w:rsidP="00F102FD">
      <w:pPr>
        <w:autoSpaceDE w:val="0"/>
        <w:autoSpaceDN w:val="0"/>
        <w:adjustRightInd w:val="0"/>
        <w:spacing w:line="240" w:lineRule="auto"/>
        <w:rPr>
          <w:rFonts w:ascii="Consolas" w:hAnsi="Consolas" w:cs="Consolas"/>
          <w:color w:val="008080"/>
          <w:szCs w:val="20"/>
        </w:rPr>
      </w:pPr>
    </w:p>
    <w:p w14:paraId="588B3DA9"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00"/>
          <w:szCs w:val="20"/>
        </w:rPr>
        <w:t xml:space="preserve">loChat  = </w:t>
      </w:r>
      <w:r w:rsidRPr="00F102FD">
        <w:rPr>
          <w:rFonts w:ascii="Consolas" w:hAnsi="Consolas" w:cs="Consolas"/>
          <w:b/>
          <w:color w:val="0000FF"/>
          <w:szCs w:val="20"/>
        </w:rPr>
        <w:t>CREATEOBJECT</w:t>
      </w:r>
      <w:r w:rsidRPr="00F102FD">
        <w:rPr>
          <w:rFonts w:ascii="Consolas" w:hAnsi="Consolas" w:cs="Consolas"/>
          <w:b/>
          <w:color w:val="000000"/>
          <w:szCs w:val="20"/>
        </w:rPr>
        <w:t>(</w:t>
      </w:r>
      <w:r w:rsidRPr="00F102FD">
        <w:rPr>
          <w:rFonts w:ascii="Consolas" w:hAnsi="Consolas" w:cs="Consolas"/>
          <w:b/>
          <w:color w:val="008080"/>
          <w:szCs w:val="20"/>
        </w:rPr>
        <w:t>"ChatClient"</w:t>
      </w:r>
      <w:r w:rsidRPr="00F102FD">
        <w:rPr>
          <w:rFonts w:ascii="Consolas" w:hAnsi="Consolas" w:cs="Consolas"/>
          <w:b/>
          <w:color w:val="000000"/>
          <w:szCs w:val="20"/>
        </w:rPr>
        <w:t>)</w:t>
      </w:r>
    </w:p>
    <w:p w14:paraId="76827307" w14:textId="45EB7C82" w:rsid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FF"/>
          <w:szCs w:val="20"/>
        </w:rPr>
        <w:t>thisform</w:t>
      </w:r>
      <w:r w:rsidRPr="00F102FD">
        <w:rPr>
          <w:rFonts w:ascii="Consolas" w:hAnsi="Consolas" w:cs="Consolas"/>
          <w:b/>
          <w:color w:val="000000"/>
          <w:szCs w:val="20"/>
        </w:rPr>
        <w:t>.oChat = loChat</w:t>
      </w:r>
    </w:p>
    <w:p w14:paraId="27FF48CC"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FF"/>
          <w:szCs w:val="20"/>
        </w:rPr>
        <w:t>BINDEVENT</w:t>
      </w:r>
      <w:r w:rsidRPr="00F102FD">
        <w:rPr>
          <w:rFonts w:ascii="Consolas" w:hAnsi="Consolas" w:cs="Consolas"/>
          <w:b/>
          <w:color w:val="000000"/>
          <w:szCs w:val="20"/>
        </w:rPr>
        <w:t>(</w:t>
      </w:r>
      <w:r w:rsidRPr="00F102FD">
        <w:rPr>
          <w:rFonts w:ascii="Consolas" w:hAnsi="Consolas" w:cs="Consolas"/>
          <w:b/>
          <w:color w:val="0000FF"/>
          <w:szCs w:val="20"/>
        </w:rPr>
        <w:t>thisform</w:t>
      </w:r>
      <w:r w:rsidRPr="00F102FD">
        <w:rPr>
          <w:rFonts w:ascii="Consolas" w:hAnsi="Consolas" w:cs="Consolas"/>
          <w:b/>
          <w:color w:val="000000"/>
          <w:szCs w:val="20"/>
        </w:rPr>
        <w:t>.oChat,</w:t>
      </w:r>
      <w:r w:rsidRPr="00F102FD">
        <w:rPr>
          <w:rFonts w:ascii="Consolas" w:hAnsi="Consolas" w:cs="Consolas"/>
          <w:b/>
          <w:color w:val="008080"/>
          <w:szCs w:val="20"/>
        </w:rPr>
        <w:t>"OnReceiveMessage"</w:t>
      </w:r>
      <w:r w:rsidRPr="00F102FD">
        <w:rPr>
          <w:rFonts w:ascii="Consolas" w:hAnsi="Consolas" w:cs="Consolas"/>
          <w:b/>
          <w:color w:val="000000"/>
          <w:szCs w:val="20"/>
        </w:rPr>
        <w:t>,</w:t>
      </w:r>
      <w:r w:rsidRPr="00F102FD">
        <w:rPr>
          <w:rFonts w:ascii="Consolas" w:hAnsi="Consolas" w:cs="Consolas"/>
          <w:b/>
          <w:color w:val="0000FF"/>
          <w:szCs w:val="20"/>
        </w:rPr>
        <w:t>thisform</w:t>
      </w:r>
      <w:r w:rsidRPr="00F102FD">
        <w:rPr>
          <w:rFonts w:ascii="Consolas" w:hAnsi="Consolas" w:cs="Consolas"/>
          <w:b/>
          <w:color w:val="000000"/>
          <w:szCs w:val="20"/>
        </w:rPr>
        <w:t>,</w:t>
      </w:r>
      <w:r w:rsidRPr="00F102FD">
        <w:rPr>
          <w:rFonts w:ascii="Consolas" w:hAnsi="Consolas" w:cs="Consolas"/>
          <w:b/>
          <w:color w:val="008080"/>
          <w:szCs w:val="20"/>
        </w:rPr>
        <w:t>"OnReceiveMessage"</w:t>
      </w:r>
      <w:r w:rsidRPr="00F102FD">
        <w:rPr>
          <w:rFonts w:ascii="Consolas" w:hAnsi="Consolas" w:cs="Consolas"/>
          <w:b/>
          <w:color w:val="000000"/>
          <w:szCs w:val="20"/>
        </w:rPr>
        <w:t>)</w:t>
      </w:r>
    </w:p>
    <w:p w14:paraId="761468EE"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p>
    <w:p w14:paraId="0583C4C3"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00"/>
          <w:szCs w:val="20"/>
        </w:rPr>
        <w:t>loChat.oChat.SignalRUrl =  gcSignalRUrl</w:t>
      </w:r>
    </w:p>
    <w:p w14:paraId="2B203200"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00"/>
          <w:szCs w:val="20"/>
        </w:rPr>
        <w:t>loChat.Start()</w:t>
      </w:r>
    </w:p>
    <w:p w14:paraId="0D2AF695" w14:textId="77777777" w:rsidR="00F102FD" w:rsidRPr="00F102FD" w:rsidRDefault="00F102FD" w:rsidP="00F102FD">
      <w:pPr>
        <w:autoSpaceDE w:val="0"/>
        <w:autoSpaceDN w:val="0"/>
        <w:adjustRightInd w:val="0"/>
        <w:spacing w:line="240" w:lineRule="auto"/>
        <w:rPr>
          <w:rFonts w:ascii="Consolas" w:hAnsi="Consolas" w:cs="Consolas"/>
          <w:b/>
          <w:color w:val="000000"/>
          <w:szCs w:val="20"/>
        </w:rPr>
      </w:pPr>
      <w:r w:rsidRPr="00F102FD">
        <w:rPr>
          <w:rFonts w:ascii="Consolas" w:hAnsi="Consolas" w:cs="Consolas"/>
          <w:b/>
          <w:color w:val="000000"/>
          <w:szCs w:val="20"/>
        </w:rPr>
        <w:t>loChat.JoinGroup(</w:t>
      </w:r>
      <w:r w:rsidRPr="00F102FD">
        <w:rPr>
          <w:rFonts w:ascii="Consolas" w:hAnsi="Consolas" w:cs="Consolas"/>
          <w:b/>
          <w:color w:val="0000FF"/>
          <w:szCs w:val="20"/>
        </w:rPr>
        <w:t>this</w:t>
      </w:r>
      <w:r w:rsidRPr="00F102FD">
        <w:rPr>
          <w:rFonts w:ascii="Consolas" w:hAnsi="Consolas" w:cs="Consolas"/>
          <w:b/>
          <w:color w:val="000000"/>
          <w:szCs w:val="20"/>
        </w:rPr>
        <w:t>.txtUserName.</w:t>
      </w:r>
      <w:r w:rsidRPr="00F102FD">
        <w:rPr>
          <w:rFonts w:ascii="Consolas" w:hAnsi="Consolas" w:cs="Consolas"/>
          <w:b/>
          <w:color w:val="0000FF"/>
          <w:szCs w:val="20"/>
        </w:rPr>
        <w:t>Value</w:t>
      </w:r>
      <w:r w:rsidRPr="00F102FD">
        <w:rPr>
          <w:rFonts w:ascii="Consolas" w:hAnsi="Consolas" w:cs="Consolas"/>
          <w:b/>
          <w:color w:val="000000"/>
          <w:szCs w:val="20"/>
        </w:rPr>
        <w:t xml:space="preserve">, </w:t>
      </w:r>
      <w:r w:rsidRPr="00F102FD">
        <w:rPr>
          <w:rFonts w:ascii="Consolas" w:hAnsi="Consolas" w:cs="Consolas"/>
          <w:b/>
          <w:color w:val="0000FF"/>
          <w:szCs w:val="20"/>
        </w:rPr>
        <w:t>thisform</w:t>
      </w:r>
      <w:r w:rsidRPr="00F102FD">
        <w:rPr>
          <w:rFonts w:ascii="Consolas" w:hAnsi="Consolas" w:cs="Consolas"/>
          <w:b/>
          <w:color w:val="000000"/>
          <w:szCs w:val="20"/>
        </w:rPr>
        <w:t>.cmbGroup.</w:t>
      </w:r>
      <w:r w:rsidRPr="00F102FD">
        <w:rPr>
          <w:rFonts w:ascii="Consolas" w:hAnsi="Consolas" w:cs="Consolas"/>
          <w:b/>
          <w:color w:val="0000FF"/>
          <w:szCs w:val="20"/>
        </w:rPr>
        <w:t>Value</w:t>
      </w:r>
      <w:r w:rsidRPr="00F102FD">
        <w:rPr>
          <w:rFonts w:ascii="Consolas" w:hAnsi="Consolas" w:cs="Consolas"/>
          <w:b/>
          <w:color w:val="000000"/>
          <w:szCs w:val="20"/>
        </w:rPr>
        <w:t>)</w:t>
      </w:r>
    </w:p>
    <w:p w14:paraId="402A1509" w14:textId="080A6D46" w:rsidR="00F102FD" w:rsidRDefault="00F102FD" w:rsidP="00F102FD">
      <w:pPr>
        <w:autoSpaceDE w:val="0"/>
        <w:autoSpaceDN w:val="0"/>
        <w:adjustRightInd w:val="0"/>
        <w:spacing w:line="240" w:lineRule="auto"/>
        <w:rPr>
          <w:rFonts w:ascii="Consolas" w:hAnsi="Consolas" w:cs="Consolas"/>
          <w:b/>
          <w:color w:val="000000"/>
          <w:szCs w:val="20"/>
        </w:rPr>
      </w:pPr>
    </w:p>
    <w:p w14:paraId="6F112B97" w14:textId="71277FA2" w:rsidR="00F102FD" w:rsidRDefault="00F102FD" w:rsidP="00F102FD">
      <w:r>
        <w:lastRenderedPageBreak/>
        <w:t>The key code is the last bit that creates the chat client, sets the SignalRUrl, starts the connection and then Joins the initial group which also immediately forces a message to be sent and displayed.</w:t>
      </w:r>
    </w:p>
    <w:p w14:paraId="135855C0" w14:textId="3EDE6FCE" w:rsidR="00F102FD" w:rsidRDefault="00F102FD" w:rsidP="00F102FD"/>
    <w:p w14:paraId="76740F7E" w14:textId="37BA514A" w:rsidR="00F102FD" w:rsidRDefault="00F102FD" w:rsidP="00F102FD">
      <w:r>
        <w:t xml:space="preserve">Note that I’m using </w:t>
      </w:r>
      <w:r w:rsidRPr="00F102FD">
        <w:rPr>
          <w:b/>
        </w:rPr>
        <w:t>BINDEVENT()</w:t>
      </w:r>
      <w:r>
        <w:t xml:space="preserve"> to map the </w:t>
      </w:r>
      <w:r w:rsidRPr="00F102FD">
        <w:rPr>
          <w:b/>
        </w:rPr>
        <w:t>OnReceiveMessage</w:t>
      </w:r>
      <w:r>
        <w:t xml:space="preserve"> handler from the ChatClient to the form’s </w:t>
      </w:r>
      <w:r w:rsidRPr="00F102FD">
        <w:rPr>
          <w:b/>
        </w:rPr>
        <w:t>OnReceiveMessage</w:t>
      </w:r>
      <w:r>
        <w:t xml:space="preserve"> method. This allows me to write the message code inside of the context of the form rather than having to deal with form specific code inside of the generic class.</w:t>
      </w:r>
    </w:p>
    <w:p w14:paraId="01CD4FB7" w14:textId="3C77CC10" w:rsidR="00EF4C2B" w:rsidRDefault="00EF4C2B" w:rsidP="00F102FD"/>
    <w:p w14:paraId="5ADC5E93" w14:textId="1A899CB6" w:rsidR="00EF4C2B" w:rsidRPr="00F102FD" w:rsidRDefault="00EF4C2B" w:rsidP="00F102FD">
      <w:r>
        <w:t>The two key operations related to signal are to send messages to any connected clients and to receive messages from any client that’s sending a new message.</w:t>
      </w:r>
    </w:p>
    <w:p w14:paraId="5113817E" w14:textId="572D99EF" w:rsidR="00F102FD" w:rsidRDefault="00F102FD" w:rsidP="00F102FD">
      <w:pPr>
        <w:pStyle w:val="Heading4"/>
      </w:pPr>
      <w:r>
        <w:t>Receiving Messages</w:t>
      </w:r>
    </w:p>
    <w:p w14:paraId="6493B5CD" w14:textId="43095A4F" w:rsidR="00F102FD" w:rsidRPr="00EF4C2B" w:rsidRDefault="00EF4C2B" w:rsidP="00F102FD">
      <w:r>
        <w:t xml:space="preserve">To receive messages implement an </w:t>
      </w:r>
      <w:r>
        <w:rPr>
          <w:b/>
        </w:rPr>
        <w:t>OnReceiveMessage()</w:t>
      </w:r>
      <w:r>
        <w:t xml:space="preserve"> method on the form and add this code:</w:t>
      </w:r>
    </w:p>
    <w:p w14:paraId="761771E5" w14:textId="77777777" w:rsidR="00EF4C2B" w:rsidRDefault="00EF4C2B" w:rsidP="00F102FD"/>
    <w:p w14:paraId="67BC10AC"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 xml:space="preserve">LPARAMETERS </w:t>
      </w:r>
      <w:r w:rsidRPr="00EF4C2B">
        <w:rPr>
          <w:rFonts w:ascii="Consolas" w:hAnsi="Consolas" w:cs="Consolas"/>
          <w:color w:val="000000"/>
          <w:szCs w:val="20"/>
        </w:rPr>
        <w:t>loMessage</w:t>
      </w:r>
    </w:p>
    <w:p w14:paraId="34D875CB"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p>
    <w:p w14:paraId="6F2BC861"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lcText = FormatValue(</w:t>
      </w:r>
      <w:r w:rsidRPr="00EF4C2B">
        <w:rPr>
          <w:rFonts w:ascii="Consolas" w:hAnsi="Consolas" w:cs="Consolas"/>
          <w:color w:val="0000FF"/>
          <w:szCs w:val="20"/>
        </w:rPr>
        <w:t>DATETIME</w:t>
      </w:r>
      <w:r w:rsidRPr="00EF4C2B">
        <w:rPr>
          <w:rFonts w:ascii="Consolas" w:hAnsi="Consolas" w:cs="Consolas"/>
          <w:color w:val="000000"/>
          <w:szCs w:val="20"/>
        </w:rPr>
        <w:t xml:space="preserve">(), </w:t>
      </w:r>
      <w:r w:rsidRPr="00EF4C2B">
        <w:rPr>
          <w:rFonts w:ascii="Consolas" w:hAnsi="Consolas" w:cs="Consolas"/>
          <w:color w:val="008080"/>
          <w:szCs w:val="20"/>
        </w:rPr>
        <w:t>"HH:mm:ss"</w:t>
      </w:r>
      <w:r w:rsidRPr="00EF4C2B">
        <w:rPr>
          <w:rFonts w:ascii="Consolas" w:hAnsi="Consolas" w:cs="Consolas"/>
          <w:color w:val="000000"/>
          <w:szCs w:val="20"/>
        </w:rPr>
        <w:t xml:space="preserve">)  + </w:t>
      </w:r>
      <w:r w:rsidRPr="00EF4C2B">
        <w:rPr>
          <w:rFonts w:ascii="Consolas" w:hAnsi="Consolas" w:cs="Consolas"/>
          <w:color w:val="008080"/>
          <w:szCs w:val="20"/>
        </w:rPr>
        <w:t xml:space="preserve">' [' </w:t>
      </w:r>
      <w:r w:rsidRPr="00EF4C2B">
        <w:rPr>
          <w:rFonts w:ascii="Consolas" w:hAnsi="Consolas" w:cs="Consolas"/>
          <w:color w:val="000000"/>
          <w:szCs w:val="20"/>
        </w:rPr>
        <w:t>+ loMessage.</w:t>
      </w:r>
      <w:r w:rsidRPr="00EF4C2B">
        <w:rPr>
          <w:rFonts w:ascii="Consolas" w:hAnsi="Consolas" w:cs="Consolas"/>
          <w:color w:val="0000FF"/>
          <w:szCs w:val="20"/>
        </w:rPr>
        <w:t>User</w:t>
      </w:r>
      <w:r w:rsidRPr="00EF4C2B">
        <w:rPr>
          <w:rFonts w:ascii="Consolas" w:hAnsi="Consolas" w:cs="Consolas"/>
          <w:color w:val="000000"/>
          <w:szCs w:val="20"/>
        </w:rPr>
        <w:t>.</w:t>
      </w:r>
      <w:r w:rsidRPr="00EF4C2B">
        <w:rPr>
          <w:rFonts w:ascii="Consolas" w:hAnsi="Consolas" w:cs="Consolas"/>
          <w:color w:val="0000FF"/>
          <w:szCs w:val="20"/>
        </w:rPr>
        <w:t xml:space="preserve">Name </w:t>
      </w:r>
      <w:r w:rsidRPr="00EF4C2B">
        <w:rPr>
          <w:rFonts w:ascii="Consolas" w:hAnsi="Consolas" w:cs="Consolas"/>
          <w:color w:val="000000"/>
          <w:szCs w:val="20"/>
        </w:rPr>
        <w:t xml:space="preserve">+ </w:t>
      </w:r>
      <w:r w:rsidRPr="00EF4C2B">
        <w:rPr>
          <w:rFonts w:ascii="Consolas" w:hAnsi="Consolas" w:cs="Consolas"/>
          <w:color w:val="008080"/>
          <w:szCs w:val="20"/>
        </w:rPr>
        <w:t xml:space="preserve">'] ' </w:t>
      </w:r>
      <w:r w:rsidRPr="00EF4C2B">
        <w:rPr>
          <w:rFonts w:ascii="Consolas" w:hAnsi="Consolas" w:cs="Consolas"/>
          <w:color w:val="000000"/>
          <w:szCs w:val="20"/>
        </w:rPr>
        <w:t>+ ;</w:t>
      </w:r>
    </w:p>
    <w:p w14:paraId="7DB3370F"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00"/>
          <w:szCs w:val="20"/>
        </w:rPr>
        <w:tab/>
      </w:r>
      <w:r w:rsidRPr="00EF4C2B">
        <w:rPr>
          <w:rFonts w:ascii="Consolas" w:hAnsi="Consolas" w:cs="Consolas"/>
          <w:color w:val="000000"/>
          <w:szCs w:val="20"/>
        </w:rPr>
        <w:tab/>
      </w:r>
      <w:r w:rsidRPr="00EF4C2B">
        <w:rPr>
          <w:rFonts w:ascii="Consolas" w:hAnsi="Consolas" w:cs="Consolas"/>
          <w:color w:val="000000"/>
          <w:szCs w:val="20"/>
        </w:rPr>
        <w:tab/>
      </w:r>
      <w:r w:rsidRPr="00EF4C2B">
        <w:rPr>
          <w:rFonts w:ascii="Consolas" w:hAnsi="Consolas" w:cs="Consolas"/>
          <w:color w:val="000000"/>
          <w:szCs w:val="20"/>
        </w:rPr>
        <w:tab/>
        <w:t>loMessage.</w:t>
      </w:r>
      <w:r w:rsidRPr="00EF4C2B">
        <w:rPr>
          <w:rFonts w:ascii="Consolas" w:hAnsi="Consolas" w:cs="Consolas"/>
          <w:color w:val="0000FF"/>
          <w:szCs w:val="20"/>
        </w:rPr>
        <w:t>Message</w:t>
      </w:r>
    </w:p>
    <w:p w14:paraId="5F54242C"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ab/>
      </w:r>
      <w:r w:rsidRPr="00EF4C2B">
        <w:rPr>
          <w:rFonts w:ascii="Consolas" w:hAnsi="Consolas" w:cs="Consolas"/>
          <w:color w:val="0000FF"/>
          <w:szCs w:val="20"/>
        </w:rPr>
        <w:tab/>
      </w:r>
      <w:r w:rsidRPr="00EF4C2B">
        <w:rPr>
          <w:rFonts w:ascii="Consolas" w:hAnsi="Consolas" w:cs="Consolas"/>
          <w:color w:val="0000FF"/>
          <w:szCs w:val="20"/>
        </w:rPr>
        <w:tab/>
      </w:r>
      <w:r w:rsidRPr="00EF4C2B">
        <w:rPr>
          <w:rFonts w:ascii="Consolas" w:hAnsi="Consolas" w:cs="Consolas"/>
          <w:color w:val="0000FF"/>
          <w:szCs w:val="20"/>
        </w:rPr>
        <w:tab/>
      </w:r>
    </w:p>
    <w:p w14:paraId="39FC9137"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 xml:space="preserve">lcList = </w:t>
      </w:r>
      <w:r w:rsidRPr="00EF4C2B">
        <w:rPr>
          <w:rFonts w:ascii="Consolas" w:hAnsi="Consolas" w:cs="Consolas"/>
          <w:color w:val="0000FF"/>
          <w:szCs w:val="20"/>
        </w:rPr>
        <w:t>this</w:t>
      </w:r>
      <w:r w:rsidRPr="00EF4C2B">
        <w:rPr>
          <w:rFonts w:ascii="Consolas" w:hAnsi="Consolas" w:cs="Consolas"/>
          <w:color w:val="000000"/>
          <w:szCs w:val="20"/>
        </w:rPr>
        <w:t>.cMessageList</w:t>
      </w:r>
    </w:p>
    <w:p w14:paraId="295BADAB"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lcList = lcList + lcText +;</w:t>
      </w:r>
    </w:p>
    <w:p w14:paraId="3D2245EC"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 xml:space="preserve">                 </w:t>
      </w:r>
      <w:r w:rsidRPr="00EF4C2B">
        <w:rPr>
          <w:rFonts w:ascii="Consolas" w:hAnsi="Consolas" w:cs="Consolas"/>
          <w:color w:val="0000FF"/>
          <w:szCs w:val="20"/>
        </w:rPr>
        <w:t>CHR</w:t>
      </w:r>
      <w:r w:rsidRPr="00EF4C2B">
        <w:rPr>
          <w:rFonts w:ascii="Consolas" w:hAnsi="Consolas" w:cs="Consolas"/>
          <w:color w:val="000000"/>
          <w:szCs w:val="20"/>
        </w:rPr>
        <w:t xml:space="preserve">(13) + </w:t>
      </w:r>
      <w:r w:rsidRPr="00EF4C2B">
        <w:rPr>
          <w:rFonts w:ascii="Consolas" w:hAnsi="Consolas" w:cs="Consolas"/>
          <w:color w:val="0000FF"/>
          <w:szCs w:val="20"/>
        </w:rPr>
        <w:t>CHR</w:t>
      </w:r>
      <w:r w:rsidRPr="00EF4C2B">
        <w:rPr>
          <w:rFonts w:ascii="Consolas" w:hAnsi="Consolas" w:cs="Consolas"/>
          <w:color w:val="000000"/>
          <w:szCs w:val="20"/>
        </w:rPr>
        <w:t>(10) +;</w:t>
      </w:r>
    </w:p>
    <w:p w14:paraId="66E14F8A"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 xml:space="preserve">                 </w:t>
      </w:r>
      <w:r w:rsidRPr="00EF4C2B">
        <w:rPr>
          <w:rFonts w:ascii="Consolas" w:hAnsi="Consolas" w:cs="Consolas"/>
          <w:color w:val="008080"/>
          <w:szCs w:val="20"/>
        </w:rPr>
        <w:t xml:space="preserve">"---" </w:t>
      </w:r>
      <w:r w:rsidRPr="00EF4C2B">
        <w:rPr>
          <w:rFonts w:ascii="Consolas" w:hAnsi="Consolas" w:cs="Consolas"/>
          <w:color w:val="000000"/>
          <w:szCs w:val="20"/>
        </w:rPr>
        <w:t xml:space="preserve">+ </w:t>
      </w:r>
      <w:r w:rsidRPr="00EF4C2B">
        <w:rPr>
          <w:rFonts w:ascii="Consolas" w:hAnsi="Consolas" w:cs="Consolas"/>
          <w:color w:val="0000FF"/>
          <w:szCs w:val="20"/>
        </w:rPr>
        <w:t>CHR</w:t>
      </w:r>
      <w:r w:rsidRPr="00EF4C2B">
        <w:rPr>
          <w:rFonts w:ascii="Consolas" w:hAnsi="Consolas" w:cs="Consolas"/>
          <w:color w:val="000000"/>
          <w:szCs w:val="20"/>
        </w:rPr>
        <w:t xml:space="preserve">(13) + </w:t>
      </w:r>
      <w:r w:rsidRPr="00EF4C2B">
        <w:rPr>
          <w:rFonts w:ascii="Consolas" w:hAnsi="Consolas" w:cs="Consolas"/>
          <w:color w:val="0000FF"/>
          <w:szCs w:val="20"/>
        </w:rPr>
        <w:t>CHR</w:t>
      </w:r>
      <w:r w:rsidRPr="00EF4C2B">
        <w:rPr>
          <w:rFonts w:ascii="Consolas" w:hAnsi="Consolas" w:cs="Consolas"/>
          <w:color w:val="000000"/>
          <w:szCs w:val="20"/>
        </w:rPr>
        <w:t xml:space="preserve">(10) </w:t>
      </w:r>
    </w:p>
    <w:p w14:paraId="6CB5550B"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 xml:space="preserve">                 </w:t>
      </w:r>
    </w:p>
    <w:p w14:paraId="038C8721"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IF LEN</w:t>
      </w:r>
      <w:r w:rsidRPr="00EF4C2B">
        <w:rPr>
          <w:rFonts w:ascii="Consolas" w:hAnsi="Consolas" w:cs="Consolas"/>
          <w:color w:val="000000"/>
          <w:szCs w:val="20"/>
        </w:rPr>
        <w:t>(lcList) &gt; 10000</w:t>
      </w:r>
    </w:p>
    <w:p w14:paraId="4128A17B"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00"/>
          <w:szCs w:val="20"/>
        </w:rPr>
        <w:tab/>
        <w:t xml:space="preserve">lcList = </w:t>
      </w:r>
      <w:r w:rsidRPr="00EF4C2B">
        <w:rPr>
          <w:rFonts w:ascii="Consolas" w:hAnsi="Consolas" w:cs="Consolas"/>
          <w:color w:val="0000FF"/>
          <w:szCs w:val="20"/>
        </w:rPr>
        <w:t>SUBSTR</w:t>
      </w:r>
      <w:r w:rsidRPr="00EF4C2B">
        <w:rPr>
          <w:rFonts w:ascii="Consolas" w:hAnsi="Consolas" w:cs="Consolas"/>
          <w:color w:val="000000"/>
          <w:szCs w:val="20"/>
        </w:rPr>
        <w:t>(lcList,5000)</w:t>
      </w:r>
    </w:p>
    <w:p w14:paraId="4EC7B0C4"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 xml:space="preserve">ENDIF                                          </w:t>
      </w:r>
    </w:p>
    <w:p w14:paraId="5DD53B2C"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 xml:space="preserve">                 </w:t>
      </w:r>
    </w:p>
    <w:p w14:paraId="584BFD5F"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THISFORM</w:t>
      </w:r>
      <w:r w:rsidRPr="00EF4C2B">
        <w:rPr>
          <w:rFonts w:ascii="Consolas" w:hAnsi="Consolas" w:cs="Consolas"/>
          <w:color w:val="000000"/>
          <w:szCs w:val="20"/>
        </w:rPr>
        <w:t xml:space="preserve">.cMessagelist = lcList </w:t>
      </w:r>
    </w:p>
    <w:p w14:paraId="7643FF0C"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thisform</w:t>
      </w:r>
      <w:r w:rsidRPr="00EF4C2B">
        <w:rPr>
          <w:rFonts w:ascii="Consolas" w:hAnsi="Consolas" w:cs="Consolas"/>
          <w:color w:val="000000"/>
          <w:szCs w:val="20"/>
        </w:rPr>
        <w:t>.txtMessageList.</w:t>
      </w:r>
      <w:r w:rsidRPr="00EF4C2B">
        <w:rPr>
          <w:rFonts w:ascii="Consolas" w:hAnsi="Consolas" w:cs="Consolas"/>
          <w:color w:val="0000FF"/>
          <w:szCs w:val="20"/>
        </w:rPr>
        <w:t xml:space="preserve">Value </w:t>
      </w:r>
      <w:r w:rsidRPr="00EF4C2B">
        <w:rPr>
          <w:rFonts w:ascii="Consolas" w:hAnsi="Consolas" w:cs="Consolas"/>
          <w:color w:val="000000"/>
          <w:szCs w:val="20"/>
        </w:rPr>
        <w:t>= lcList</w:t>
      </w:r>
    </w:p>
    <w:p w14:paraId="299C71E3"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DoEvents</w:t>
      </w:r>
    </w:p>
    <w:p w14:paraId="71C9D51F"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 xml:space="preserve">                     </w:t>
      </w:r>
      <w:r w:rsidRPr="00EF4C2B">
        <w:rPr>
          <w:rFonts w:ascii="Consolas" w:hAnsi="Consolas" w:cs="Consolas"/>
          <w:color w:val="0000FF"/>
          <w:szCs w:val="20"/>
        </w:rPr>
        <w:tab/>
        <w:t xml:space="preserve">                                         </w:t>
      </w:r>
    </w:p>
    <w:p w14:paraId="67020749"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thisform</w:t>
      </w:r>
      <w:r w:rsidRPr="00EF4C2B">
        <w:rPr>
          <w:rFonts w:ascii="Consolas" w:hAnsi="Consolas" w:cs="Consolas"/>
          <w:color w:val="000000"/>
          <w:szCs w:val="20"/>
        </w:rPr>
        <w:t>.txtMessageList.</w:t>
      </w:r>
      <w:r w:rsidRPr="00EF4C2B">
        <w:rPr>
          <w:rFonts w:ascii="Consolas" w:hAnsi="Consolas" w:cs="Consolas"/>
          <w:color w:val="0000FF"/>
          <w:szCs w:val="20"/>
        </w:rPr>
        <w:t xml:space="preserve">SelStart </w:t>
      </w:r>
      <w:r w:rsidRPr="00EF4C2B">
        <w:rPr>
          <w:rFonts w:ascii="Consolas" w:hAnsi="Consolas" w:cs="Consolas"/>
          <w:color w:val="000000"/>
          <w:szCs w:val="20"/>
        </w:rPr>
        <w:t>= 20000</w:t>
      </w:r>
    </w:p>
    <w:p w14:paraId="53DE73A1" w14:textId="77777777" w:rsidR="00EF4C2B" w:rsidRPr="00EF4C2B" w:rsidRDefault="00EF4C2B" w:rsidP="00EF4C2B">
      <w:pPr>
        <w:autoSpaceDE w:val="0"/>
        <w:autoSpaceDN w:val="0"/>
        <w:adjustRightInd w:val="0"/>
        <w:spacing w:line="240" w:lineRule="auto"/>
        <w:rPr>
          <w:rFonts w:ascii="Consolas" w:hAnsi="Consolas" w:cs="Consolas"/>
          <w:color w:val="000000"/>
          <w:szCs w:val="20"/>
        </w:rPr>
      </w:pPr>
      <w:r w:rsidRPr="00EF4C2B">
        <w:rPr>
          <w:rFonts w:ascii="Consolas" w:hAnsi="Consolas" w:cs="Consolas"/>
          <w:color w:val="0000FF"/>
          <w:szCs w:val="20"/>
        </w:rPr>
        <w:t>thisform</w:t>
      </w:r>
      <w:r w:rsidRPr="00EF4C2B">
        <w:rPr>
          <w:rFonts w:ascii="Consolas" w:hAnsi="Consolas" w:cs="Consolas"/>
          <w:color w:val="000000"/>
          <w:szCs w:val="20"/>
        </w:rPr>
        <w:t>.txtMessageList.</w:t>
      </w:r>
      <w:r w:rsidRPr="00EF4C2B">
        <w:rPr>
          <w:rFonts w:ascii="Consolas" w:hAnsi="Consolas" w:cs="Consolas"/>
          <w:color w:val="0000FF"/>
          <w:szCs w:val="20"/>
        </w:rPr>
        <w:t xml:space="preserve">SelLength </w:t>
      </w:r>
      <w:r w:rsidRPr="00EF4C2B">
        <w:rPr>
          <w:rFonts w:ascii="Consolas" w:hAnsi="Consolas" w:cs="Consolas"/>
          <w:color w:val="000000"/>
          <w:szCs w:val="20"/>
        </w:rPr>
        <w:t>= 1</w:t>
      </w:r>
    </w:p>
    <w:p w14:paraId="1806C7D9" w14:textId="77777777" w:rsidR="00EF4C2B" w:rsidRPr="00EF4C2B" w:rsidRDefault="00EF4C2B" w:rsidP="00EF4C2B">
      <w:pPr>
        <w:autoSpaceDE w:val="0"/>
        <w:autoSpaceDN w:val="0"/>
        <w:adjustRightInd w:val="0"/>
        <w:spacing w:line="240" w:lineRule="auto"/>
        <w:rPr>
          <w:rFonts w:ascii="Consolas" w:hAnsi="Consolas" w:cs="Consolas"/>
          <w:color w:val="0000FF"/>
          <w:szCs w:val="20"/>
        </w:rPr>
      </w:pPr>
      <w:r w:rsidRPr="00EF4C2B">
        <w:rPr>
          <w:rFonts w:ascii="Consolas" w:hAnsi="Consolas" w:cs="Consolas"/>
          <w:color w:val="0000FF"/>
          <w:szCs w:val="20"/>
        </w:rPr>
        <w:t>DoEvents</w:t>
      </w:r>
    </w:p>
    <w:p w14:paraId="0554E10F" w14:textId="58DA53DA" w:rsidR="00EF4C2B" w:rsidRDefault="00EF4C2B" w:rsidP="00F102FD"/>
    <w:p w14:paraId="4ACFB327" w14:textId="44243506" w:rsidR="00EF4C2B" w:rsidRDefault="00EF4C2B" w:rsidP="00F102FD">
      <w:r>
        <w:t xml:space="preserve">The method receives an </w:t>
      </w:r>
      <w:r>
        <w:rPr>
          <w:b/>
        </w:rPr>
        <w:t>loMessage</w:t>
      </w:r>
      <w:r>
        <w:t xml:space="preserve"> parameter of type </w:t>
      </w:r>
      <w:r w:rsidRPr="00EF4C2B">
        <w:rPr>
          <w:b/>
        </w:rPr>
        <w:t>ChatMessage</w:t>
      </w:r>
      <w:r>
        <w:rPr>
          <w:b/>
        </w:rPr>
        <w:t xml:space="preserve"> </w:t>
      </w:r>
      <w:r>
        <w:t>which consists of the Message property and a User object property.</w:t>
      </w:r>
      <w:r w:rsidR="001A13A5">
        <w:t xml:space="preserve"> In this example I simply take that value and write it out into a string and then append that to the editbox on the page. Note that this object is a COM object that is passed from .NET into FoxPro. </w:t>
      </w:r>
    </w:p>
    <w:p w14:paraId="3C1304B1" w14:textId="40A7C827" w:rsidR="001A13A5" w:rsidRDefault="001A13A5" w:rsidP="00F102FD"/>
    <w:p w14:paraId="7FB64F70" w14:textId="56582CF5" w:rsidR="001A13A5" w:rsidRDefault="001A13A5" w:rsidP="00F102FD">
      <w:r>
        <w:t xml:space="preserve">When the ChatClient is created we pass an instance of it to the .NET ChatClient and when a message comes in the .NET ChatClient checks to see whether an object was passed, and if it was tries to call the </w:t>
      </w:r>
      <w:r w:rsidRPr="001A13A5">
        <w:rPr>
          <w:b/>
        </w:rPr>
        <w:t>OnReceiveMessage()</w:t>
      </w:r>
      <w:r>
        <w:rPr>
          <w:b/>
        </w:rPr>
        <w:t xml:space="preserve"> </w:t>
      </w:r>
      <w:r>
        <w:t>on the client.</w:t>
      </w:r>
      <w:r w:rsidR="00601046">
        <w:t xml:space="preserve"> This is how the FoxPro </w:t>
      </w:r>
      <w:r w:rsidR="00601046" w:rsidRPr="00601046">
        <w:rPr>
          <w:b/>
        </w:rPr>
        <w:t>ChatClient.OnReceiveMessage()</w:t>
      </w:r>
      <w:r w:rsidR="00601046">
        <w:rPr>
          <w:b/>
        </w:rPr>
        <w:t xml:space="preserve"> </w:t>
      </w:r>
      <w:r w:rsidR="00601046">
        <w:t xml:space="preserve">method is called. The </w:t>
      </w:r>
      <w:r w:rsidR="00601046" w:rsidRPr="00601046">
        <w:rPr>
          <w:b/>
        </w:rPr>
        <w:t>BINDEVENTS()</w:t>
      </w:r>
      <w:r w:rsidR="00601046">
        <w:rPr>
          <w:b/>
        </w:rPr>
        <w:t xml:space="preserve"> </w:t>
      </w:r>
      <w:r w:rsidR="00601046">
        <w:t xml:space="preserve">code further forwards this to the form which now receives the .NET COM object that can access </w:t>
      </w:r>
      <w:r w:rsidR="00601046" w:rsidRPr="00601046">
        <w:rPr>
          <w:b/>
        </w:rPr>
        <w:t>loMessage.Message</w:t>
      </w:r>
      <w:r w:rsidR="00601046">
        <w:rPr>
          <w:b/>
        </w:rPr>
        <w:t xml:space="preserve"> </w:t>
      </w:r>
      <w:r w:rsidR="00601046">
        <w:t xml:space="preserve">and </w:t>
      </w:r>
      <w:r w:rsidR="00601046" w:rsidRPr="00601046">
        <w:rPr>
          <w:b/>
        </w:rPr>
        <w:t>loMessage.User.Name</w:t>
      </w:r>
      <w:r w:rsidR="00601046">
        <w:t xml:space="preserve"> for example.</w:t>
      </w:r>
    </w:p>
    <w:p w14:paraId="0FC18DF8" w14:textId="0F702A34" w:rsidR="00071585" w:rsidRDefault="00071585" w:rsidP="00F102FD"/>
    <w:p w14:paraId="5D0FCED3" w14:textId="7D2AC89F" w:rsidR="00071585" w:rsidRDefault="00071585" w:rsidP="00071585">
      <w:pPr>
        <w:pStyle w:val="Heading4"/>
      </w:pPr>
      <w:r>
        <w:t>Sending Messages</w:t>
      </w:r>
    </w:p>
    <w:p w14:paraId="6D5F73A5" w14:textId="683DAFF5" w:rsidR="00071585" w:rsidRDefault="00071585" w:rsidP="00071585">
      <w:r>
        <w:t xml:space="preserve">Sending messages is even easier since it’s essentially a simple method call on the ChatClient. Put the following into the </w:t>
      </w:r>
      <w:r w:rsidRPr="00071585">
        <w:rPr>
          <w:b/>
        </w:rPr>
        <w:t>cmdSendMessage.Click()</w:t>
      </w:r>
      <w:r>
        <w:t xml:space="preserve"> handler:</w:t>
      </w:r>
    </w:p>
    <w:p w14:paraId="4960D926" w14:textId="23775DCC" w:rsidR="00071585" w:rsidRDefault="00071585" w:rsidP="00071585"/>
    <w:p w14:paraId="33D1AB51" w14:textId="77777777" w:rsidR="00071585" w:rsidRPr="00071585" w:rsidRDefault="00071585" w:rsidP="00071585">
      <w:pPr>
        <w:autoSpaceDE w:val="0"/>
        <w:autoSpaceDN w:val="0"/>
        <w:adjustRightInd w:val="0"/>
        <w:spacing w:line="240" w:lineRule="auto"/>
        <w:rPr>
          <w:rFonts w:ascii="Consolas" w:hAnsi="Consolas" w:cs="Consolas"/>
          <w:b/>
          <w:color w:val="000000"/>
          <w:szCs w:val="20"/>
        </w:rPr>
      </w:pPr>
      <w:r w:rsidRPr="00071585">
        <w:rPr>
          <w:rFonts w:ascii="Consolas" w:hAnsi="Consolas" w:cs="Consolas"/>
          <w:b/>
          <w:color w:val="0000FF"/>
          <w:szCs w:val="20"/>
        </w:rPr>
        <w:t>thisform</w:t>
      </w:r>
      <w:r w:rsidRPr="00071585">
        <w:rPr>
          <w:rFonts w:ascii="Consolas" w:hAnsi="Consolas" w:cs="Consolas"/>
          <w:b/>
          <w:color w:val="000000"/>
          <w:szCs w:val="20"/>
        </w:rPr>
        <w:t>.oChat.SendMessage(</w:t>
      </w:r>
      <w:r w:rsidRPr="00071585">
        <w:rPr>
          <w:rFonts w:ascii="Consolas" w:hAnsi="Consolas" w:cs="Consolas"/>
          <w:b/>
          <w:color w:val="0000FF"/>
          <w:szCs w:val="20"/>
        </w:rPr>
        <w:t>thisform</w:t>
      </w:r>
      <w:r w:rsidRPr="00071585">
        <w:rPr>
          <w:rFonts w:ascii="Consolas" w:hAnsi="Consolas" w:cs="Consolas"/>
          <w:b/>
          <w:color w:val="000000"/>
          <w:szCs w:val="20"/>
        </w:rPr>
        <w:t>.txtMessage.</w:t>
      </w:r>
      <w:r w:rsidRPr="00071585">
        <w:rPr>
          <w:rFonts w:ascii="Consolas" w:hAnsi="Consolas" w:cs="Consolas"/>
          <w:b/>
          <w:color w:val="0000FF"/>
          <w:szCs w:val="20"/>
        </w:rPr>
        <w:t>Value</w:t>
      </w:r>
      <w:r w:rsidRPr="00071585">
        <w:rPr>
          <w:rFonts w:ascii="Consolas" w:hAnsi="Consolas" w:cs="Consolas"/>
          <w:b/>
          <w:color w:val="000000"/>
          <w:szCs w:val="20"/>
        </w:rPr>
        <w:t xml:space="preserve">, </w:t>
      </w:r>
      <w:r w:rsidRPr="00071585">
        <w:rPr>
          <w:rFonts w:ascii="Consolas" w:hAnsi="Consolas" w:cs="Consolas"/>
          <w:b/>
          <w:color w:val="0000FF"/>
          <w:szCs w:val="20"/>
        </w:rPr>
        <w:t>TRIM</w:t>
      </w:r>
      <w:r w:rsidRPr="00071585">
        <w:rPr>
          <w:rFonts w:ascii="Consolas" w:hAnsi="Consolas" w:cs="Consolas"/>
          <w:b/>
          <w:color w:val="000000"/>
          <w:szCs w:val="20"/>
        </w:rPr>
        <w:t>(</w:t>
      </w:r>
      <w:r w:rsidRPr="00071585">
        <w:rPr>
          <w:rFonts w:ascii="Consolas" w:hAnsi="Consolas" w:cs="Consolas"/>
          <w:b/>
          <w:color w:val="0000FF"/>
          <w:szCs w:val="20"/>
        </w:rPr>
        <w:t>thisform</w:t>
      </w:r>
      <w:r w:rsidRPr="00071585">
        <w:rPr>
          <w:rFonts w:ascii="Consolas" w:hAnsi="Consolas" w:cs="Consolas"/>
          <w:b/>
          <w:color w:val="000000"/>
          <w:szCs w:val="20"/>
        </w:rPr>
        <w:t>.cmbGroup.</w:t>
      </w:r>
      <w:r w:rsidRPr="00071585">
        <w:rPr>
          <w:rFonts w:ascii="Consolas" w:hAnsi="Consolas" w:cs="Consolas"/>
          <w:b/>
          <w:color w:val="0000FF"/>
          <w:szCs w:val="20"/>
        </w:rPr>
        <w:t>Text</w:t>
      </w:r>
      <w:r w:rsidRPr="00071585">
        <w:rPr>
          <w:rFonts w:ascii="Consolas" w:hAnsi="Consolas" w:cs="Consolas"/>
          <w:b/>
          <w:color w:val="000000"/>
          <w:szCs w:val="20"/>
        </w:rPr>
        <w:t>))</w:t>
      </w:r>
    </w:p>
    <w:p w14:paraId="0DA6027E" w14:textId="77777777" w:rsidR="00071585" w:rsidRPr="00071585" w:rsidRDefault="00071585" w:rsidP="00071585">
      <w:pPr>
        <w:autoSpaceDE w:val="0"/>
        <w:autoSpaceDN w:val="0"/>
        <w:adjustRightInd w:val="0"/>
        <w:spacing w:line="240" w:lineRule="auto"/>
        <w:rPr>
          <w:rFonts w:ascii="Consolas" w:hAnsi="Consolas" w:cs="Consolas"/>
          <w:color w:val="008080"/>
          <w:szCs w:val="20"/>
        </w:rPr>
      </w:pPr>
      <w:r w:rsidRPr="00071585">
        <w:rPr>
          <w:rFonts w:ascii="Consolas" w:hAnsi="Consolas" w:cs="Consolas"/>
          <w:color w:val="0000FF"/>
          <w:szCs w:val="20"/>
        </w:rPr>
        <w:t>thisform</w:t>
      </w:r>
      <w:r w:rsidRPr="00071585">
        <w:rPr>
          <w:rFonts w:ascii="Consolas" w:hAnsi="Consolas" w:cs="Consolas"/>
          <w:color w:val="000000"/>
          <w:szCs w:val="20"/>
        </w:rPr>
        <w:t>.txtMessage.</w:t>
      </w:r>
      <w:r w:rsidRPr="00071585">
        <w:rPr>
          <w:rFonts w:ascii="Consolas" w:hAnsi="Consolas" w:cs="Consolas"/>
          <w:color w:val="0000FF"/>
          <w:szCs w:val="20"/>
        </w:rPr>
        <w:t xml:space="preserve">Value </w:t>
      </w:r>
      <w:r w:rsidRPr="00071585">
        <w:rPr>
          <w:rFonts w:ascii="Consolas" w:hAnsi="Consolas" w:cs="Consolas"/>
          <w:color w:val="000000"/>
          <w:szCs w:val="20"/>
        </w:rPr>
        <w:t xml:space="preserve">= </w:t>
      </w:r>
      <w:r w:rsidRPr="00071585">
        <w:rPr>
          <w:rFonts w:ascii="Consolas" w:hAnsi="Consolas" w:cs="Consolas"/>
          <w:color w:val="008080"/>
          <w:szCs w:val="20"/>
        </w:rPr>
        <w:t>""</w:t>
      </w:r>
    </w:p>
    <w:p w14:paraId="34BA5ADD" w14:textId="77777777" w:rsidR="00071585" w:rsidRPr="00071585" w:rsidRDefault="00071585" w:rsidP="00071585">
      <w:pPr>
        <w:autoSpaceDE w:val="0"/>
        <w:autoSpaceDN w:val="0"/>
        <w:adjustRightInd w:val="0"/>
        <w:spacing w:line="240" w:lineRule="auto"/>
        <w:rPr>
          <w:rFonts w:ascii="Consolas" w:hAnsi="Consolas" w:cs="Consolas"/>
          <w:color w:val="000000"/>
          <w:szCs w:val="20"/>
        </w:rPr>
      </w:pPr>
      <w:r w:rsidRPr="00071585">
        <w:rPr>
          <w:rFonts w:ascii="Consolas" w:hAnsi="Consolas" w:cs="Consolas"/>
          <w:color w:val="0000FF"/>
          <w:szCs w:val="20"/>
        </w:rPr>
        <w:t>thisform</w:t>
      </w:r>
      <w:r w:rsidRPr="00071585">
        <w:rPr>
          <w:rFonts w:ascii="Consolas" w:hAnsi="Consolas" w:cs="Consolas"/>
          <w:color w:val="000000"/>
          <w:szCs w:val="20"/>
        </w:rPr>
        <w:t>.txtMessage.</w:t>
      </w:r>
      <w:r w:rsidRPr="00071585">
        <w:rPr>
          <w:rFonts w:ascii="Consolas" w:hAnsi="Consolas" w:cs="Consolas"/>
          <w:color w:val="0000FF"/>
          <w:szCs w:val="20"/>
        </w:rPr>
        <w:t>SetFocus</w:t>
      </w:r>
      <w:r w:rsidRPr="00071585">
        <w:rPr>
          <w:rFonts w:ascii="Consolas" w:hAnsi="Consolas" w:cs="Consolas"/>
          <w:color w:val="000000"/>
          <w:szCs w:val="20"/>
        </w:rPr>
        <w:t>()</w:t>
      </w:r>
    </w:p>
    <w:p w14:paraId="35563087" w14:textId="21942A5D" w:rsidR="00071585" w:rsidRDefault="00071585" w:rsidP="00071585"/>
    <w:p w14:paraId="3C873E17" w14:textId="0A22986C" w:rsidR="00F033A1" w:rsidRDefault="005A0D64" w:rsidP="00071585">
      <w:r>
        <w:t xml:space="preserve">Simple nothing to it right? But powerful – this simple line of code is pushed out to all connected clients – and </w:t>
      </w:r>
      <w:r w:rsidR="0011764F">
        <w:t xml:space="preserve">to ourselves because we are also </w:t>
      </w:r>
      <w:r w:rsidR="00753FDA">
        <w:t>part of this group when the message is sent.</w:t>
      </w:r>
    </w:p>
    <w:p w14:paraId="7E20841B" w14:textId="5DC6E4C8" w:rsidR="00F033A1" w:rsidRDefault="00F033A1" w:rsidP="00F033A1">
      <w:pPr>
        <w:pStyle w:val="Heading4"/>
      </w:pPr>
      <w:r>
        <w:t>Changing Name and Group</w:t>
      </w:r>
    </w:p>
    <w:p w14:paraId="3243B628" w14:textId="0E67663D" w:rsidR="00F033A1" w:rsidRDefault="00F033A1" w:rsidP="00F033A1">
      <w:r>
        <w:t xml:space="preserve">Finally you can also change the </w:t>
      </w:r>
      <w:r w:rsidR="009E2169">
        <w:t xml:space="preserve">group that you are listening on. The ChatClient is always connected to a single group at a time and you can call the </w:t>
      </w:r>
      <w:r w:rsidR="009E2169" w:rsidRPr="009E2169">
        <w:rPr>
          <w:b/>
        </w:rPr>
        <w:t>JoinGroup()</w:t>
      </w:r>
      <w:r w:rsidR="009E2169">
        <w:t xml:space="preserve"> and </w:t>
      </w:r>
      <w:r w:rsidR="009E2169" w:rsidRPr="009E2169">
        <w:rPr>
          <w:b/>
        </w:rPr>
        <w:t>ExitGroup()</w:t>
      </w:r>
      <w:r w:rsidR="009E2169">
        <w:t xml:space="preserve"> methods to get on or off a specific chat group.</w:t>
      </w:r>
    </w:p>
    <w:p w14:paraId="2FC9FB71" w14:textId="72BFEA40" w:rsidR="009E2169" w:rsidRDefault="009E2169" w:rsidP="00F033A1"/>
    <w:p w14:paraId="478A8F0A" w14:textId="50BA8795" w:rsidR="009E2169" w:rsidRDefault="009E2169" w:rsidP="00F033A1">
      <w:r>
        <w:t>Remember some of the extra logic I mentioned in the .NET Code in regards to group management and the mapping of users to groups – by doing that little bit of extra code I can now simply call this</w:t>
      </w:r>
      <w:r w:rsidR="00625409">
        <w:t xml:space="preserve"> in </w:t>
      </w:r>
      <w:r w:rsidR="00625409" w:rsidRPr="00625409">
        <w:rPr>
          <w:b/>
        </w:rPr>
        <w:t>GroupOrNameChange()</w:t>
      </w:r>
      <w:r w:rsidR="00625409">
        <w:t xml:space="preserve"> which is hooked up to the </w:t>
      </w:r>
      <w:r w:rsidR="00625409" w:rsidRPr="00625409">
        <w:rPr>
          <w:b/>
        </w:rPr>
        <w:t>Valid()</w:t>
      </w:r>
      <w:r w:rsidR="00625409">
        <w:t xml:space="preserve"> of the </w:t>
      </w:r>
      <w:r w:rsidR="00625409" w:rsidRPr="00625409">
        <w:rPr>
          <w:b/>
        </w:rPr>
        <w:t>cmbGroup</w:t>
      </w:r>
      <w:r w:rsidR="00625409">
        <w:t xml:space="preserve"> and </w:t>
      </w:r>
      <w:r w:rsidR="00625409" w:rsidRPr="00625409">
        <w:rPr>
          <w:b/>
        </w:rPr>
        <w:t xml:space="preserve">txtUsername </w:t>
      </w:r>
      <w:r w:rsidR="00625409">
        <w:t>controls</w:t>
      </w:r>
      <w:r>
        <w:t>:</w:t>
      </w:r>
    </w:p>
    <w:p w14:paraId="40B7C839" w14:textId="0FFD368E" w:rsidR="009E2169" w:rsidRDefault="009E2169" w:rsidP="009E2169">
      <w:pPr>
        <w:autoSpaceDE w:val="0"/>
        <w:autoSpaceDN w:val="0"/>
        <w:adjustRightInd w:val="0"/>
        <w:spacing w:line="240" w:lineRule="auto"/>
        <w:rPr>
          <w:rFonts w:ascii="Consolas" w:hAnsi="Consolas" w:cs="Consolas"/>
          <w:sz w:val="28"/>
          <w:szCs w:val="28"/>
        </w:rPr>
      </w:pPr>
    </w:p>
    <w:p w14:paraId="2B0A3FE1" w14:textId="65890B1F" w:rsidR="009E2169" w:rsidRPr="009E2169" w:rsidRDefault="009E2169" w:rsidP="009E2169">
      <w:pPr>
        <w:rPr>
          <w:szCs w:val="20"/>
        </w:rPr>
      </w:pPr>
      <w:r w:rsidRPr="009E2169">
        <w:rPr>
          <w:rFonts w:ascii="Consolas" w:hAnsi="Consolas" w:cs="Consolas"/>
          <w:color w:val="0000FF"/>
          <w:szCs w:val="20"/>
        </w:rPr>
        <w:t>thisform</w:t>
      </w:r>
      <w:r w:rsidRPr="009E2169">
        <w:rPr>
          <w:rFonts w:ascii="Consolas" w:hAnsi="Consolas" w:cs="Consolas"/>
          <w:color w:val="000000"/>
          <w:szCs w:val="20"/>
        </w:rPr>
        <w:t>.oChat.JoinGroup(</w:t>
      </w:r>
      <w:r w:rsidRPr="009E2169">
        <w:rPr>
          <w:rFonts w:ascii="Consolas" w:hAnsi="Consolas" w:cs="Consolas"/>
          <w:color w:val="0000FF"/>
          <w:szCs w:val="20"/>
        </w:rPr>
        <w:t>TRIM</w:t>
      </w:r>
      <w:r w:rsidRPr="009E2169">
        <w:rPr>
          <w:rFonts w:ascii="Consolas" w:hAnsi="Consolas" w:cs="Consolas"/>
          <w:color w:val="000000"/>
          <w:szCs w:val="20"/>
        </w:rPr>
        <w:t>(</w:t>
      </w:r>
      <w:r w:rsidRPr="009E2169">
        <w:rPr>
          <w:rFonts w:ascii="Consolas" w:hAnsi="Consolas" w:cs="Consolas"/>
          <w:color w:val="0000FF"/>
          <w:szCs w:val="20"/>
        </w:rPr>
        <w:t>thisform</w:t>
      </w:r>
      <w:r w:rsidRPr="009E2169">
        <w:rPr>
          <w:rFonts w:ascii="Consolas" w:hAnsi="Consolas" w:cs="Consolas"/>
          <w:color w:val="000000"/>
          <w:szCs w:val="20"/>
        </w:rPr>
        <w:t>.txtUsername.</w:t>
      </w:r>
      <w:r w:rsidRPr="009E2169">
        <w:rPr>
          <w:rFonts w:ascii="Consolas" w:hAnsi="Consolas" w:cs="Consolas"/>
          <w:color w:val="0000FF"/>
          <w:szCs w:val="20"/>
        </w:rPr>
        <w:t>Value</w:t>
      </w:r>
      <w:r w:rsidRPr="009E2169">
        <w:rPr>
          <w:rFonts w:ascii="Consolas" w:hAnsi="Consolas" w:cs="Consolas"/>
          <w:color w:val="000000"/>
          <w:szCs w:val="20"/>
        </w:rPr>
        <w:t xml:space="preserve">), </w:t>
      </w:r>
      <w:r w:rsidRPr="009E2169">
        <w:rPr>
          <w:rFonts w:ascii="Consolas" w:hAnsi="Consolas" w:cs="Consolas"/>
          <w:color w:val="0000FF"/>
          <w:szCs w:val="20"/>
        </w:rPr>
        <w:t>TRIM</w:t>
      </w:r>
      <w:r w:rsidRPr="009E2169">
        <w:rPr>
          <w:rFonts w:ascii="Consolas" w:hAnsi="Consolas" w:cs="Consolas"/>
          <w:color w:val="000000"/>
          <w:szCs w:val="20"/>
        </w:rPr>
        <w:t>(</w:t>
      </w:r>
      <w:r w:rsidRPr="009E2169">
        <w:rPr>
          <w:rFonts w:ascii="Consolas" w:hAnsi="Consolas" w:cs="Consolas"/>
          <w:color w:val="0000FF"/>
          <w:szCs w:val="20"/>
        </w:rPr>
        <w:t>thisform</w:t>
      </w:r>
      <w:r w:rsidRPr="009E2169">
        <w:rPr>
          <w:rFonts w:ascii="Consolas" w:hAnsi="Consolas" w:cs="Consolas"/>
          <w:color w:val="000000"/>
          <w:szCs w:val="20"/>
        </w:rPr>
        <w:t>.cmbGroup.</w:t>
      </w:r>
      <w:r w:rsidRPr="009E2169">
        <w:rPr>
          <w:rFonts w:ascii="Consolas" w:hAnsi="Consolas" w:cs="Consolas"/>
          <w:color w:val="0000FF"/>
          <w:szCs w:val="20"/>
        </w:rPr>
        <w:t>Value</w:t>
      </w:r>
      <w:r w:rsidRPr="009E2169">
        <w:rPr>
          <w:rFonts w:ascii="Consolas" w:hAnsi="Consolas" w:cs="Consolas"/>
          <w:color w:val="000000"/>
          <w:szCs w:val="20"/>
        </w:rPr>
        <w:t>))</w:t>
      </w:r>
    </w:p>
    <w:p w14:paraId="0DEF5D4E" w14:textId="557C8AFD" w:rsidR="009E2169" w:rsidRDefault="009E2169" w:rsidP="00F033A1"/>
    <w:p w14:paraId="25ECE6E0" w14:textId="47B2ABC6" w:rsidR="009E2169" w:rsidRDefault="009E2169" w:rsidP="00F033A1">
      <w:r>
        <w:t>to join another group. This code removes me from the previous group and adds me to a new group.</w:t>
      </w:r>
    </w:p>
    <w:p w14:paraId="2C7496D5" w14:textId="0FCB434C" w:rsidR="009E2169" w:rsidRDefault="009E2169" w:rsidP="00F033A1"/>
    <w:p w14:paraId="6A22775E" w14:textId="48B57328" w:rsidR="00625409" w:rsidRDefault="009E2169" w:rsidP="00F033A1">
      <w:r>
        <w:t>Note, it is possible to belong to multiple groups at the same ti</w:t>
      </w:r>
      <w:r w:rsidR="00625409">
        <w:t>me so this logic was handled this way by choice. If you wanted to listen to multiple groups you can just join groups without leaving them which requires a small change in the logic in the .NET client.</w:t>
      </w:r>
    </w:p>
    <w:p w14:paraId="35DC21D6" w14:textId="77777777" w:rsidR="008D5850" w:rsidRDefault="008D5850" w:rsidP="00F033A1"/>
    <w:p w14:paraId="5583D24C" w14:textId="3137F263" w:rsidR="0056211E" w:rsidRDefault="00CB1EDC" w:rsidP="00CB1EDC">
      <w:r>
        <w:t xml:space="preserve">The </w:t>
      </w:r>
      <w:r w:rsidRPr="008D5850">
        <w:rPr>
          <w:b/>
        </w:rPr>
        <w:t>BrowserChatClient</w:t>
      </w:r>
      <w:r>
        <w:t xml:space="preserve"> example, uses very similar code but adds some additional logic for passing messages into a live Web browser control. Overall the Initialization and send code is identical, but the </w:t>
      </w:r>
      <w:r w:rsidRPr="0056211E">
        <w:rPr>
          <w:b/>
        </w:rPr>
        <w:t>OnReceiveMessage</w:t>
      </w:r>
      <w:r w:rsidR="0056211E">
        <w:t xml:space="preserve"> code is a little different and it uses rendering inside of the Web browser control to create the HTML layout.</w:t>
      </w:r>
    </w:p>
    <w:p w14:paraId="34248EAE" w14:textId="24634FE8" w:rsidR="0056211E" w:rsidRDefault="0056211E" w:rsidP="00CB1EDC"/>
    <w:p w14:paraId="10FD2D9C" w14:textId="2CBECF84" w:rsidR="0056211E" w:rsidRDefault="0056211E" w:rsidP="0056211E">
      <w:pPr>
        <w:pStyle w:val="Heading3"/>
      </w:pPr>
      <w:r>
        <w:t>Multi-Casting Summary</w:t>
      </w:r>
    </w:p>
    <w:p w14:paraId="5BAC360B" w14:textId="77777777" w:rsidR="0056211E" w:rsidRPr="0056211E" w:rsidRDefault="0056211E" w:rsidP="0056211E">
      <w:r>
        <w:t>The previous example primarily demonstrates the peer to peer features of this technology where a client sends a message to one or more other clients. This is extremely useful for certain kinds of distributed and connected applications, but it requires a specialized use case. If you’re building games or any sort of group activity that needs real time stats, then multi-casting is a great choice for those scenarios.</w:t>
      </w:r>
    </w:p>
    <w:p w14:paraId="1F8C1271" w14:textId="1B951E47" w:rsidR="0056211E" w:rsidRDefault="0056211E" w:rsidP="00CB1EDC"/>
    <w:p w14:paraId="42B74762" w14:textId="777BEBF9" w:rsidR="0056211E" w:rsidRDefault="0056211E" w:rsidP="00CB1EDC">
      <w:r>
        <w:t>But, it’s kind of a very specialized scenario that’s useful only for very specific situations. If you find one that matches though multi-casting with SignalR can be a powerful feature that opens up functionality that previously would have been very difficult to implement with FoxPro. Now this is yet another potential feature you can handle with FoxPro.</w:t>
      </w:r>
    </w:p>
    <w:p w14:paraId="7934BE66" w14:textId="21251D05" w:rsidR="00CB1EDC" w:rsidRDefault="0056211E" w:rsidP="0056211E">
      <w:pPr>
        <w:pStyle w:val="Heading2"/>
      </w:pPr>
      <w:r>
        <w:t>Push Notifications from Web Applications</w:t>
      </w:r>
    </w:p>
    <w:p w14:paraId="26290311" w14:textId="4B5AB714" w:rsidR="009E2169" w:rsidRDefault="0056211E" w:rsidP="00F033A1">
      <w:r>
        <w:t>Multi-casting is very cool and makes for the showcase scenario of SignalR. However, I’ve found the more realistic and more common use case for SignalR is the Push technology that allows a server application to notify a client application.</w:t>
      </w:r>
    </w:p>
    <w:p w14:paraId="722E54C7" w14:textId="76774050" w:rsidR="0056211E" w:rsidRDefault="0056211E" w:rsidP="00F033A1"/>
    <w:p w14:paraId="57EB3E2A" w14:textId="7447C456" w:rsidR="0056211E" w:rsidRDefault="0056211E" w:rsidP="00F033A1">
      <w:r>
        <w:t>In the previous chat example, I highlighted the peer to peer or client to client features. In my work with this technology though I’ve found the most common use case to be one of bridging technologies. A common use case I see is this:</w:t>
      </w:r>
    </w:p>
    <w:p w14:paraId="00441AAC" w14:textId="4FBFDCAD" w:rsidR="0056211E" w:rsidRDefault="0056211E" w:rsidP="00F033A1"/>
    <w:p w14:paraId="0E81A86D" w14:textId="5CF9FDFB" w:rsidR="0056211E" w:rsidRDefault="0056211E" w:rsidP="00F033A1">
      <w:r>
        <w:lastRenderedPageBreak/>
        <w:t xml:space="preserve">You have a Web site or Web site that performs transactional tasks, and when something </w:t>
      </w:r>
      <w:r w:rsidR="001C3239">
        <w:t xml:space="preserve">happens on that site or service, you want to be notified </w:t>
      </w:r>
      <w:r w:rsidR="001C3239">
        <w:rPr>
          <w:b/>
        </w:rPr>
        <w:t>as soon as it happens</w:t>
      </w:r>
      <w:r w:rsidR="001C3239">
        <w:t>.</w:t>
      </w:r>
    </w:p>
    <w:p w14:paraId="7D91772C" w14:textId="451A7A3E" w:rsidR="001C3239" w:rsidRDefault="001C3239" w:rsidP="00F033A1"/>
    <w:p w14:paraId="7594A00A" w14:textId="77777777" w:rsidR="001C3239" w:rsidRDefault="001C3239" w:rsidP="00F033A1">
      <w:r>
        <w:t xml:space="preserve">For example, you might have an e-commerce Web site and perhaps you want to have a running desktop application that your users are working with immediately be notified that an order was placed. </w:t>
      </w:r>
    </w:p>
    <w:p w14:paraId="7EFAAA7E" w14:textId="77777777" w:rsidR="001C3239" w:rsidRDefault="001C3239" w:rsidP="00F033A1"/>
    <w:p w14:paraId="68506BCD" w14:textId="31C12199" w:rsidR="001C3239" w:rsidRDefault="001C3239" w:rsidP="001C3239">
      <w:r>
        <w:t>Or maybe you’re working in an IT department that’s been struggling with fraudulent Credit Card transactions and you want to be notified as soon as an order is in progress or when an order comes back with invalid credit card data.</w:t>
      </w:r>
    </w:p>
    <w:p w14:paraId="1D24FB4E" w14:textId="2219C0AB" w:rsidR="009E2169" w:rsidRDefault="001C3239" w:rsidP="001C3239">
      <w:pPr>
        <w:pStyle w:val="Heading3"/>
      </w:pPr>
      <w:r>
        <w:t>Web Store Orders and Items Added Sample</w:t>
      </w:r>
    </w:p>
    <w:p w14:paraId="5E805162" w14:textId="0CD4986F" w:rsidR="0056211E" w:rsidRDefault="001C3239" w:rsidP="00F033A1">
      <w:r>
        <w:t>To demonstrate I’m going to set up another example that hooks into my online Web store and sends notifications when an item is added to the shopping cart or an order is placed.</w:t>
      </w:r>
    </w:p>
    <w:p w14:paraId="52E89930" w14:textId="4049AF7D" w:rsidR="001C3239" w:rsidRDefault="001C3239" w:rsidP="00F033A1"/>
    <w:p w14:paraId="51AAA438" w14:textId="77777777" w:rsidR="001C3239" w:rsidRDefault="001C3239" w:rsidP="00F033A1">
      <w:r>
        <w:t xml:space="preserve">Before we jump in and build this however, I want to discuss architecture in this scenario. At first blush you might think that setting the application so that SignalR runs inside of my Web Store application would be the way to go. </w:t>
      </w:r>
    </w:p>
    <w:p w14:paraId="0E7B8D58" w14:textId="77777777" w:rsidR="001C3239" w:rsidRDefault="001C3239" w:rsidP="00F033A1"/>
    <w:p w14:paraId="2C40BCDB" w14:textId="1A6ACE5D" w:rsidR="001C3239" w:rsidRDefault="001C3239" w:rsidP="00F033A1">
      <w:r>
        <w:t>Like this:</w:t>
      </w:r>
    </w:p>
    <w:p w14:paraId="6846032D" w14:textId="60F4D613" w:rsidR="001C3239" w:rsidRDefault="001C3239" w:rsidP="00F033A1"/>
    <w:p w14:paraId="2BC572FE" w14:textId="77C352AF" w:rsidR="001C3239" w:rsidRDefault="001C3239" w:rsidP="00F033A1">
      <w:r>
        <w:rPr>
          <w:noProof/>
        </w:rPr>
        <w:drawing>
          <wp:inline distT="0" distB="0" distL="0" distR="0" wp14:anchorId="1B47E9DB" wp14:editId="71EDAFB1">
            <wp:extent cx="6858000" cy="4080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80510"/>
                    </a:xfrm>
                    <a:prstGeom prst="rect">
                      <a:avLst/>
                    </a:prstGeom>
                  </pic:spPr>
                </pic:pic>
              </a:graphicData>
            </a:graphic>
          </wp:inline>
        </w:drawing>
      </w:r>
    </w:p>
    <w:p w14:paraId="252B6529" w14:textId="77777777" w:rsidR="001C3239" w:rsidRDefault="001C3239" w:rsidP="00F033A1"/>
    <w:p w14:paraId="64E70AD5" w14:textId="08CCFFAD" w:rsidR="001C3239" w:rsidRDefault="001C3239" w:rsidP="00F033A1">
      <w:r>
        <w:t>In this scenario, the Web Store would directly integrate with the WebSockets technology and use SignalR directly to communicate with the SignalR Hub which in turn would push notifications out to any listening clients.</w:t>
      </w:r>
    </w:p>
    <w:p w14:paraId="3B7941AD" w14:textId="1CF8B63C" w:rsidR="001C3239" w:rsidRDefault="001C3239" w:rsidP="00F033A1">
      <w:r>
        <w:t>This would be possible in this case because I own the Web Store and I could directly integrate a SignalR client into the application.</w:t>
      </w:r>
    </w:p>
    <w:p w14:paraId="0C73D39F" w14:textId="528A3A9A" w:rsidR="001C3239" w:rsidRDefault="001C3239" w:rsidP="00F033A1"/>
    <w:p w14:paraId="1BF6F67F" w14:textId="710DDEBE" w:rsidR="001C3239" w:rsidRDefault="001C3239" w:rsidP="00F033A1">
      <w:r>
        <w:t>However – this is really not such a great idea for several reasons.</w:t>
      </w:r>
    </w:p>
    <w:p w14:paraId="3C2704B4" w14:textId="3FEC3399" w:rsidR="001C3239" w:rsidRDefault="001C3239" w:rsidP="00F033A1"/>
    <w:p w14:paraId="638455FD" w14:textId="2D01F6FA" w:rsidR="001C3239" w:rsidRDefault="001C3239" w:rsidP="001C3239">
      <w:pPr>
        <w:pStyle w:val="ListParagraph"/>
        <w:numPr>
          <w:ilvl w:val="0"/>
          <w:numId w:val="41"/>
        </w:numPr>
      </w:pPr>
      <w:r>
        <w:t>I have to own the application</w:t>
      </w:r>
    </w:p>
    <w:p w14:paraId="3F6C9E8D" w14:textId="44528C90" w:rsidR="001C3239" w:rsidRDefault="001C3239" w:rsidP="001C3239">
      <w:pPr>
        <w:pStyle w:val="ListParagraph"/>
        <w:numPr>
          <w:ilvl w:val="0"/>
          <w:numId w:val="41"/>
        </w:numPr>
      </w:pPr>
      <w:r>
        <w:t>It has to be capable of running SignalR (not guaranteed)</w:t>
      </w:r>
    </w:p>
    <w:p w14:paraId="2DE7426F" w14:textId="0A9106A6" w:rsidR="001C3239" w:rsidRDefault="001C3239" w:rsidP="001C3239">
      <w:pPr>
        <w:pStyle w:val="ListParagraph"/>
        <w:numPr>
          <w:ilvl w:val="0"/>
          <w:numId w:val="41"/>
        </w:numPr>
      </w:pPr>
      <w:r>
        <w:t>It requires that the Web Store uses WebSockets which are resource intensive</w:t>
      </w:r>
    </w:p>
    <w:p w14:paraId="78B8D75B" w14:textId="3850CCCC" w:rsidR="001C3239" w:rsidRDefault="001C3239" w:rsidP="001C3239"/>
    <w:p w14:paraId="0ECD90F1" w14:textId="77DD64F7" w:rsidR="001C3239" w:rsidRDefault="001C3239" w:rsidP="001C3239">
      <w:pPr>
        <w:pStyle w:val="Heading4"/>
      </w:pPr>
      <w:r>
        <w:t>WebSocket Connections are Expensive</w:t>
      </w:r>
    </w:p>
    <w:p w14:paraId="3353DA7B" w14:textId="08F80453" w:rsidR="001C3239" w:rsidRDefault="001C3239" w:rsidP="001C3239">
      <w:r>
        <w:t>The latter point is actually very important – SignalR and WebSockets create permanent connections to the Web Server so WebSocket connections are</w:t>
      </w:r>
      <w:r w:rsidR="001D1136">
        <w:t xml:space="preserve"> what is considered resource expensive. A tied up connection is one less connection that the Web server can use to serve requests. While SignalR can handle thousands of simultaneous connections it’s much easier to overload a Site with a 1000 WebSocket connections than it is with a 1000 standard HTTP visitors.</w:t>
      </w:r>
    </w:p>
    <w:p w14:paraId="2DCA9D79" w14:textId="51080312" w:rsidR="001D1136" w:rsidRDefault="001D1136" w:rsidP="001C3239"/>
    <w:p w14:paraId="3B6ABAC2" w14:textId="50B7E413" w:rsidR="001D1136" w:rsidRDefault="001D1136" w:rsidP="001D1136">
      <w:pPr>
        <w:pStyle w:val="Heading4"/>
      </w:pPr>
      <w:r>
        <w:t>SignalR Integration into a Host Application</w:t>
      </w:r>
    </w:p>
    <w:p w14:paraId="39B58DB6" w14:textId="1A93F649" w:rsidR="001D1136" w:rsidRDefault="001D1136" w:rsidP="001D1136">
      <w:r>
        <w:t>Integrating a SignalR application into an existing application may end up being a bit of a bolt-on scenario. Most likely the application will not have a good fit for running a SignalR client connection to a server and as mentioned above it requires a persistent connection which is not really all that easy to manage from a Web application since Web servers deal with connections somewhat differently.</w:t>
      </w:r>
    </w:p>
    <w:p w14:paraId="395C157B" w14:textId="1CB0CF30" w:rsidR="001D1136" w:rsidRDefault="001D1136" w:rsidP="001D1136"/>
    <w:p w14:paraId="460928C6" w14:textId="2750847A" w:rsidR="001D1136" w:rsidRDefault="001D1136" w:rsidP="001D1136">
      <w:pPr>
        <w:pStyle w:val="Heading4"/>
      </w:pPr>
      <w:r>
        <w:t>A Better Approach: Using an intermediate Service</w:t>
      </w:r>
    </w:p>
    <w:p w14:paraId="56F70F7D" w14:textId="4E63E5A9" w:rsidR="001D1136" w:rsidRDefault="001D1136" w:rsidP="001D1136">
      <w:r>
        <w:t>As it turns out when building notification gateways from one application to another, it’s ofen much cleaner to build a dedicated small service that sits between the SignalR hub and the Web application. The service can often sit on the same server or the same nework as the SignalR server and so provide a very efficient connection between the two.</w:t>
      </w:r>
    </w:p>
    <w:p w14:paraId="696E53BE" w14:textId="488F8793" w:rsidR="001D1136" w:rsidRDefault="001D1136" w:rsidP="001D1136"/>
    <w:p w14:paraId="4550ED4A" w14:textId="1C326EFE" w:rsidR="001D1136" w:rsidRDefault="001D1136" w:rsidP="001D1136">
      <w:r>
        <w:t>But the biggest benefit is that the host pplication only has to make a simple HTTP call to push its data out to be published rather than having to deal with the implementation details of SignalR in an existing application.</w:t>
      </w:r>
    </w:p>
    <w:p w14:paraId="55D8C477" w14:textId="77F5D9ED" w:rsidR="001D1136" w:rsidRDefault="001D1136" w:rsidP="001D1136"/>
    <w:p w14:paraId="2DB64AFD" w14:textId="54DFC76F" w:rsidR="001D1136" w:rsidRDefault="001D1136" w:rsidP="001D1136">
      <w:r>
        <w:t>Here’s what that looks like:</w:t>
      </w:r>
    </w:p>
    <w:p w14:paraId="786705CB" w14:textId="23563E26" w:rsidR="001D1136" w:rsidRDefault="001D1136" w:rsidP="001D1136"/>
    <w:p w14:paraId="3E9B05F5" w14:textId="7DF3DB4D" w:rsidR="001D1136" w:rsidRDefault="001D1136" w:rsidP="001D1136">
      <w:r>
        <w:rPr>
          <w:noProof/>
        </w:rPr>
        <w:lastRenderedPageBreak/>
        <w:drawing>
          <wp:inline distT="0" distB="0" distL="0" distR="0" wp14:anchorId="0F3122C5" wp14:editId="1068B69D">
            <wp:extent cx="6858000" cy="413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137660"/>
                    </a:xfrm>
                    <a:prstGeom prst="rect">
                      <a:avLst/>
                    </a:prstGeom>
                  </pic:spPr>
                </pic:pic>
              </a:graphicData>
            </a:graphic>
          </wp:inline>
        </w:drawing>
      </w:r>
    </w:p>
    <w:p w14:paraId="29CEB17C" w14:textId="797B9C30" w:rsidR="001D1136" w:rsidRDefault="001D1136" w:rsidP="001D1136"/>
    <w:p w14:paraId="1623DBD8" w14:textId="5FA8A41C" w:rsidR="001D1136" w:rsidRDefault="001D1136" w:rsidP="001D1136">
      <w:r>
        <w:t>This is more realistic for most real world scenarios because it allows the host service on the left to do nothing more than send an HTTP request which is low overhead and doesn’t add any special knowledge to the original application. And… you can do that pretty easily regardless of whether the application was written in .NET, Java, Node, or PHP.</w:t>
      </w:r>
    </w:p>
    <w:p w14:paraId="63ACAD92" w14:textId="728BAD5A" w:rsidR="001D1136" w:rsidRDefault="001D1136" w:rsidP="001D1136"/>
    <w:p w14:paraId="73864470" w14:textId="4ABC46A0" w:rsidR="001D1136" w:rsidRDefault="001D1136" w:rsidP="001D1136">
      <w:r>
        <w:t>I highly recommend taking the above approach for server to client or server to server messaging.</w:t>
      </w:r>
    </w:p>
    <w:p w14:paraId="33EE5466" w14:textId="59289296" w:rsidR="001D1136" w:rsidRDefault="001D1136" w:rsidP="001D1136"/>
    <w:p w14:paraId="048C73EA" w14:textId="75DAA595" w:rsidR="001D1136" w:rsidRDefault="001D1136" w:rsidP="001D1136">
      <w:pPr>
        <w:pStyle w:val="Heading3"/>
      </w:pPr>
      <w:r>
        <w:t>Implementing a Web Store Notification System</w:t>
      </w:r>
    </w:p>
    <w:p w14:paraId="600F31B3" w14:textId="2EE9B1AA" w:rsidR="001D1136" w:rsidRDefault="001D1136" w:rsidP="001D1136">
      <w:r>
        <w:t xml:space="preserve">I’ll use my online store at </w:t>
      </w:r>
      <w:hyperlink r:id="rId23" w:history="1">
        <w:r w:rsidRPr="008160F7">
          <w:rPr>
            <w:rStyle w:val="Hyperlink"/>
          </w:rPr>
          <w:t>https://store.west-wind.com</w:t>
        </w:r>
      </w:hyperlink>
      <w:r>
        <w:t xml:space="preserve"> as an example here, and hook up two notifications on the site:</w:t>
      </w:r>
    </w:p>
    <w:p w14:paraId="56518852" w14:textId="10E78929" w:rsidR="001D1136" w:rsidRDefault="001D1136" w:rsidP="001D1136"/>
    <w:p w14:paraId="1D85956E" w14:textId="4B0FAFF5" w:rsidR="001D1136" w:rsidRDefault="001D1136" w:rsidP="001D1136">
      <w:pPr>
        <w:pStyle w:val="ListParagraph"/>
        <w:numPr>
          <w:ilvl w:val="0"/>
          <w:numId w:val="41"/>
        </w:numPr>
      </w:pPr>
      <w:r>
        <w:t>Notification when an item is added to the shopping cart</w:t>
      </w:r>
    </w:p>
    <w:p w14:paraId="33DE1B4D" w14:textId="244756B8" w:rsidR="001D1136" w:rsidRDefault="001D1136" w:rsidP="001D1136">
      <w:pPr>
        <w:pStyle w:val="ListParagraph"/>
        <w:numPr>
          <w:ilvl w:val="0"/>
          <w:numId w:val="41"/>
        </w:numPr>
      </w:pPr>
      <w:r>
        <w:t>Notification when an order is placed</w:t>
      </w:r>
    </w:p>
    <w:p w14:paraId="5FD6A49D" w14:textId="101880B8" w:rsidR="001D1136" w:rsidRDefault="001D1136" w:rsidP="001D1136"/>
    <w:p w14:paraId="170EC832" w14:textId="2647F44C" w:rsidR="001D1136" w:rsidRDefault="001D1136" w:rsidP="001D1136">
      <w:r>
        <w:t xml:space="preserve">To do this I’ll quickly run through creating a SignalR hub, </w:t>
      </w:r>
      <w:r w:rsidR="00837578">
        <w:t>and .NET Client just as we did in the last example. I’ll then create a very simple HTTP REST service that can take a JSON input that calls into the SignalR Hub and pushes messages out to a client. I then build a very simple FoxPro client to capture the messages and display them on a form.</w:t>
      </w:r>
    </w:p>
    <w:p w14:paraId="3173C9EC" w14:textId="4216330F" w:rsidR="00837578" w:rsidRDefault="00837578" w:rsidP="001D1136"/>
    <w:p w14:paraId="68B1957F" w14:textId="5907F007" w:rsidR="00837578" w:rsidRDefault="00837578" w:rsidP="001D1136">
      <w:r>
        <w:t>Most of this is nearly identical to what we did earlier with the chat example so I’m not going to explain much except where there are difference but I’ll show the code for all of it. I’m just going to add all the functionality to the existing Solution that I created earlier.</w:t>
      </w:r>
    </w:p>
    <w:p w14:paraId="786C3B7D" w14:textId="6B33284A" w:rsidR="00837578" w:rsidRDefault="00837578" w:rsidP="001D1136"/>
    <w:p w14:paraId="249D7EB8" w14:textId="20901B8E" w:rsidR="00837578" w:rsidRDefault="00837578" w:rsidP="001D1136">
      <w:r>
        <w:t>Let’s start again with the Hub:</w:t>
      </w:r>
    </w:p>
    <w:p w14:paraId="537DD659" w14:textId="1D950447" w:rsidR="00837578" w:rsidRDefault="00837578" w:rsidP="001D1136"/>
    <w:p w14:paraId="4CA55074"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WebStoreNotificationHub</w:t>
      </w:r>
      <w:r>
        <w:rPr>
          <w:rFonts w:ascii="Consolas" w:hAnsi="Consolas" w:cs="Consolas"/>
          <w:color w:val="000000"/>
          <w:sz w:val="19"/>
          <w:szCs w:val="19"/>
        </w:rPr>
        <w:t xml:space="preserve"> : </w:t>
      </w:r>
      <w:r>
        <w:rPr>
          <w:rFonts w:ascii="Consolas" w:hAnsi="Consolas" w:cs="Consolas"/>
          <w:color w:val="2B91AF"/>
          <w:sz w:val="19"/>
          <w:szCs w:val="19"/>
        </w:rPr>
        <w:t>Hub</w:t>
      </w:r>
    </w:p>
    <w:p w14:paraId="7D0C57E4"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D94B94B"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2D9548A4"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NotifyOrder(</w:t>
      </w:r>
      <w:r>
        <w:rPr>
          <w:rFonts w:ascii="Consolas" w:hAnsi="Consolas" w:cs="Consolas"/>
          <w:color w:val="2B91AF"/>
          <w:sz w:val="19"/>
          <w:szCs w:val="19"/>
        </w:rPr>
        <w:t>WebStoreOrderNotification</w:t>
      </w:r>
      <w:r>
        <w:rPr>
          <w:rFonts w:ascii="Consolas" w:hAnsi="Consolas" w:cs="Consolas"/>
          <w:color w:val="000000"/>
          <w:sz w:val="19"/>
          <w:szCs w:val="19"/>
        </w:rPr>
        <w:t xml:space="preserve"> notification)</w:t>
      </w:r>
    </w:p>
    <w:p w14:paraId="53107F9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C812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Clients.All.OnNotifyOrder(notification);</w:t>
      </w:r>
    </w:p>
    <w:p w14:paraId="03F47EB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D93AF"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7F0787AC"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NotifyItemAdded(</w:t>
      </w:r>
      <w:r>
        <w:rPr>
          <w:rFonts w:ascii="Consolas" w:hAnsi="Consolas" w:cs="Consolas"/>
          <w:color w:val="2B91AF"/>
          <w:sz w:val="19"/>
          <w:szCs w:val="19"/>
        </w:rPr>
        <w:t>WebStoreItemAddedNotification</w:t>
      </w:r>
      <w:r>
        <w:rPr>
          <w:rFonts w:ascii="Consolas" w:hAnsi="Consolas" w:cs="Consolas"/>
          <w:color w:val="000000"/>
          <w:sz w:val="19"/>
          <w:szCs w:val="19"/>
        </w:rPr>
        <w:t xml:space="preserve"> notification)</w:t>
      </w:r>
    </w:p>
    <w:p w14:paraId="5EECCF4A"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922D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Clients.All.OnNotifyItemAdded(notification);</w:t>
      </w:r>
    </w:p>
    <w:p w14:paraId="4E19C36E"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B3770"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D980" w14:textId="253AB3C8" w:rsidR="00837578" w:rsidRDefault="00837578" w:rsidP="00837578">
      <w:r>
        <w:rPr>
          <w:rFonts w:ascii="Consolas" w:hAnsi="Consolas" w:cs="Consolas"/>
          <w:color w:val="000000"/>
          <w:sz w:val="19"/>
          <w:szCs w:val="19"/>
        </w:rPr>
        <w:t>}</w:t>
      </w:r>
    </w:p>
    <w:p w14:paraId="0FAE403D" w14:textId="2AE318D6" w:rsidR="00837578" w:rsidRDefault="00837578" w:rsidP="001D1136"/>
    <w:p w14:paraId="653C97D1" w14:textId="621229A3" w:rsidR="00837578" w:rsidRDefault="00837578" w:rsidP="001D1136">
      <w:r>
        <w:t xml:space="preserve">This hub is even simpler than the previous one in that it only has two methods that act as passthrough. This example doesn’t need to know about groups so it simply sends out messages to </w:t>
      </w:r>
      <w:r>
        <w:rPr>
          <w:b/>
        </w:rPr>
        <w:t>Clients.All</w:t>
      </w:r>
      <w:r>
        <w:t>.</w:t>
      </w:r>
    </w:p>
    <w:p w14:paraId="6DD4406F" w14:textId="02B8C396" w:rsidR="00446EEC" w:rsidRDefault="00446EEC" w:rsidP="001D1136"/>
    <w:p w14:paraId="0533FC48" w14:textId="1356C700" w:rsidR="00446EEC" w:rsidRDefault="00446EEC" w:rsidP="001D1136">
      <w:r>
        <w:t>We’ll also need classes for the DTOs that hold the message data:</w:t>
      </w:r>
    </w:p>
    <w:p w14:paraId="031D14CF" w14:textId="0DB3F975" w:rsidR="00446EEC" w:rsidRDefault="00446EEC" w:rsidP="001D1136"/>
    <w:p w14:paraId="007C0282" w14:textId="77777777" w:rsidR="00446EEC" w:rsidRDefault="00446EEC" w:rsidP="00446EEC">
      <w:pPr>
        <w:autoSpaceDE w:val="0"/>
        <w:autoSpaceDN w:val="0"/>
        <w:adjustRightInd w:val="0"/>
        <w:spacing w:line="240" w:lineRule="auto"/>
        <w:rPr>
          <w:rFonts w:ascii="Consolas" w:hAnsi="Consolas" w:cs="Consolas"/>
          <w:color w:val="000000"/>
          <w:sz w:val="19"/>
          <w:szCs w:val="19"/>
        </w:rPr>
      </w:pPr>
    </w:p>
    <w:p w14:paraId="3078DE70" w14:textId="77777777" w:rsidR="00446EEC" w:rsidRDefault="00446EEC" w:rsidP="00446EEC">
      <w:pPr>
        <w:autoSpaceDE w:val="0"/>
        <w:autoSpaceDN w:val="0"/>
        <w:adjustRightInd w:val="0"/>
        <w:spacing w:line="240" w:lineRule="auto"/>
        <w:rPr>
          <w:rFonts w:ascii="Consolas" w:hAnsi="Consolas" w:cs="Consolas"/>
          <w:color w:val="000000"/>
          <w:sz w:val="19"/>
          <w:szCs w:val="19"/>
        </w:rPr>
      </w:pPr>
    </w:p>
    <w:p w14:paraId="27FA44C8"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WebStoreOrderNotification</w:t>
      </w:r>
    </w:p>
    <w:p w14:paraId="472D86AF"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3894B77C"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4FF25A"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OrderAmount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B184C0" w14:textId="6608AB3C"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OrderDate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8BA6B7" w14:textId="432F85B2"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87B895"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CustomerId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14:paraId="38C120DE"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416BE7C" w14:textId="77777777" w:rsidR="00446EEC" w:rsidRDefault="00446EEC" w:rsidP="00446EEC">
      <w:pPr>
        <w:autoSpaceDE w:val="0"/>
        <w:autoSpaceDN w:val="0"/>
        <w:adjustRightInd w:val="0"/>
        <w:spacing w:line="240" w:lineRule="auto"/>
        <w:rPr>
          <w:rFonts w:ascii="Consolas" w:hAnsi="Consolas" w:cs="Consolas"/>
          <w:color w:val="000000"/>
          <w:sz w:val="19"/>
          <w:szCs w:val="19"/>
        </w:rPr>
      </w:pPr>
    </w:p>
    <w:p w14:paraId="57969315"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WebStoreItemAddedNotification</w:t>
      </w:r>
    </w:p>
    <w:p w14:paraId="46956605"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C779C0A"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Sku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AA1DC0"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441ACD"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Qty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14:paraId="465CCAB3" w14:textId="7FCA02DA"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925142" w14:textId="2FD16835"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Discount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14:paraId="134401E8" w14:textId="77777777" w:rsidR="00446EEC" w:rsidRDefault="00446EEC" w:rsidP="00446EEC">
      <w:r>
        <w:rPr>
          <w:rFonts w:ascii="Consolas" w:hAnsi="Consolas" w:cs="Consolas"/>
          <w:color w:val="000000"/>
          <w:sz w:val="19"/>
          <w:szCs w:val="19"/>
        </w:rPr>
        <w:t>}</w:t>
      </w:r>
    </w:p>
    <w:p w14:paraId="4C75B015" w14:textId="59F0F769" w:rsidR="00446EEC" w:rsidRDefault="00446EEC" w:rsidP="001D1136"/>
    <w:p w14:paraId="311152D0" w14:textId="00A2C285" w:rsidR="00837578" w:rsidRDefault="00837578" w:rsidP="001D1136"/>
    <w:p w14:paraId="7F0D0A55" w14:textId="7B2C7469" w:rsidR="00837578" w:rsidRDefault="00837578" w:rsidP="001D1136">
      <w:r>
        <w:t>Next is the WebStoreNotifications .NET Client:</w:t>
      </w:r>
    </w:p>
    <w:p w14:paraId="737AD69A" w14:textId="4A87D8E4" w:rsidR="00837578" w:rsidRDefault="00837578" w:rsidP="001D1136"/>
    <w:p w14:paraId="77637A56"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WebStoreNotificationsClient</w:t>
      </w:r>
      <w:r>
        <w:rPr>
          <w:rFonts w:ascii="Consolas" w:hAnsi="Consolas" w:cs="Consolas"/>
          <w:color w:val="000000"/>
          <w:sz w:val="19"/>
          <w:szCs w:val="19"/>
        </w:rPr>
        <w:t xml:space="preserve"> : </w:t>
      </w:r>
      <w:r>
        <w:rPr>
          <w:rFonts w:ascii="Consolas" w:hAnsi="Consolas" w:cs="Consolas"/>
          <w:color w:val="2B91AF"/>
          <w:sz w:val="19"/>
          <w:szCs w:val="19"/>
        </w:rPr>
        <w:t>IDisposable</w:t>
      </w:r>
    </w:p>
    <w:p w14:paraId="3E593239"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E88DA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SignalRUrl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"http://localhost/signalrhub/"</w:t>
      </w:r>
      <w:r>
        <w:rPr>
          <w:rFonts w:ascii="Consolas" w:hAnsi="Consolas" w:cs="Consolas"/>
          <w:color w:val="000000"/>
          <w:sz w:val="19"/>
          <w:szCs w:val="19"/>
        </w:rPr>
        <w:t>;</w:t>
      </w:r>
    </w:p>
    <w:p w14:paraId="3A8EE415"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16D0DE4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HubConnection</w:t>
      </w:r>
      <w:r>
        <w:rPr>
          <w:rFonts w:ascii="Consolas" w:hAnsi="Consolas" w:cs="Consolas"/>
          <w:color w:val="000000"/>
          <w:sz w:val="19"/>
          <w:szCs w:val="19"/>
        </w:rPr>
        <w:t xml:space="preserve"> Server;</w:t>
      </w:r>
    </w:p>
    <w:p w14:paraId="65EB61A4"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IHubProxy</w:t>
      </w:r>
      <w:r>
        <w:rPr>
          <w:rFonts w:ascii="Consolas" w:hAnsi="Consolas" w:cs="Consolas"/>
          <w:color w:val="000000"/>
          <w:sz w:val="19"/>
          <w:szCs w:val="19"/>
        </w:rPr>
        <w:t xml:space="preserve"> Proxy;</w:t>
      </w:r>
    </w:p>
    <w:p w14:paraId="120DBE5A"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44C3A2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FoxPro instance</w:t>
      </w:r>
    </w:p>
    <w:p w14:paraId="6B5F60C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dynamic</w:t>
      </w:r>
      <w:r>
        <w:rPr>
          <w:rFonts w:ascii="Consolas" w:hAnsi="Consolas" w:cs="Consolas"/>
          <w:color w:val="000000"/>
          <w:sz w:val="19"/>
          <w:szCs w:val="19"/>
        </w:rPr>
        <w:t xml:space="preserve"> Fox;</w:t>
      </w:r>
    </w:p>
    <w:p w14:paraId="45117DA0"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4B0D455B"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572A92EB"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Lifetime management</w:t>
      </w:r>
    </w:p>
    <w:p w14:paraId="17531991"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6A087B22"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r>
        <w:rPr>
          <w:rFonts w:ascii="Consolas" w:hAnsi="Consolas" w:cs="Consolas"/>
          <w:color w:val="0000FF"/>
          <w:sz w:val="19"/>
          <w:szCs w:val="19"/>
        </w:rPr>
        <w:t>dynamic</w:t>
      </w:r>
      <w:r>
        <w:rPr>
          <w:rFonts w:ascii="Consolas" w:hAnsi="Consolas" w:cs="Consolas"/>
          <w:color w:val="000000"/>
          <w:sz w:val="19"/>
          <w:szCs w:val="19"/>
        </w:rPr>
        <w:t xml:space="preserve"> foxHandler)</w:t>
      </w:r>
    </w:p>
    <w:p w14:paraId="6268AEA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5020F31"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HubConnection</w:t>
      </w:r>
      <w:r>
        <w:rPr>
          <w:rFonts w:ascii="Consolas" w:hAnsi="Consolas" w:cs="Consolas"/>
          <w:color w:val="000000"/>
          <w:sz w:val="19"/>
          <w:szCs w:val="19"/>
        </w:rPr>
        <w:t>(SignalRUrl);</w:t>
      </w:r>
    </w:p>
    <w:p w14:paraId="1B0DBDAB"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79320E0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Specify the name of server Hub Class</w:t>
      </w:r>
    </w:p>
    <w:p w14:paraId="10520D20"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 = Server.CreateHubProxy(</w:t>
      </w:r>
      <w:r>
        <w:rPr>
          <w:rFonts w:ascii="Consolas" w:hAnsi="Consolas" w:cs="Consolas"/>
          <w:color w:val="A31515"/>
          <w:sz w:val="19"/>
          <w:szCs w:val="19"/>
        </w:rPr>
        <w:t>"WebStoreNotificationHub"</w:t>
      </w:r>
      <w:r>
        <w:rPr>
          <w:rFonts w:ascii="Consolas" w:hAnsi="Consolas" w:cs="Consolas"/>
          <w:color w:val="000000"/>
          <w:sz w:val="19"/>
          <w:szCs w:val="19"/>
        </w:rPr>
        <w:t>);</w:t>
      </w:r>
    </w:p>
    <w:p w14:paraId="36CE369A"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201191B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Proxy.On&lt;</w:t>
      </w:r>
      <w:r>
        <w:rPr>
          <w:rFonts w:ascii="Consolas" w:hAnsi="Consolas" w:cs="Consolas"/>
          <w:color w:val="2B91AF"/>
          <w:sz w:val="19"/>
          <w:szCs w:val="19"/>
        </w:rPr>
        <w:t>WebStoreOrderNotification</w:t>
      </w:r>
      <w:r>
        <w:rPr>
          <w:rFonts w:ascii="Consolas" w:hAnsi="Consolas" w:cs="Consolas"/>
          <w:color w:val="000000"/>
          <w:sz w:val="19"/>
          <w:szCs w:val="19"/>
        </w:rPr>
        <w:t>&gt;(</w:t>
      </w:r>
      <w:r>
        <w:rPr>
          <w:rFonts w:ascii="Consolas" w:hAnsi="Consolas" w:cs="Consolas"/>
          <w:color w:val="A31515"/>
          <w:sz w:val="19"/>
          <w:szCs w:val="19"/>
        </w:rPr>
        <w:t>"OnNotifyOrder"</w:t>
      </w:r>
      <w:r>
        <w:rPr>
          <w:rFonts w:ascii="Consolas" w:hAnsi="Consolas" w:cs="Consolas"/>
          <w:color w:val="000000"/>
          <w:sz w:val="19"/>
          <w:szCs w:val="19"/>
        </w:rPr>
        <w:t>, OnNotifyOrder);</w:t>
      </w:r>
    </w:p>
    <w:p w14:paraId="5D0F8579"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Proxy.On&lt;</w:t>
      </w:r>
      <w:r>
        <w:rPr>
          <w:rFonts w:ascii="Consolas" w:hAnsi="Consolas" w:cs="Consolas"/>
          <w:color w:val="2B91AF"/>
          <w:sz w:val="19"/>
          <w:szCs w:val="19"/>
        </w:rPr>
        <w:t>WebStoreItemAddedNotification</w:t>
      </w:r>
      <w:r>
        <w:rPr>
          <w:rFonts w:ascii="Consolas" w:hAnsi="Consolas" w:cs="Consolas"/>
          <w:color w:val="000000"/>
          <w:sz w:val="19"/>
          <w:szCs w:val="19"/>
        </w:rPr>
        <w:t>&gt;(</w:t>
      </w:r>
      <w:r>
        <w:rPr>
          <w:rFonts w:ascii="Consolas" w:hAnsi="Consolas" w:cs="Consolas"/>
          <w:color w:val="A31515"/>
          <w:sz w:val="19"/>
          <w:szCs w:val="19"/>
        </w:rPr>
        <w:t>"OnNotifyItemAdded"</w:t>
      </w:r>
      <w:r>
        <w:rPr>
          <w:rFonts w:ascii="Consolas" w:hAnsi="Consolas" w:cs="Consolas"/>
          <w:color w:val="000000"/>
          <w:sz w:val="19"/>
          <w:szCs w:val="19"/>
        </w:rPr>
        <w:t>, OnNotifyItemAdded);</w:t>
      </w:r>
    </w:p>
    <w:p w14:paraId="3780600E"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1BE8B"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Server.Start().Wait();</w:t>
      </w:r>
    </w:p>
    <w:p w14:paraId="1F27C2F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6E9FB2"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Fox = foxHandler;</w:t>
      </w:r>
    </w:p>
    <w:p w14:paraId="55F14B1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4DA08D2"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5B912FD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60760"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2B5E2C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Shutdown the SignalR connection</w:t>
      </w:r>
    </w:p>
    <w:p w14:paraId="46C93A77"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0D4C92A"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w:t>
      </w:r>
    </w:p>
    <w:p w14:paraId="6E36133E"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D1A3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Server?.Stop();</w:t>
      </w:r>
    </w:p>
    <w:p w14:paraId="5F32E6EC"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null</w:t>
      </w:r>
      <w:r>
        <w:rPr>
          <w:rFonts w:ascii="Consolas" w:hAnsi="Consolas" w:cs="Consolas"/>
          <w:color w:val="000000"/>
          <w:sz w:val="19"/>
          <w:szCs w:val="19"/>
        </w:rPr>
        <w:t>;</w:t>
      </w:r>
    </w:p>
    <w:p w14:paraId="3ED1E81E"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28E75"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63DFE3E3"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1F365CF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14:paraId="039895D2"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84DF8"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Stop();</w:t>
      </w:r>
    </w:p>
    <w:p w14:paraId="2C93CACF"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82504"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B10DEAC"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613B4C9E"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AF724F6"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651C9DC"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Publish methods</w:t>
      </w:r>
    </w:p>
    <w:p w14:paraId="7AB9C440"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43AAC87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NotifyOrder(</w:t>
      </w:r>
      <w:r>
        <w:rPr>
          <w:rFonts w:ascii="Consolas" w:hAnsi="Consolas" w:cs="Consolas"/>
          <w:color w:val="2B91AF"/>
          <w:sz w:val="19"/>
          <w:szCs w:val="19"/>
        </w:rPr>
        <w:t>WebStoreOrderNotification</w:t>
      </w:r>
      <w:r>
        <w:rPr>
          <w:rFonts w:ascii="Consolas" w:hAnsi="Consolas" w:cs="Consolas"/>
          <w:color w:val="000000"/>
          <w:sz w:val="19"/>
          <w:szCs w:val="19"/>
        </w:rPr>
        <w:t xml:space="preserve"> notification)</w:t>
      </w:r>
    </w:p>
    <w:p w14:paraId="09D8F810"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14332"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Proxy.Invoke(</w:t>
      </w:r>
      <w:r>
        <w:rPr>
          <w:rFonts w:ascii="Consolas" w:hAnsi="Consolas" w:cs="Consolas"/>
          <w:color w:val="A31515"/>
          <w:sz w:val="19"/>
          <w:szCs w:val="19"/>
        </w:rPr>
        <w:t>"NotifyOrder"</w:t>
      </w:r>
      <w:r>
        <w:rPr>
          <w:rFonts w:ascii="Consolas" w:hAnsi="Consolas" w:cs="Consolas"/>
          <w:color w:val="000000"/>
          <w:sz w:val="19"/>
          <w:szCs w:val="19"/>
        </w:rPr>
        <w:t>, notification);</w:t>
      </w:r>
    </w:p>
    <w:p w14:paraId="226BB6A6"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ABDD9"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6361E281"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NotifyItemAdded(</w:t>
      </w:r>
      <w:r>
        <w:rPr>
          <w:rFonts w:ascii="Consolas" w:hAnsi="Consolas" w:cs="Consolas"/>
          <w:color w:val="2B91AF"/>
          <w:sz w:val="19"/>
          <w:szCs w:val="19"/>
        </w:rPr>
        <w:t>WebStoreItemAddedNotification</w:t>
      </w:r>
      <w:r>
        <w:rPr>
          <w:rFonts w:ascii="Consolas" w:hAnsi="Consolas" w:cs="Consolas"/>
          <w:color w:val="000000"/>
          <w:sz w:val="19"/>
          <w:szCs w:val="19"/>
        </w:rPr>
        <w:t xml:space="preserve"> notification)</w:t>
      </w:r>
    </w:p>
    <w:p w14:paraId="3D3B634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D6527"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Proxy.Invoke(</w:t>
      </w:r>
      <w:r>
        <w:rPr>
          <w:rFonts w:ascii="Consolas" w:hAnsi="Consolas" w:cs="Consolas"/>
          <w:color w:val="A31515"/>
          <w:sz w:val="19"/>
          <w:szCs w:val="19"/>
        </w:rPr>
        <w:t>"NotifyItemAdded"</w:t>
      </w:r>
      <w:r>
        <w:rPr>
          <w:rFonts w:ascii="Consolas" w:hAnsi="Consolas" w:cs="Consolas"/>
          <w:color w:val="000000"/>
          <w:sz w:val="19"/>
          <w:szCs w:val="19"/>
        </w:rPr>
        <w:t>, notification);</w:t>
      </w:r>
    </w:p>
    <w:p w14:paraId="5BFE5D6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517F19"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985BDA4"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1AC93B6F"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4F9D8BB"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6FFC5BBE"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Subscription Handler Methods</w:t>
      </w:r>
    </w:p>
    <w:p w14:paraId="3F5871BF"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F10919D"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OnNotifyOrder(</w:t>
      </w:r>
      <w:r>
        <w:rPr>
          <w:rFonts w:ascii="Consolas" w:hAnsi="Consolas" w:cs="Consolas"/>
          <w:color w:val="2B91AF"/>
          <w:sz w:val="19"/>
          <w:szCs w:val="19"/>
        </w:rPr>
        <w:t>WebStoreOrderNotification</w:t>
      </w:r>
      <w:r>
        <w:rPr>
          <w:rFonts w:ascii="Consolas" w:hAnsi="Consolas" w:cs="Consolas"/>
          <w:color w:val="000000"/>
          <w:sz w:val="19"/>
          <w:szCs w:val="19"/>
        </w:rPr>
        <w:t xml:space="preserve"> notification)</w:t>
      </w:r>
    </w:p>
    <w:p w14:paraId="79AF1D15"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BA1CB"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.WriteLine(</w:t>
      </w:r>
      <w:r>
        <w:rPr>
          <w:rFonts w:ascii="Consolas" w:hAnsi="Consolas" w:cs="Consolas"/>
          <w:color w:val="A31515"/>
          <w:sz w:val="19"/>
          <w:szCs w:val="19"/>
        </w:rPr>
        <w:t>"OnOrderReceived Client called: "</w:t>
      </w:r>
      <w:r>
        <w:rPr>
          <w:rFonts w:ascii="Consolas" w:hAnsi="Consolas" w:cs="Consolas"/>
          <w:color w:val="000000"/>
          <w:sz w:val="19"/>
          <w:szCs w:val="19"/>
        </w:rPr>
        <w:t xml:space="preserve"> + notification);</w:t>
      </w:r>
    </w:p>
    <w:p w14:paraId="497AC9A1"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(Fox != </w:t>
      </w:r>
      <w:r>
        <w:rPr>
          <w:rFonts w:ascii="Consolas" w:hAnsi="Consolas" w:cs="Consolas"/>
          <w:color w:val="0000FF"/>
          <w:sz w:val="19"/>
          <w:szCs w:val="19"/>
        </w:rPr>
        <w:t>null</w:t>
      </w:r>
      <w:r>
        <w:rPr>
          <w:rFonts w:ascii="Consolas" w:hAnsi="Consolas" w:cs="Consolas"/>
          <w:color w:val="000000"/>
          <w:sz w:val="19"/>
          <w:szCs w:val="19"/>
        </w:rPr>
        <w:t>)</w:t>
      </w:r>
    </w:p>
    <w:p w14:paraId="0695FA0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Fox.OnNotifyOrder(notification);</w:t>
      </w:r>
    </w:p>
    <w:p w14:paraId="42A4F45F"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FAB97"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1EA699D9"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OnNotifyItemAdded(</w:t>
      </w:r>
      <w:r>
        <w:rPr>
          <w:rFonts w:ascii="Consolas" w:hAnsi="Consolas" w:cs="Consolas"/>
          <w:color w:val="2B91AF"/>
          <w:sz w:val="19"/>
          <w:szCs w:val="19"/>
        </w:rPr>
        <w:t>WebStoreItemAddedNotification</w:t>
      </w:r>
      <w:r>
        <w:rPr>
          <w:rFonts w:ascii="Consolas" w:hAnsi="Consolas" w:cs="Consolas"/>
          <w:color w:val="000000"/>
          <w:sz w:val="19"/>
          <w:szCs w:val="19"/>
        </w:rPr>
        <w:t xml:space="preserve"> notification)</w:t>
      </w:r>
    </w:p>
    <w:p w14:paraId="7868D313"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67769"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.WriteLine(</w:t>
      </w:r>
      <w:r>
        <w:rPr>
          <w:rFonts w:ascii="Consolas" w:hAnsi="Consolas" w:cs="Consolas"/>
          <w:color w:val="A31515"/>
          <w:sz w:val="19"/>
          <w:szCs w:val="19"/>
        </w:rPr>
        <w:t>"OnItemAdded Client called: "</w:t>
      </w:r>
      <w:r>
        <w:rPr>
          <w:rFonts w:ascii="Consolas" w:hAnsi="Consolas" w:cs="Consolas"/>
          <w:color w:val="000000"/>
          <w:sz w:val="19"/>
          <w:szCs w:val="19"/>
        </w:rPr>
        <w:t xml:space="preserve"> + notification);</w:t>
      </w:r>
    </w:p>
    <w:p w14:paraId="23CFEC8F"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(Fox != </w:t>
      </w:r>
      <w:r>
        <w:rPr>
          <w:rFonts w:ascii="Consolas" w:hAnsi="Consolas" w:cs="Consolas"/>
          <w:color w:val="0000FF"/>
          <w:sz w:val="19"/>
          <w:szCs w:val="19"/>
        </w:rPr>
        <w:t>null</w:t>
      </w:r>
      <w:r>
        <w:rPr>
          <w:rFonts w:ascii="Consolas" w:hAnsi="Consolas" w:cs="Consolas"/>
          <w:color w:val="000000"/>
          <w:sz w:val="19"/>
          <w:szCs w:val="19"/>
        </w:rPr>
        <w:t>)</w:t>
      </w:r>
    </w:p>
    <w:p w14:paraId="7AB2F5A0"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Fox.OnNotifyItemAdded(notification);</w:t>
      </w:r>
    </w:p>
    <w:p w14:paraId="3E85E67F"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87B37" w14:textId="77777777" w:rsidR="00837578" w:rsidRDefault="00837578" w:rsidP="00837578">
      <w:pPr>
        <w:autoSpaceDE w:val="0"/>
        <w:autoSpaceDN w:val="0"/>
        <w:adjustRightInd w:val="0"/>
        <w:spacing w:line="240" w:lineRule="auto"/>
        <w:rPr>
          <w:rFonts w:ascii="Consolas" w:hAnsi="Consolas" w:cs="Consolas"/>
          <w:color w:val="000000"/>
          <w:sz w:val="19"/>
          <w:szCs w:val="19"/>
        </w:rPr>
      </w:pPr>
    </w:p>
    <w:p w14:paraId="3ECBC818" w14:textId="77777777" w:rsidR="00837578" w:rsidRDefault="00837578" w:rsidP="0083757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89881E9" w14:textId="2AC815C4" w:rsidR="00837578" w:rsidRPr="00837578" w:rsidRDefault="00837578" w:rsidP="00837578">
      <w:r>
        <w:rPr>
          <w:rFonts w:ascii="Consolas" w:hAnsi="Consolas" w:cs="Consolas"/>
          <w:color w:val="000000"/>
          <w:sz w:val="19"/>
          <w:szCs w:val="19"/>
        </w:rPr>
        <w:t xml:space="preserve">    }</w:t>
      </w:r>
    </w:p>
    <w:p w14:paraId="28F77A9C" w14:textId="00A174FF" w:rsidR="001D1136" w:rsidRDefault="001D1136" w:rsidP="001D1136"/>
    <w:p w14:paraId="49A0385B" w14:textId="6B9B5534" w:rsidR="00837578" w:rsidRDefault="00837578" w:rsidP="001D1136">
      <w:r>
        <w:t xml:space="preserve">This code implements Start and Stop with start accepting a handler object as input on which the proxy methods are called. The Hub allows for </w:t>
      </w:r>
      <w:r w:rsidRPr="00837578">
        <w:rPr>
          <w:b/>
        </w:rPr>
        <w:t>NotifyOrder</w:t>
      </w:r>
      <w:r>
        <w:t xml:space="preserve"> and </w:t>
      </w:r>
      <w:r w:rsidRPr="00837578">
        <w:rPr>
          <w:b/>
        </w:rPr>
        <w:t>NotifyItemAdded</w:t>
      </w:r>
      <w:r>
        <w:t xml:space="preserve"> methods to be fired so those two methods are implemented which simply forward to the hub. I actually won’t be using those methods, but I added them to the client anyway in case the service is actually called through SignalR. More on this in a minute.</w:t>
      </w:r>
    </w:p>
    <w:p w14:paraId="400D07BD" w14:textId="77777777" w:rsidR="00837578" w:rsidRDefault="00837578" w:rsidP="001D1136"/>
    <w:p w14:paraId="3CD6344E" w14:textId="58A0B68C" w:rsidR="001D1136" w:rsidRDefault="00837578" w:rsidP="001D1136">
      <w:r>
        <w:t xml:space="preserve">The Hub publishes two messages </w:t>
      </w:r>
      <w:r>
        <w:rPr>
          <w:b/>
        </w:rPr>
        <w:t xml:space="preserve">OnNotifyOrder </w:t>
      </w:r>
      <w:r>
        <w:t xml:space="preserve">and </w:t>
      </w:r>
      <w:r>
        <w:rPr>
          <w:b/>
        </w:rPr>
        <w:t>OnNotifyItemAdded</w:t>
      </w:r>
      <w:r>
        <w:t xml:space="preserve"> so there are handler methods which forward these messages to the provided handler object – eventually our FoxPro client that will display this information on a form.</w:t>
      </w:r>
    </w:p>
    <w:p w14:paraId="2888043C" w14:textId="631A6949" w:rsidR="00837578" w:rsidRDefault="00837578" w:rsidP="001D1136"/>
    <w:p w14:paraId="074612E1" w14:textId="4FEE6900" w:rsidR="00837578" w:rsidRDefault="00837578" w:rsidP="00837578">
      <w:pPr>
        <w:pStyle w:val="Heading4"/>
      </w:pPr>
      <w:r>
        <w:t>Creating an ASP.NET REST Service the Easy Way</w:t>
      </w:r>
    </w:p>
    <w:p w14:paraId="70DC542D" w14:textId="2499B92B" w:rsidR="00837578" w:rsidRDefault="00837578" w:rsidP="001D1136">
      <w:r>
        <w:t>With the client in place I’m going to create a REST service. To do this I’ll use one of my own tools from the</w:t>
      </w:r>
      <w:r w:rsidRPr="00837578">
        <w:rPr>
          <w:b/>
        </w:rPr>
        <w:t xml:space="preserve"> </w:t>
      </w:r>
      <w:hyperlink r:id="rId24" w:history="1">
        <w:r w:rsidRPr="00837578">
          <w:rPr>
            <w:rStyle w:val="Hyperlink"/>
          </w:rPr>
          <w:t>Westwind.Web toolkit</w:t>
        </w:r>
      </w:hyperlink>
      <w:r>
        <w:t xml:space="preserve">. </w:t>
      </w:r>
      <w:r w:rsidR="00446EEC">
        <w:t xml:space="preserve">The </w:t>
      </w:r>
      <w:hyperlink r:id="rId25" w:history="1">
        <w:r w:rsidR="00446EEC" w:rsidRPr="00446EEC">
          <w:rPr>
            <w:rStyle w:val="Hyperlink"/>
          </w:rPr>
          <w:t>Callback Handler</w:t>
        </w:r>
      </w:hyperlink>
      <w:r w:rsidR="00446EEC">
        <w:t xml:space="preserve"> class allows you to simply drop a class into an ASP.NET Web project and add methods with a </w:t>
      </w:r>
      <w:r w:rsidR="00446EEC" w:rsidRPr="00446EEC">
        <w:rPr>
          <w:b/>
        </w:rPr>
        <w:t>[CallbackHandler]</w:t>
      </w:r>
      <w:r w:rsidR="00446EEC">
        <w:rPr>
          <w:b/>
        </w:rPr>
        <w:t xml:space="preserve"> </w:t>
      </w:r>
      <w:r w:rsidR="00446EEC">
        <w:t>attribute on it to create a REST service.</w:t>
      </w:r>
    </w:p>
    <w:p w14:paraId="09404B88" w14:textId="386176DF" w:rsidR="00446EEC" w:rsidRDefault="00446EEC" w:rsidP="001D1136"/>
    <w:p w14:paraId="0E1A1119" w14:textId="3009D95A" w:rsidR="00446EEC" w:rsidRDefault="00446EEC" w:rsidP="001D1136">
      <w:r>
        <w:t>To do this:</w:t>
      </w:r>
    </w:p>
    <w:p w14:paraId="04E424F2" w14:textId="3F6A03D3" w:rsidR="00446EEC" w:rsidRDefault="00446EEC" w:rsidP="001D1136"/>
    <w:p w14:paraId="61217A0F" w14:textId="3FE081D6" w:rsidR="00446EEC" w:rsidRDefault="00446EEC" w:rsidP="00446EEC">
      <w:pPr>
        <w:pStyle w:val="ListParagraph"/>
        <w:numPr>
          <w:ilvl w:val="0"/>
          <w:numId w:val="41"/>
        </w:numPr>
      </w:pPr>
      <w:r>
        <w:t>Go to the SignalRHub Web Project in the Solution</w:t>
      </w:r>
    </w:p>
    <w:p w14:paraId="22E1B567" w14:textId="030C7B59" w:rsidR="00446EEC" w:rsidRPr="00446EEC" w:rsidRDefault="00446EEC" w:rsidP="00446EEC">
      <w:pPr>
        <w:pStyle w:val="ListParagraph"/>
        <w:numPr>
          <w:ilvl w:val="0"/>
          <w:numId w:val="41"/>
        </w:numPr>
      </w:pPr>
      <w:r>
        <w:t xml:space="preserve">Add a new Class and call it </w:t>
      </w:r>
      <w:r w:rsidRPr="00446EEC">
        <w:rPr>
          <w:b/>
        </w:rPr>
        <w:t>WebStoreOrderService.cs</w:t>
      </w:r>
    </w:p>
    <w:p w14:paraId="10E4C5B3" w14:textId="32F60F33" w:rsidR="00446EEC" w:rsidRDefault="00446EEC" w:rsidP="00446EEC"/>
    <w:p w14:paraId="24B1F2A4" w14:textId="06E04EFD" w:rsidR="00446EEC" w:rsidRDefault="00446EEC" w:rsidP="00446EEC">
      <w:r>
        <w:t>In that source file implement the following classes:</w:t>
      </w:r>
    </w:p>
    <w:p w14:paraId="64209668" w14:textId="5136F842" w:rsidR="00446EEC" w:rsidRDefault="00446EEC" w:rsidP="00446EEC"/>
    <w:p w14:paraId="7533A89E"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9D8A770"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REST API Service that can be called with a simple HTTP</w:t>
      </w:r>
    </w:p>
    <w:p w14:paraId="679C5F35"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POST operation and JSON content from a client application.</w:t>
      </w:r>
    </w:p>
    <w:p w14:paraId="74FD6731"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86CB511"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WebStoreOrderService</w:t>
      </w:r>
      <w:r>
        <w:rPr>
          <w:rFonts w:ascii="Consolas" w:hAnsi="Consolas" w:cs="Consolas"/>
          <w:color w:val="000000"/>
          <w:sz w:val="19"/>
          <w:szCs w:val="19"/>
        </w:rPr>
        <w:t xml:space="preserve"> : </w:t>
      </w:r>
      <w:r>
        <w:rPr>
          <w:rFonts w:ascii="Consolas" w:hAnsi="Consolas" w:cs="Consolas"/>
          <w:color w:val="2B91AF"/>
          <w:sz w:val="19"/>
          <w:szCs w:val="19"/>
        </w:rPr>
        <w:t>CallbackHandler</w:t>
      </w:r>
    </w:p>
    <w:p w14:paraId="3D6B272A"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2CA55DE"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CallbackMethod</w:t>
      </w:r>
      <w:r>
        <w:rPr>
          <w:rFonts w:ascii="Consolas" w:hAnsi="Consolas" w:cs="Consolas"/>
          <w:color w:val="000000"/>
          <w:sz w:val="19"/>
          <w:szCs w:val="19"/>
        </w:rPr>
        <w:t>(RouteUrl=</w:t>
      </w:r>
      <w:r>
        <w:rPr>
          <w:rFonts w:ascii="Consolas" w:hAnsi="Consolas" w:cs="Consolas"/>
          <w:color w:val="A31515"/>
          <w:sz w:val="19"/>
          <w:szCs w:val="19"/>
        </w:rPr>
        <w:t>"api/WebStore/OrderNotification"</w:t>
      </w:r>
      <w:r>
        <w:rPr>
          <w:rFonts w:ascii="Consolas" w:hAnsi="Consolas" w:cs="Consolas"/>
          <w:color w:val="000000"/>
          <w:sz w:val="19"/>
          <w:szCs w:val="19"/>
        </w:rPr>
        <w:t>)]</w:t>
      </w:r>
    </w:p>
    <w:p w14:paraId="374CF6CC"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WebStoreOrderNotification</w:t>
      </w:r>
      <w:r>
        <w:rPr>
          <w:rFonts w:ascii="Consolas" w:hAnsi="Consolas" w:cs="Consolas"/>
          <w:color w:val="000000"/>
          <w:sz w:val="19"/>
          <w:szCs w:val="19"/>
        </w:rPr>
        <w:t xml:space="preserve"> NotifyOrder(</w:t>
      </w:r>
      <w:r>
        <w:rPr>
          <w:rFonts w:ascii="Consolas" w:hAnsi="Consolas" w:cs="Consolas"/>
          <w:color w:val="2B91AF"/>
          <w:sz w:val="19"/>
          <w:szCs w:val="19"/>
        </w:rPr>
        <w:t>WebStoreOrderNotification</w:t>
      </w:r>
      <w:r>
        <w:rPr>
          <w:rFonts w:ascii="Consolas" w:hAnsi="Consolas" w:cs="Consolas"/>
          <w:color w:val="000000"/>
          <w:sz w:val="19"/>
          <w:szCs w:val="19"/>
        </w:rPr>
        <w:t xml:space="preserve"> notification)</w:t>
      </w:r>
    </w:p>
    <w:p w14:paraId="1EA4BF16"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373B4"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A8986"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statically access a hub locally - rather than creating a client</w:t>
      </w:r>
    </w:p>
    <w:p w14:paraId="263A97F2"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2B91AF"/>
          <w:sz w:val="19"/>
          <w:szCs w:val="19"/>
        </w:rPr>
        <w:t>GlobalHost</w:t>
      </w:r>
      <w:r>
        <w:rPr>
          <w:rFonts w:ascii="Consolas" w:hAnsi="Consolas" w:cs="Consolas"/>
          <w:color w:val="000000"/>
          <w:sz w:val="19"/>
          <w:szCs w:val="19"/>
        </w:rPr>
        <w:t>.ConnectionManager.GetHubContext&lt;</w:t>
      </w:r>
      <w:r>
        <w:rPr>
          <w:rFonts w:ascii="Consolas" w:hAnsi="Consolas" w:cs="Consolas"/>
          <w:color w:val="2B91AF"/>
          <w:sz w:val="19"/>
          <w:szCs w:val="19"/>
        </w:rPr>
        <w:t>WebStoreNotificationHub</w:t>
      </w:r>
      <w:r>
        <w:rPr>
          <w:rFonts w:ascii="Consolas" w:hAnsi="Consolas" w:cs="Consolas"/>
          <w:color w:val="000000"/>
          <w:sz w:val="19"/>
          <w:szCs w:val="19"/>
        </w:rPr>
        <w:t>&gt;();</w:t>
      </w:r>
    </w:p>
    <w:p w14:paraId="30E3F695"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context.Clients.All.OnNotifyOrder(notification);</w:t>
      </w:r>
    </w:p>
    <w:p w14:paraId="34777989"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notification;</w:t>
      </w:r>
    </w:p>
    <w:p w14:paraId="667E5A94"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5C97E" w14:textId="77777777" w:rsidR="00446EEC" w:rsidRDefault="00446EEC" w:rsidP="00446EEC">
      <w:pPr>
        <w:autoSpaceDE w:val="0"/>
        <w:autoSpaceDN w:val="0"/>
        <w:adjustRightInd w:val="0"/>
        <w:spacing w:line="240" w:lineRule="auto"/>
        <w:rPr>
          <w:rFonts w:ascii="Consolas" w:hAnsi="Consolas" w:cs="Consolas"/>
          <w:color w:val="000000"/>
          <w:sz w:val="19"/>
          <w:szCs w:val="19"/>
        </w:rPr>
      </w:pPr>
    </w:p>
    <w:p w14:paraId="13EFA591"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CallbackMethod</w:t>
      </w:r>
      <w:r>
        <w:rPr>
          <w:rFonts w:ascii="Consolas" w:hAnsi="Consolas" w:cs="Consolas"/>
          <w:color w:val="000000"/>
          <w:sz w:val="19"/>
          <w:szCs w:val="19"/>
        </w:rPr>
        <w:t xml:space="preserve">(RouteUrl = </w:t>
      </w:r>
      <w:r>
        <w:rPr>
          <w:rFonts w:ascii="Consolas" w:hAnsi="Consolas" w:cs="Consolas"/>
          <w:color w:val="A31515"/>
          <w:sz w:val="19"/>
          <w:szCs w:val="19"/>
        </w:rPr>
        <w:t>"api/WebStore/ItemAddedNotification"</w:t>
      </w:r>
      <w:r>
        <w:rPr>
          <w:rFonts w:ascii="Consolas" w:hAnsi="Consolas" w:cs="Consolas"/>
          <w:color w:val="000000"/>
          <w:sz w:val="19"/>
          <w:szCs w:val="19"/>
        </w:rPr>
        <w:t>)]</w:t>
      </w:r>
    </w:p>
    <w:p w14:paraId="6BAF6764"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WebStoreItemAddedNotification</w:t>
      </w:r>
      <w:r>
        <w:rPr>
          <w:rFonts w:ascii="Consolas" w:hAnsi="Consolas" w:cs="Consolas"/>
          <w:color w:val="000000"/>
          <w:sz w:val="19"/>
          <w:szCs w:val="19"/>
        </w:rPr>
        <w:t xml:space="preserve"> NotifyItemAdded(</w:t>
      </w:r>
      <w:r>
        <w:rPr>
          <w:rFonts w:ascii="Consolas" w:hAnsi="Consolas" w:cs="Consolas"/>
          <w:color w:val="2B91AF"/>
          <w:sz w:val="19"/>
          <w:szCs w:val="19"/>
        </w:rPr>
        <w:t>WebStoreItemAddedNotification</w:t>
      </w:r>
      <w:r>
        <w:rPr>
          <w:rFonts w:ascii="Consolas" w:hAnsi="Consolas" w:cs="Consolas"/>
          <w:color w:val="000000"/>
          <w:sz w:val="19"/>
          <w:szCs w:val="19"/>
        </w:rPr>
        <w:t xml:space="preserve"> notification)</w:t>
      </w:r>
    </w:p>
    <w:p w14:paraId="431E5E9D"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08D77"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statically access a hub locally - rather than creating a client</w:t>
      </w:r>
    </w:p>
    <w:p w14:paraId="1EE005AB"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2B91AF"/>
          <w:sz w:val="19"/>
          <w:szCs w:val="19"/>
        </w:rPr>
        <w:t>GlobalHost</w:t>
      </w:r>
      <w:r>
        <w:rPr>
          <w:rFonts w:ascii="Consolas" w:hAnsi="Consolas" w:cs="Consolas"/>
          <w:color w:val="000000"/>
          <w:sz w:val="19"/>
          <w:szCs w:val="19"/>
        </w:rPr>
        <w:t>.ConnectionManager.GetHubContext&lt;</w:t>
      </w:r>
      <w:r>
        <w:rPr>
          <w:rFonts w:ascii="Consolas" w:hAnsi="Consolas" w:cs="Consolas"/>
          <w:color w:val="2B91AF"/>
          <w:sz w:val="19"/>
          <w:szCs w:val="19"/>
        </w:rPr>
        <w:t>WebStoreNotificationHub</w:t>
      </w:r>
      <w:r>
        <w:rPr>
          <w:rFonts w:ascii="Consolas" w:hAnsi="Consolas" w:cs="Consolas"/>
          <w:color w:val="000000"/>
          <w:sz w:val="19"/>
          <w:szCs w:val="19"/>
        </w:rPr>
        <w:t>&gt;();</w:t>
      </w:r>
    </w:p>
    <w:p w14:paraId="13463948"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context.Clients.All.OnNotifyItemAdded(notification);</w:t>
      </w:r>
    </w:p>
    <w:p w14:paraId="08102F90"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notification;</w:t>
      </w:r>
    </w:p>
    <w:p w14:paraId="6FFD67D3"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4F28D" w14:textId="77777777" w:rsidR="00446EEC" w:rsidRDefault="00446EEC" w:rsidP="00446EE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0EEAF7F1" w14:textId="797BC7A1" w:rsidR="00446EEC" w:rsidRDefault="00446EEC" w:rsidP="001D1136"/>
    <w:p w14:paraId="65AA0CD4" w14:textId="7291DB39" w:rsidR="00837578" w:rsidRDefault="00E14328" w:rsidP="001D1136">
      <w:r>
        <w:lastRenderedPageBreak/>
        <w:t xml:space="preserve">Simple right? The key is the </w:t>
      </w:r>
      <w:r w:rsidRPr="00E14328">
        <w:rPr>
          <w:b/>
        </w:rPr>
        <w:t>CallbackHandler</w:t>
      </w:r>
      <w:r>
        <w:rPr>
          <w:b/>
        </w:rPr>
        <w:t xml:space="preserve"> </w:t>
      </w:r>
      <w:r>
        <w:t xml:space="preserve">base class and the </w:t>
      </w:r>
      <w:r w:rsidRPr="00E14328">
        <w:rPr>
          <w:b/>
        </w:rPr>
        <w:t>[CallbackHandler]</w:t>
      </w:r>
      <w:r>
        <w:rPr>
          <w:b/>
        </w:rPr>
        <w:t xml:space="preserve"> </w:t>
      </w:r>
      <w:r>
        <w:t xml:space="preserve">attribute on methods that you want to be reachable via HTTP. You can specify a RouteURL which specifies a site relative path. </w:t>
      </w:r>
    </w:p>
    <w:p w14:paraId="6094175C" w14:textId="2C5115CA" w:rsidR="00A1190E" w:rsidRDefault="00A1190E" w:rsidP="001D1136"/>
    <w:p w14:paraId="3DBDB967" w14:textId="6A43FE7D" w:rsidR="00A1190E" w:rsidRDefault="00A1190E" w:rsidP="001D1136">
      <w:r>
        <w:t>Both methods directly connect to the SignalR runtime by using</w:t>
      </w:r>
    </w:p>
    <w:p w14:paraId="3B39EA94" w14:textId="4EFF7996" w:rsidR="00A1190E" w:rsidRDefault="00A1190E" w:rsidP="001D1136"/>
    <w:p w14:paraId="39E8516D" w14:textId="30798DCE" w:rsidR="00A1190E" w:rsidRDefault="00A1190E" w:rsidP="001D1136">
      <w:pPr>
        <w:rPr>
          <w:rFonts w:ascii="Consolas" w:hAnsi="Consolas" w:cs="Consolas"/>
          <w:color w:val="000000"/>
          <w:sz w:val="19"/>
          <w:szCs w:val="19"/>
        </w:rPr>
      </w:pPr>
      <w:r>
        <w:rPr>
          <w:rFonts w:ascii="Consolas" w:hAnsi="Consolas" w:cs="Consolas"/>
          <w:color w:val="2B91AF"/>
          <w:sz w:val="19"/>
          <w:szCs w:val="19"/>
        </w:rPr>
        <w:t>GlobalHost</w:t>
      </w:r>
      <w:r>
        <w:rPr>
          <w:rFonts w:ascii="Consolas" w:hAnsi="Consolas" w:cs="Consolas"/>
          <w:color w:val="000000"/>
          <w:sz w:val="19"/>
          <w:szCs w:val="19"/>
        </w:rPr>
        <w:t>.ConnectionManager.GetHubContext&lt;</w:t>
      </w:r>
      <w:r>
        <w:rPr>
          <w:rFonts w:ascii="Consolas" w:hAnsi="Consolas" w:cs="Consolas"/>
          <w:color w:val="2B91AF"/>
          <w:sz w:val="19"/>
          <w:szCs w:val="19"/>
        </w:rPr>
        <w:t>WebStoreNotificationHub</w:t>
      </w:r>
      <w:r>
        <w:rPr>
          <w:rFonts w:ascii="Consolas" w:hAnsi="Consolas" w:cs="Consolas"/>
          <w:color w:val="000000"/>
          <w:sz w:val="19"/>
          <w:szCs w:val="19"/>
        </w:rPr>
        <w:t>&gt;();</w:t>
      </w:r>
    </w:p>
    <w:p w14:paraId="4241E829" w14:textId="75743BF1" w:rsidR="00A1190E" w:rsidRDefault="00A1190E" w:rsidP="001D1136">
      <w:pPr>
        <w:rPr>
          <w:rFonts w:ascii="Consolas" w:hAnsi="Consolas" w:cs="Consolas"/>
          <w:color w:val="000000"/>
          <w:sz w:val="19"/>
          <w:szCs w:val="19"/>
        </w:rPr>
      </w:pPr>
    </w:p>
    <w:p w14:paraId="713DE50C" w14:textId="77777777" w:rsidR="00A1190E" w:rsidRDefault="00A1190E" w:rsidP="00A1190E">
      <w:r>
        <w:t xml:space="preserve">To get access to a Hub and calling a method on it. This bypasses SignalR/WebSockets and just directly invokes the methods as if they were called externally. This is very efficient and avoids the additional overhead. </w:t>
      </w:r>
    </w:p>
    <w:p w14:paraId="17EA5545" w14:textId="77777777" w:rsidR="00A1190E" w:rsidRDefault="00A1190E" w:rsidP="00A1190E"/>
    <w:p w14:paraId="569AAB54" w14:textId="57831ECC" w:rsidR="00E14328" w:rsidRDefault="00A1190E" w:rsidP="001D1136">
      <w:r>
        <w:t>If the above service was not running on the same site, you’d then have to use the client we created in the last step to make an actual SignalR call in the service. No big deal, but in this scenario the direct call is much more efficient.</w:t>
      </w:r>
    </w:p>
    <w:p w14:paraId="089A3851" w14:textId="77777777" w:rsidR="00A1190E" w:rsidRDefault="00A1190E" w:rsidP="001D1136"/>
    <w:p w14:paraId="01BDE42C" w14:textId="09AB0EFA" w:rsidR="00E14328" w:rsidRDefault="00E14328" w:rsidP="001D1136">
      <w:r>
        <w:t xml:space="preserve">There’s one more thing that needs to be configured </w:t>
      </w:r>
      <w:r w:rsidR="00A1190E">
        <w:t xml:space="preserve">for the server </w:t>
      </w:r>
      <w:r>
        <w:t xml:space="preserve">in the </w:t>
      </w:r>
      <w:r w:rsidRPr="00E14328">
        <w:rPr>
          <w:b/>
        </w:rPr>
        <w:t>Startup.cs</w:t>
      </w:r>
      <w:r>
        <w:t xml:space="preserve"> file of the site:</w:t>
      </w:r>
    </w:p>
    <w:p w14:paraId="19D2AD7E" w14:textId="3D683C81" w:rsidR="00E14328" w:rsidRDefault="00E14328" w:rsidP="001D1136"/>
    <w:p w14:paraId="28F57DEA" w14:textId="028F9774" w:rsidR="00E14328" w:rsidRPr="00E14328" w:rsidRDefault="00E14328" w:rsidP="00E14328">
      <w:pPr>
        <w:autoSpaceDE w:val="0"/>
        <w:autoSpaceDN w:val="0"/>
        <w:adjustRightInd w:val="0"/>
        <w:spacing w:line="240" w:lineRule="auto"/>
        <w:rPr>
          <w:rFonts w:ascii="Consolas" w:hAnsi="Consolas" w:cs="Consolas"/>
          <w:b/>
          <w:color w:val="000000"/>
          <w:sz w:val="19"/>
          <w:szCs w:val="19"/>
        </w:rPr>
      </w:pPr>
      <w:r w:rsidRPr="00E14328">
        <w:rPr>
          <w:rFonts w:ascii="Consolas" w:hAnsi="Consolas" w:cs="Consolas"/>
          <w:b/>
          <w:color w:val="000000"/>
          <w:sz w:val="19"/>
          <w:szCs w:val="19"/>
        </w:rPr>
        <w:t xml:space="preserve"> </w:t>
      </w:r>
      <w:r w:rsidRPr="00E14328">
        <w:rPr>
          <w:rFonts w:ascii="Consolas" w:hAnsi="Consolas" w:cs="Consolas"/>
          <w:b/>
          <w:color w:val="2B91AF"/>
          <w:sz w:val="19"/>
          <w:szCs w:val="19"/>
        </w:rPr>
        <w:t>CallbackHandlerRouteHandler</w:t>
      </w:r>
      <w:r w:rsidRPr="00E14328">
        <w:rPr>
          <w:rFonts w:ascii="Consolas" w:hAnsi="Consolas" w:cs="Consolas"/>
          <w:b/>
          <w:color w:val="000000"/>
          <w:sz w:val="19"/>
          <w:szCs w:val="19"/>
        </w:rPr>
        <w:t>.RegisterRoutes&lt;</w:t>
      </w:r>
      <w:r w:rsidRPr="00E14328">
        <w:rPr>
          <w:rFonts w:ascii="Consolas" w:hAnsi="Consolas" w:cs="Consolas"/>
          <w:b/>
          <w:color w:val="2B91AF"/>
          <w:sz w:val="19"/>
          <w:szCs w:val="19"/>
        </w:rPr>
        <w:t>WebStoreOrderService</w:t>
      </w:r>
      <w:r w:rsidRPr="00E14328">
        <w:rPr>
          <w:rFonts w:ascii="Consolas" w:hAnsi="Consolas" w:cs="Consolas"/>
          <w:b/>
          <w:color w:val="000000"/>
          <w:sz w:val="19"/>
          <w:szCs w:val="19"/>
        </w:rPr>
        <w:t>&gt;(</w:t>
      </w:r>
      <w:r w:rsidRPr="00E14328">
        <w:rPr>
          <w:rFonts w:ascii="Consolas" w:hAnsi="Consolas" w:cs="Consolas"/>
          <w:b/>
          <w:color w:val="2B91AF"/>
          <w:sz w:val="19"/>
          <w:szCs w:val="19"/>
        </w:rPr>
        <w:t>RouteTable</w:t>
      </w:r>
      <w:r w:rsidRPr="00E14328">
        <w:rPr>
          <w:rFonts w:ascii="Consolas" w:hAnsi="Consolas" w:cs="Consolas"/>
          <w:b/>
          <w:color w:val="000000"/>
          <w:sz w:val="19"/>
          <w:szCs w:val="19"/>
        </w:rPr>
        <w:t>.Routes);</w:t>
      </w:r>
    </w:p>
    <w:p w14:paraId="634F42CA" w14:textId="59B1E839" w:rsidR="00E14328" w:rsidRDefault="00E14328" w:rsidP="00E14328">
      <w:pPr>
        <w:autoSpaceDE w:val="0"/>
        <w:autoSpaceDN w:val="0"/>
        <w:adjustRightInd w:val="0"/>
        <w:spacing w:line="240" w:lineRule="auto"/>
        <w:rPr>
          <w:rFonts w:ascii="Consolas" w:hAnsi="Consolas" w:cs="Consolas"/>
          <w:color w:val="000000"/>
          <w:sz w:val="19"/>
          <w:szCs w:val="19"/>
        </w:rPr>
      </w:pPr>
    </w:p>
    <w:p w14:paraId="7A2F3BE7" w14:textId="664652CF" w:rsidR="0056211E" w:rsidRDefault="00A1190E" w:rsidP="00F033A1">
      <w:r>
        <w:t xml:space="preserve">This </w:t>
      </w:r>
      <w:r w:rsidR="00E14328">
        <w:t>enables the RouteUrls on the Callback methods.</w:t>
      </w:r>
      <w:r w:rsidR="00C8053C">
        <w:t xml:space="preserve"> And that’s it for the service.</w:t>
      </w:r>
      <w:r>
        <w:t xml:space="preserve"> </w:t>
      </w:r>
    </w:p>
    <w:p w14:paraId="0FAA1B52" w14:textId="48755215" w:rsidR="00A1190E" w:rsidRDefault="00A1190E" w:rsidP="00F033A1"/>
    <w:p w14:paraId="57DAC6D8" w14:textId="7B4C6CEE" w:rsidR="00AA0DAB" w:rsidRDefault="00AA0DAB" w:rsidP="00F033A1">
      <w:r>
        <w:t>I also created a .NET Test Project for these requests. You can find those in the sample project.</w:t>
      </w:r>
    </w:p>
    <w:p w14:paraId="6C41D9EB" w14:textId="77777777" w:rsidR="00AA0DAB" w:rsidRDefault="00AA0DAB" w:rsidP="00F033A1"/>
    <w:p w14:paraId="12395C5F" w14:textId="3DFBD2E2" w:rsidR="00AA0DAB" w:rsidRDefault="00AA0DAB" w:rsidP="00AA0DAB">
      <w:pPr>
        <w:pStyle w:val="Heading3"/>
      </w:pPr>
      <w:r>
        <w:t>Creating the FoxPro Service</w:t>
      </w:r>
    </w:p>
    <w:p w14:paraId="00D5FBA7" w14:textId="5CBC165D" w:rsidR="00AA0DAB" w:rsidRDefault="00AA0DAB" w:rsidP="00AA0DAB">
      <w:r>
        <w:t>Now it’s time to build the FoxPro client. As before the Fox client pretty much wraps the .NET client methods in FoxPro code.</w:t>
      </w:r>
    </w:p>
    <w:p w14:paraId="36B2DBC8" w14:textId="06A65403" w:rsidR="00AA0DAB" w:rsidRPr="00AA0DAB" w:rsidRDefault="00AA0DAB" w:rsidP="00AA0DAB">
      <w:pPr>
        <w:rPr>
          <w:szCs w:val="20"/>
        </w:rPr>
      </w:pPr>
    </w:p>
    <w:p w14:paraId="236FAC69"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DO </w:t>
      </w:r>
      <w:r w:rsidRPr="00AA0DAB">
        <w:rPr>
          <w:rFonts w:ascii="Consolas" w:hAnsi="Consolas" w:cs="Consolas"/>
          <w:color w:val="000000"/>
          <w:szCs w:val="20"/>
        </w:rPr>
        <w:t>wwDotnetBridge</w:t>
      </w:r>
    </w:p>
    <w:p w14:paraId="0E36077F"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 xml:space="preserve">SET PROCEDURE TO </w:t>
      </w:r>
      <w:r w:rsidRPr="00AA0DAB">
        <w:rPr>
          <w:rFonts w:ascii="Consolas" w:hAnsi="Consolas" w:cs="Consolas"/>
          <w:color w:val="000000"/>
          <w:szCs w:val="20"/>
        </w:rPr>
        <w:t xml:space="preserve">WebStoreNotificationsClient </w:t>
      </w:r>
      <w:r w:rsidRPr="00AA0DAB">
        <w:rPr>
          <w:rFonts w:ascii="Consolas" w:hAnsi="Consolas" w:cs="Consolas"/>
          <w:color w:val="0000FF"/>
          <w:szCs w:val="20"/>
        </w:rPr>
        <w:t>ADDITIVE</w:t>
      </w:r>
    </w:p>
    <w:p w14:paraId="49CA5453"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p>
    <w:p w14:paraId="7211CF0A"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30409923"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 xml:space="preserve">DEFINE CLASS </w:t>
      </w:r>
      <w:r w:rsidRPr="00AA0DAB">
        <w:rPr>
          <w:rFonts w:ascii="Consolas" w:hAnsi="Consolas" w:cs="Consolas"/>
          <w:color w:val="000000"/>
          <w:szCs w:val="20"/>
        </w:rPr>
        <w:t xml:space="preserve">WebStoreNotificationsClient </w:t>
      </w:r>
      <w:r w:rsidRPr="00AA0DAB">
        <w:rPr>
          <w:rFonts w:ascii="Consolas" w:hAnsi="Consolas" w:cs="Consolas"/>
          <w:color w:val="0000FF"/>
          <w:szCs w:val="20"/>
        </w:rPr>
        <w:t>AS Custom</w:t>
      </w:r>
    </w:p>
    <w:p w14:paraId="393F99C6"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7F63584F"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p>
    <w:p w14:paraId="213FDCD7"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00"/>
          <w:szCs w:val="20"/>
        </w:rPr>
        <w:t xml:space="preserve">oBridge = </w:t>
      </w:r>
      <w:r w:rsidRPr="00AA0DAB">
        <w:rPr>
          <w:rFonts w:ascii="Consolas" w:hAnsi="Consolas" w:cs="Consolas"/>
          <w:color w:val="0000FF"/>
          <w:szCs w:val="20"/>
        </w:rPr>
        <w:t>null</w:t>
      </w:r>
    </w:p>
    <w:p w14:paraId="2A07ED9D"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00"/>
          <w:szCs w:val="20"/>
        </w:rPr>
        <w:t xml:space="preserve">oNotifications = </w:t>
      </w:r>
      <w:r w:rsidRPr="00AA0DAB">
        <w:rPr>
          <w:rFonts w:ascii="Consolas" w:hAnsi="Consolas" w:cs="Consolas"/>
          <w:color w:val="0000FF"/>
          <w:szCs w:val="20"/>
        </w:rPr>
        <w:t>null</w:t>
      </w:r>
    </w:p>
    <w:p w14:paraId="0D335AC8"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p>
    <w:p w14:paraId="062E6DB9"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3E33F520"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  Init</w:t>
      </w:r>
    </w:p>
    <w:p w14:paraId="6A4F98D3"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13ED5DC2"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FUNCTION Init</w:t>
      </w:r>
      <w:r w:rsidRPr="00AA0DAB">
        <w:rPr>
          <w:rFonts w:ascii="Consolas" w:hAnsi="Consolas" w:cs="Consolas"/>
          <w:color w:val="000000"/>
          <w:szCs w:val="20"/>
        </w:rPr>
        <w:t>()</w:t>
      </w:r>
    </w:p>
    <w:p w14:paraId="14329E2A"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p>
    <w:p w14:paraId="74EA7E0E"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this</w:t>
      </w:r>
      <w:r w:rsidRPr="00AA0DAB">
        <w:rPr>
          <w:rFonts w:ascii="Consolas" w:hAnsi="Consolas" w:cs="Consolas"/>
          <w:color w:val="000000"/>
          <w:szCs w:val="20"/>
        </w:rPr>
        <w:t>.oBridge = GetwwDotnetBridge()</w:t>
      </w:r>
    </w:p>
    <w:p w14:paraId="62F2E641"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IF </w:t>
      </w:r>
      <w:r w:rsidRPr="00AA0DAB">
        <w:rPr>
          <w:rFonts w:ascii="Consolas" w:hAnsi="Consolas" w:cs="Consolas"/>
          <w:color w:val="000000"/>
          <w:szCs w:val="20"/>
        </w:rPr>
        <w:t>!</w:t>
      </w:r>
      <w:r w:rsidRPr="00AA0DAB">
        <w:rPr>
          <w:rFonts w:ascii="Consolas" w:hAnsi="Consolas" w:cs="Consolas"/>
          <w:color w:val="0000FF"/>
          <w:szCs w:val="20"/>
        </w:rPr>
        <w:t>this</w:t>
      </w:r>
      <w:r w:rsidRPr="00AA0DAB">
        <w:rPr>
          <w:rFonts w:ascii="Consolas" w:hAnsi="Consolas" w:cs="Consolas"/>
          <w:color w:val="000000"/>
          <w:szCs w:val="20"/>
        </w:rPr>
        <w:t xml:space="preserve">.oBridge.LoadAssembly( </w:t>
      </w:r>
      <w:r w:rsidRPr="00AA0DAB">
        <w:rPr>
          <w:rFonts w:ascii="Consolas" w:hAnsi="Consolas" w:cs="Consolas"/>
          <w:color w:val="0000FF"/>
          <w:szCs w:val="20"/>
        </w:rPr>
        <w:t>FULLPATH</w:t>
      </w:r>
      <w:r w:rsidRPr="00AA0DAB">
        <w:rPr>
          <w:rFonts w:ascii="Consolas" w:hAnsi="Consolas" w:cs="Consolas"/>
          <w:color w:val="000000"/>
          <w:szCs w:val="20"/>
        </w:rPr>
        <w:t>(</w:t>
      </w:r>
      <w:r w:rsidRPr="00AA0DAB">
        <w:rPr>
          <w:rFonts w:ascii="Consolas" w:hAnsi="Consolas" w:cs="Consolas"/>
          <w:color w:val="008080"/>
          <w:szCs w:val="20"/>
        </w:rPr>
        <w:t>"SignalRClient.dll"</w:t>
      </w:r>
      <w:r w:rsidRPr="00AA0DAB">
        <w:rPr>
          <w:rFonts w:ascii="Consolas" w:hAnsi="Consolas" w:cs="Consolas"/>
          <w:color w:val="000000"/>
          <w:szCs w:val="20"/>
        </w:rPr>
        <w:t>))</w:t>
      </w:r>
    </w:p>
    <w:p w14:paraId="1B783F88"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00"/>
          <w:szCs w:val="20"/>
        </w:rPr>
        <w:t xml:space="preserve">   </w:t>
      </w:r>
      <w:r w:rsidRPr="00AA0DAB">
        <w:rPr>
          <w:rFonts w:ascii="Consolas" w:hAnsi="Consolas" w:cs="Consolas"/>
          <w:color w:val="0000FF"/>
          <w:szCs w:val="20"/>
        </w:rPr>
        <w:t xml:space="preserve">ERROR </w:t>
      </w:r>
      <w:r w:rsidRPr="00AA0DAB">
        <w:rPr>
          <w:rFonts w:ascii="Consolas" w:hAnsi="Consolas" w:cs="Consolas"/>
          <w:color w:val="008080"/>
          <w:szCs w:val="20"/>
        </w:rPr>
        <w:t xml:space="preserve">"Couldn't load SignalR client library." </w:t>
      </w:r>
      <w:r w:rsidRPr="00AA0DAB">
        <w:rPr>
          <w:rFonts w:ascii="Consolas" w:hAnsi="Consolas" w:cs="Consolas"/>
          <w:color w:val="000000"/>
          <w:szCs w:val="20"/>
        </w:rPr>
        <w:t xml:space="preserve">+ + </w:t>
      </w:r>
      <w:r w:rsidRPr="00AA0DAB">
        <w:rPr>
          <w:rFonts w:ascii="Consolas" w:hAnsi="Consolas" w:cs="Consolas"/>
          <w:color w:val="0000FF"/>
          <w:szCs w:val="20"/>
        </w:rPr>
        <w:t>this</w:t>
      </w:r>
      <w:r w:rsidRPr="00AA0DAB">
        <w:rPr>
          <w:rFonts w:ascii="Consolas" w:hAnsi="Consolas" w:cs="Consolas"/>
          <w:color w:val="000000"/>
          <w:szCs w:val="20"/>
        </w:rPr>
        <w:t>.oBridge.cErrorMsg</w:t>
      </w:r>
    </w:p>
    <w:p w14:paraId="6F29F7CE"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ENDIF</w:t>
      </w:r>
    </w:p>
    <w:p w14:paraId="38148AE7"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p>
    <w:p w14:paraId="2FA432AF"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THIS</w:t>
      </w:r>
      <w:r w:rsidRPr="00AA0DAB">
        <w:rPr>
          <w:rFonts w:ascii="Consolas" w:hAnsi="Consolas" w:cs="Consolas"/>
          <w:color w:val="000000"/>
          <w:szCs w:val="20"/>
        </w:rPr>
        <w:t xml:space="preserve">.oNotifications = </w:t>
      </w:r>
      <w:r w:rsidRPr="00AA0DAB">
        <w:rPr>
          <w:rFonts w:ascii="Consolas" w:hAnsi="Consolas" w:cs="Consolas"/>
          <w:color w:val="0000FF"/>
          <w:szCs w:val="20"/>
        </w:rPr>
        <w:t>this</w:t>
      </w:r>
      <w:r w:rsidRPr="00AA0DAB">
        <w:rPr>
          <w:rFonts w:ascii="Consolas" w:hAnsi="Consolas" w:cs="Consolas"/>
          <w:color w:val="000000"/>
          <w:szCs w:val="20"/>
        </w:rPr>
        <w:t>.oBridge.CreateInstance(</w:t>
      </w:r>
      <w:r w:rsidRPr="00AA0DAB">
        <w:rPr>
          <w:rFonts w:ascii="Consolas" w:hAnsi="Consolas" w:cs="Consolas"/>
          <w:color w:val="008080"/>
          <w:szCs w:val="20"/>
        </w:rPr>
        <w:t>"SignalRClient.WebStoreNotifications.WebStoreNotificationsClient"</w:t>
      </w:r>
      <w:r w:rsidRPr="00AA0DAB">
        <w:rPr>
          <w:rFonts w:ascii="Consolas" w:hAnsi="Consolas" w:cs="Consolas"/>
          <w:color w:val="000000"/>
          <w:szCs w:val="20"/>
        </w:rPr>
        <w:t>)</w:t>
      </w:r>
    </w:p>
    <w:p w14:paraId="49392EBA"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IF ISNULL</w:t>
      </w:r>
      <w:r w:rsidRPr="00AA0DAB">
        <w:rPr>
          <w:rFonts w:ascii="Consolas" w:hAnsi="Consolas" w:cs="Consolas"/>
          <w:color w:val="000000"/>
          <w:szCs w:val="20"/>
        </w:rPr>
        <w:t>(</w:t>
      </w:r>
      <w:r w:rsidRPr="00AA0DAB">
        <w:rPr>
          <w:rFonts w:ascii="Consolas" w:hAnsi="Consolas" w:cs="Consolas"/>
          <w:color w:val="0000FF"/>
          <w:szCs w:val="20"/>
        </w:rPr>
        <w:t>this</w:t>
      </w:r>
      <w:r w:rsidRPr="00AA0DAB">
        <w:rPr>
          <w:rFonts w:ascii="Consolas" w:hAnsi="Consolas" w:cs="Consolas"/>
          <w:color w:val="000000"/>
          <w:szCs w:val="20"/>
        </w:rPr>
        <w:t>.oNotifications)</w:t>
      </w:r>
    </w:p>
    <w:p w14:paraId="31C27687"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00"/>
          <w:szCs w:val="20"/>
        </w:rPr>
        <w:t xml:space="preserve">   </w:t>
      </w:r>
      <w:r w:rsidRPr="00AA0DAB">
        <w:rPr>
          <w:rFonts w:ascii="Consolas" w:hAnsi="Consolas" w:cs="Consolas"/>
          <w:color w:val="0000FF"/>
          <w:szCs w:val="20"/>
        </w:rPr>
        <w:t xml:space="preserve">ERROR </w:t>
      </w:r>
      <w:r w:rsidRPr="00AA0DAB">
        <w:rPr>
          <w:rFonts w:ascii="Consolas" w:hAnsi="Consolas" w:cs="Consolas"/>
          <w:color w:val="008080"/>
          <w:szCs w:val="20"/>
        </w:rPr>
        <w:t xml:space="preserve">"Unable to load Notifications Client " </w:t>
      </w:r>
      <w:r w:rsidRPr="00AA0DAB">
        <w:rPr>
          <w:rFonts w:ascii="Consolas" w:hAnsi="Consolas" w:cs="Consolas"/>
          <w:color w:val="000000"/>
          <w:szCs w:val="20"/>
        </w:rPr>
        <w:t xml:space="preserve">+ </w:t>
      </w:r>
      <w:r w:rsidRPr="00AA0DAB">
        <w:rPr>
          <w:rFonts w:ascii="Consolas" w:hAnsi="Consolas" w:cs="Consolas"/>
          <w:color w:val="0000FF"/>
          <w:szCs w:val="20"/>
        </w:rPr>
        <w:t>this</w:t>
      </w:r>
      <w:r w:rsidRPr="00AA0DAB">
        <w:rPr>
          <w:rFonts w:ascii="Consolas" w:hAnsi="Consolas" w:cs="Consolas"/>
          <w:color w:val="000000"/>
          <w:szCs w:val="20"/>
        </w:rPr>
        <w:t>.oBridge.cErrorMsg</w:t>
      </w:r>
    </w:p>
    <w:p w14:paraId="0C49F489"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ENDIF</w:t>
      </w:r>
    </w:p>
    <w:p w14:paraId="2EE033EA"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p>
    <w:p w14:paraId="6A346E79"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ENDFUNC</w:t>
      </w:r>
    </w:p>
    <w:p w14:paraId="4F95E3B7"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p>
    <w:p w14:paraId="444DB441"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7408F41B"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  Start</w:t>
      </w:r>
    </w:p>
    <w:p w14:paraId="1689AF7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36456775"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FUNCTION </w:t>
      </w:r>
      <w:r w:rsidRPr="00AA0DAB">
        <w:rPr>
          <w:rFonts w:ascii="Consolas" w:hAnsi="Consolas" w:cs="Consolas"/>
          <w:color w:val="000000"/>
          <w:szCs w:val="20"/>
        </w:rPr>
        <w:t>Start()</w:t>
      </w:r>
    </w:p>
    <w:p w14:paraId="323976D0" w14:textId="3550B1D5"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THIS</w:t>
      </w:r>
      <w:r w:rsidRPr="00AA0DAB">
        <w:rPr>
          <w:rFonts w:ascii="Consolas" w:hAnsi="Consolas" w:cs="Consolas"/>
          <w:color w:val="000000"/>
          <w:szCs w:val="20"/>
        </w:rPr>
        <w:t>.oNotifications.Start(</w:t>
      </w:r>
      <w:r w:rsidRPr="00AA0DAB">
        <w:rPr>
          <w:rFonts w:ascii="Consolas" w:hAnsi="Consolas" w:cs="Consolas"/>
          <w:color w:val="0000FF"/>
          <w:szCs w:val="20"/>
        </w:rPr>
        <w:t>this</w:t>
      </w:r>
      <w:r>
        <w:rPr>
          <w:rFonts w:ascii="Consolas" w:hAnsi="Consolas" w:cs="Consolas"/>
          <w:color w:val="000000"/>
          <w:szCs w:val="20"/>
        </w:rPr>
        <w:t>)</w:t>
      </w:r>
    </w:p>
    <w:p w14:paraId="618FE606"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ENDFUNC</w:t>
      </w:r>
    </w:p>
    <w:p w14:paraId="6B2A9DEA"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p>
    <w:p w14:paraId="5CF91BB5"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5BA8D8C7"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  Stop</w:t>
      </w:r>
    </w:p>
    <w:p w14:paraId="779124F4"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78115354" w14:textId="32E7F2DD"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FUNCTION </w:t>
      </w:r>
      <w:r>
        <w:rPr>
          <w:rFonts w:ascii="Consolas" w:hAnsi="Consolas" w:cs="Consolas"/>
          <w:color w:val="000000"/>
          <w:szCs w:val="20"/>
        </w:rPr>
        <w:t>Stop()</w:t>
      </w:r>
    </w:p>
    <w:p w14:paraId="3A31E944" w14:textId="496E4419"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this</w:t>
      </w:r>
      <w:r>
        <w:rPr>
          <w:rFonts w:ascii="Consolas" w:hAnsi="Consolas" w:cs="Consolas"/>
          <w:color w:val="000000"/>
          <w:szCs w:val="20"/>
        </w:rPr>
        <w:t>.oNotifications.Stop()</w:t>
      </w:r>
    </w:p>
    <w:p w14:paraId="27CEB59D"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ENDFUNC</w:t>
      </w:r>
    </w:p>
    <w:p w14:paraId="42B28128"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p>
    <w:p w14:paraId="5511A1B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p>
    <w:p w14:paraId="2076B112"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0473B81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  OnNotifyOrder</w:t>
      </w:r>
    </w:p>
    <w:p w14:paraId="666AE954"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701C7165"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FUNCTION </w:t>
      </w:r>
      <w:r w:rsidRPr="00AA0DAB">
        <w:rPr>
          <w:rFonts w:ascii="Consolas" w:hAnsi="Consolas" w:cs="Consolas"/>
          <w:color w:val="000000"/>
          <w:szCs w:val="20"/>
        </w:rPr>
        <w:t>OnNotifyOrder(loNotification)</w:t>
      </w:r>
    </w:p>
    <w:p w14:paraId="0E371479"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p>
    <w:p w14:paraId="72192545"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ACTIVATE SCREEN</w:t>
      </w:r>
    </w:p>
    <w:p w14:paraId="49B7B490"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00"/>
          <w:szCs w:val="20"/>
        </w:rPr>
        <w:t xml:space="preserve">? loNotification.OrderNumber + </w:t>
      </w:r>
      <w:r w:rsidRPr="00AA0DAB">
        <w:rPr>
          <w:rFonts w:ascii="Consolas" w:hAnsi="Consolas" w:cs="Consolas"/>
          <w:color w:val="008080"/>
          <w:szCs w:val="20"/>
        </w:rPr>
        <w:t xml:space="preserve">" " </w:t>
      </w:r>
      <w:r w:rsidRPr="00AA0DAB">
        <w:rPr>
          <w:rFonts w:ascii="Consolas" w:hAnsi="Consolas" w:cs="Consolas"/>
          <w:color w:val="000000"/>
          <w:szCs w:val="20"/>
        </w:rPr>
        <w:t xml:space="preserve">+ </w:t>
      </w:r>
      <w:r w:rsidRPr="00AA0DAB">
        <w:rPr>
          <w:rFonts w:ascii="Consolas" w:hAnsi="Consolas" w:cs="Consolas"/>
          <w:color w:val="0000FF"/>
          <w:szCs w:val="20"/>
        </w:rPr>
        <w:t>TRANSFORM</w:t>
      </w:r>
      <w:r w:rsidRPr="00AA0DAB">
        <w:rPr>
          <w:rFonts w:ascii="Consolas" w:hAnsi="Consolas" w:cs="Consolas"/>
          <w:color w:val="000000"/>
          <w:szCs w:val="20"/>
        </w:rPr>
        <w:t xml:space="preserve">(loNotification.OrderAmount) + </w:t>
      </w:r>
      <w:r w:rsidRPr="00AA0DAB">
        <w:rPr>
          <w:rFonts w:ascii="Consolas" w:hAnsi="Consolas" w:cs="Consolas"/>
          <w:color w:val="008080"/>
          <w:szCs w:val="20"/>
        </w:rPr>
        <w:t xml:space="preserve">" " </w:t>
      </w:r>
      <w:r w:rsidRPr="00AA0DAB">
        <w:rPr>
          <w:rFonts w:ascii="Consolas" w:hAnsi="Consolas" w:cs="Consolas"/>
          <w:color w:val="000000"/>
          <w:szCs w:val="20"/>
        </w:rPr>
        <w:t xml:space="preserve">+ </w:t>
      </w:r>
      <w:r w:rsidRPr="00AA0DAB">
        <w:rPr>
          <w:rFonts w:ascii="Consolas" w:hAnsi="Consolas" w:cs="Consolas"/>
          <w:color w:val="0000FF"/>
          <w:szCs w:val="20"/>
        </w:rPr>
        <w:t>NVL</w:t>
      </w:r>
      <w:r w:rsidRPr="00AA0DAB">
        <w:rPr>
          <w:rFonts w:ascii="Consolas" w:hAnsi="Consolas" w:cs="Consolas"/>
          <w:color w:val="000000"/>
          <w:szCs w:val="20"/>
        </w:rPr>
        <w:t>(loNotification.CustomerName,</w:t>
      </w:r>
      <w:r w:rsidRPr="00AA0DAB">
        <w:rPr>
          <w:rFonts w:ascii="Consolas" w:hAnsi="Consolas" w:cs="Consolas"/>
          <w:color w:val="008080"/>
          <w:szCs w:val="20"/>
        </w:rPr>
        <w:t>""</w:t>
      </w:r>
      <w:r w:rsidRPr="00AA0DAB">
        <w:rPr>
          <w:rFonts w:ascii="Consolas" w:hAnsi="Consolas" w:cs="Consolas"/>
          <w:color w:val="000000"/>
          <w:szCs w:val="20"/>
        </w:rPr>
        <w:t>)</w:t>
      </w:r>
    </w:p>
    <w:p w14:paraId="2796D2C1"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p>
    <w:p w14:paraId="601FF2CE"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ENDFUNC</w:t>
      </w:r>
    </w:p>
    <w:p w14:paraId="566A4C7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p>
    <w:p w14:paraId="47053E5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2F363F4B"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  OnNotifyItemAdded</w:t>
      </w:r>
    </w:p>
    <w:p w14:paraId="4F26DAFD" w14:textId="77777777" w:rsidR="00AA0DAB" w:rsidRPr="00AA0DAB" w:rsidRDefault="00AA0DAB" w:rsidP="00AA0DAB">
      <w:pPr>
        <w:autoSpaceDE w:val="0"/>
        <w:autoSpaceDN w:val="0"/>
        <w:adjustRightInd w:val="0"/>
        <w:spacing w:line="240" w:lineRule="auto"/>
        <w:rPr>
          <w:rFonts w:ascii="Consolas" w:hAnsi="Consolas" w:cs="Consolas"/>
          <w:color w:val="008000"/>
          <w:szCs w:val="20"/>
        </w:rPr>
      </w:pPr>
      <w:r w:rsidRPr="00AA0DAB">
        <w:rPr>
          <w:rFonts w:ascii="Consolas" w:hAnsi="Consolas" w:cs="Consolas"/>
          <w:color w:val="008000"/>
          <w:szCs w:val="20"/>
        </w:rPr>
        <w:t>****************************************</w:t>
      </w:r>
    </w:p>
    <w:p w14:paraId="04104C98"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FF"/>
          <w:szCs w:val="20"/>
        </w:rPr>
        <w:t xml:space="preserve">FUNCTION </w:t>
      </w:r>
      <w:r w:rsidRPr="00AA0DAB">
        <w:rPr>
          <w:rFonts w:ascii="Consolas" w:hAnsi="Consolas" w:cs="Consolas"/>
          <w:color w:val="000000"/>
          <w:szCs w:val="20"/>
        </w:rPr>
        <w:t>OnNotifyItemAdded(loNotification)</w:t>
      </w:r>
    </w:p>
    <w:p w14:paraId="005724A3"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p>
    <w:p w14:paraId="2A252448"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ACTIVATE SCREEN</w:t>
      </w:r>
    </w:p>
    <w:p w14:paraId="6DEDB84B"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r w:rsidRPr="00AA0DAB">
        <w:rPr>
          <w:rFonts w:ascii="Consolas" w:hAnsi="Consolas" w:cs="Consolas"/>
          <w:color w:val="000000"/>
          <w:szCs w:val="20"/>
        </w:rPr>
        <w:t xml:space="preserve">? loNotification.Sku + </w:t>
      </w:r>
      <w:r w:rsidRPr="00AA0DAB">
        <w:rPr>
          <w:rFonts w:ascii="Consolas" w:hAnsi="Consolas" w:cs="Consolas"/>
          <w:color w:val="008080"/>
          <w:szCs w:val="20"/>
        </w:rPr>
        <w:t xml:space="preserve">" " </w:t>
      </w:r>
      <w:r w:rsidRPr="00AA0DAB">
        <w:rPr>
          <w:rFonts w:ascii="Consolas" w:hAnsi="Consolas" w:cs="Consolas"/>
          <w:color w:val="000000"/>
          <w:szCs w:val="20"/>
        </w:rPr>
        <w:t xml:space="preserve">+ loNotification.Description + </w:t>
      </w:r>
      <w:r w:rsidRPr="00AA0DAB">
        <w:rPr>
          <w:rFonts w:ascii="Consolas" w:hAnsi="Consolas" w:cs="Consolas"/>
          <w:color w:val="008080"/>
          <w:szCs w:val="20"/>
        </w:rPr>
        <w:t xml:space="preserve">" " </w:t>
      </w:r>
      <w:r w:rsidRPr="00AA0DAB">
        <w:rPr>
          <w:rFonts w:ascii="Consolas" w:hAnsi="Consolas" w:cs="Consolas"/>
          <w:color w:val="000000"/>
          <w:szCs w:val="20"/>
        </w:rPr>
        <w:t xml:space="preserve">+ </w:t>
      </w:r>
      <w:r w:rsidRPr="00AA0DAB">
        <w:rPr>
          <w:rFonts w:ascii="Consolas" w:hAnsi="Consolas" w:cs="Consolas"/>
          <w:color w:val="0000FF"/>
          <w:szCs w:val="20"/>
        </w:rPr>
        <w:t>TRANSFORM</w:t>
      </w:r>
      <w:r w:rsidRPr="00AA0DAB">
        <w:rPr>
          <w:rFonts w:ascii="Consolas" w:hAnsi="Consolas" w:cs="Consolas"/>
          <w:color w:val="000000"/>
          <w:szCs w:val="20"/>
        </w:rPr>
        <w:t>(loNotification.Qty)</w:t>
      </w:r>
    </w:p>
    <w:p w14:paraId="53C4112D" w14:textId="77777777" w:rsidR="00AA0DAB" w:rsidRPr="00AA0DAB" w:rsidRDefault="00AA0DAB" w:rsidP="00AA0DAB">
      <w:pPr>
        <w:autoSpaceDE w:val="0"/>
        <w:autoSpaceDN w:val="0"/>
        <w:adjustRightInd w:val="0"/>
        <w:spacing w:line="240" w:lineRule="auto"/>
        <w:rPr>
          <w:rFonts w:ascii="Consolas" w:hAnsi="Consolas" w:cs="Consolas"/>
          <w:color w:val="000000"/>
          <w:szCs w:val="20"/>
        </w:rPr>
      </w:pPr>
    </w:p>
    <w:p w14:paraId="23D3D5F9"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ENDFUNC</w:t>
      </w:r>
    </w:p>
    <w:p w14:paraId="24B3C2F6" w14:textId="73C2FD63" w:rsidR="00AA0DAB" w:rsidRPr="00AA0DAB" w:rsidRDefault="00AA0DAB" w:rsidP="00AA0DAB">
      <w:pPr>
        <w:autoSpaceDE w:val="0"/>
        <w:autoSpaceDN w:val="0"/>
        <w:adjustRightInd w:val="0"/>
        <w:spacing w:line="240" w:lineRule="auto"/>
        <w:rPr>
          <w:rFonts w:ascii="Consolas" w:hAnsi="Consolas" w:cs="Consolas"/>
          <w:color w:val="008000"/>
          <w:szCs w:val="20"/>
        </w:rPr>
      </w:pPr>
    </w:p>
    <w:p w14:paraId="1F4B0D8B" w14:textId="77777777" w:rsidR="00AA0DAB" w:rsidRPr="00AA0DAB" w:rsidRDefault="00AA0DAB" w:rsidP="00AA0DAB">
      <w:pPr>
        <w:autoSpaceDE w:val="0"/>
        <w:autoSpaceDN w:val="0"/>
        <w:adjustRightInd w:val="0"/>
        <w:spacing w:line="240" w:lineRule="auto"/>
        <w:rPr>
          <w:rFonts w:ascii="Consolas" w:hAnsi="Consolas" w:cs="Consolas"/>
          <w:color w:val="0000FF"/>
          <w:szCs w:val="20"/>
        </w:rPr>
      </w:pPr>
      <w:r w:rsidRPr="00AA0DAB">
        <w:rPr>
          <w:rFonts w:ascii="Consolas" w:hAnsi="Consolas" w:cs="Consolas"/>
          <w:color w:val="0000FF"/>
          <w:szCs w:val="20"/>
        </w:rPr>
        <w:t>ENDDEFINE</w:t>
      </w:r>
    </w:p>
    <w:p w14:paraId="32C960C3" w14:textId="77777777" w:rsidR="00A1190E" w:rsidRDefault="00A1190E" w:rsidP="00F033A1"/>
    <w:p w14:paraId="5B995C7F" w14:textId="4C4B71BC" w:rsidR="0056211E" w:rsidRDefault="00AA0DAB" w:rsidP="00F033A1">
      <w:r>
        <w:t xml:space="preserve">The code should be pretty self explanatory – it just forwards calls to the .NET client, except for </w:t>
      </w:r>
      <w:r w:rsidRPr="00AA0DAB">
        <w:rPr>
          <w:b/>
        </w:rPr>
        <w:t>OnNotifyOrder</w:t>
      </w:r>
      <w:r>
        <w:t xml:space="preserve"> and </w:t>
      </w:r>
      <w:r w:rsidRPr="00AA0DAB">
        <w:rPr>
          <w:b/>
        </w:rPr>
        <w:t>OnNotifyItemAdded</w:t>
      </w:r>
      <w:r>
        <w:t xml:space="preserve"> which just echo some text to the screen.</w:t>
      </w:r>
    </w:p>
    <w:p w14:paraId="05570E58" w14:textId="183228B8" w:rsidR="00AA0DAB" w:rsidRDefault="00AA0DAB" w:rsidP="00F033A1"/>
    <w:p w14:paraId="5750E506" w14:textId="4A2A5CFE" w:rsidR="0085042B" w:rsidRDefault="0085042B" w:rsidP="00F033A1">
      <w:r>
        <w:t>To test this out you can now call this client with the following code:</w:t>
      </w:r>
    </w:p>
    <w:p w14:paraId="563E54EA" w14:textId="304C6A47" w:rsidR="0085042B" w:rsidRDefault="0085042B" w:rsidP="00F033A1"/>
    <w:p w14:paraId="112DA719"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00FF"/>
          <w:szCs w:val="20"/>
        </w:rPr>
        <w:t xml:space="preserve">DO </w:t>
      </w:r>
      <w:r w:rsidRPr="0085042B">
        <w:rPr>
          <w:rFonts w:ascii="Consolas" w:hAnsi="Consolas" w:cs="Consolas"/>
          <w:color w:val="000000"/>
          <w:szCs w:val="20"/>
        </w:rPr>
        <w:t>WebStoreNotificationsClient</w:t>
      </w:r>
    </w:p>
    <w:p w14:paraId="1F7021D5"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p>
    <w:p w14:paraId="2BCEA140" w14:textId="77777777" w:rsidR="0085042B" w:rsidRPr="0085042B" w:rsidRDefault="0085042B" w:rsidP="0085042B">
      <w:pPr>
        <w:autoSpaceDE w:val="0"/>
        <w:autoSpaceDN w:val="0"/>
        <w:adjustRightInd w:val="0"/>
        <w:spacing w:line="240" w:lineRule="auto"/>
        <w:rPr>
          <w:rFonts w:ascii="Consolas" w:hAnsi="Consolas" w:cs="Consolas"/>
          <w:color w:val="008080"/>
          <w:szCs w:val="20"/>
        </w:rPr>
      </w:pPr>
      <w:r w:rsidRPr="0085042B">
        <w:rPr>
          <w:rFonts w:ascii="Consolas" w:hAnsi="Consolas" w:cs="Consolas"/>
          <w:color w:val="0000FF"/>
          <w:szCs w:val="20"/>
        </w:rPr>
        <w:t>IF VARTYPE</w:t>
      </w:r>
      <w:r w:rsidRPr="0085042B">
        <w:rPr>
          <w:rFonts w:ascii="Consolas" w:hAnsi="Consolas" w:cs="Consolas"/>
          <w:color w:val="000000"/>
          <w:szCs w:val="20"/>
        </w:rPr>
        <w:t xml:space="preserve">(loNotifications) = </w:t>
      </w:r>
      <w:r w:rsidRPr="0085042B">
        <w:rPr>
          <w:rFonts w:ascii="Consolas" w:hAnsi="Consolas" w:cs="Consolas"/>
          <w:color w:val="008080"/>
          <w:szCs w:val="20"/>
        </w:rPr>
        <w:t>"O"</w:t>
      </w:r>
    </w:p>
    <w:p w14:paraId="310CE8EC"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8080"/>
          <w:szCs w:val="20"/>
        </w:rPr>
        <w:t xml:space="preserve">   </w:t>
      </w:r>
      <w:r w:rsidRPr="0085042B">
        <w:rPr>
          <w:rFonts w:ascii="Consolas" w:hAnsi="Consolas" w:cs="Consolas"/>
          <w:color w:val="000000"/>
          <w:szCs w:val="20"/>
        </w:rPr>
        <w:t>loNotifications.Stop()</w:t>
      </w:r>
    </w:p>
    <w:p w14:paraId="575062F3"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0000"/>
          <w:szCs w:val="20"/>
        </w:rPr>
        <w:t xml:space="preserve">   </w:t>
      </w:r>
      <w:r w:rsidRPr="0085042B">
        <w:rPr>
          <w:rFonts w:ascii="Consolas" w:hAnsi="Consolas" w:cs="Consolas"/>
          <w:color w:val="0000FF"/>
          <w:szCs w:val="20"/>
        </w:rPr>
        <w:t xml:space="preserve">WAIT WINDOW </w:t>
      </w:r>
      <w:r w:rsidRPr="0085042B">
        <w:rPr>
          <w:rFonts w:ascii="Consolas" w:hAnsi="Consolas" w:cs="Consolas"/>
          <w:color w:val="008080"/>
          <w:szCs w:val="20"/>
        </w:rPr>
        <w:t xml:space="preserve">"" </w:t>
      </w:r>
      <w:r w:rsidRPr="0085042B">
        <w:rPr>
          <w:rFonts w:ascii="Consolas" w:hAnsi="Consolas" w:cs="Consolas"/>
          <w:color w:val="0000FF"/>
          <w:szCs w:val="20"/>
        </w:rPr>
        <w:t xml:space="preserve">TIMEOUT </w:t>
      </w:r>
      <w:r w:rsidRPr="0085042B">
        <w:rPr>
          <w:rFonts w:ascii="Consolas" w:hAnsi="Consolas" w:cs="Consolas"/>
          <w:color w:val="000000"/>
          <w:szCs w:val="20"/>
        </w:rPr>
        <w:t>0.2</w:t>
      </w:r>
    </w:p>
    <w:p w14:paraId="41F0ED7A" w14:textId="77777777" w:rsidR="0085042B" w:rsidRPr="0085042B" w:rsidRDefault="0085042B" w:rsidP="0085042B">
      <w:pPr>
        <w:autoSpaceDE w:val="0"/>
        <w:autoSpaceDN w:val="0"/>
        <w:adjustRightInd w:val="0"/>
        <w:spacing w:line="240" w:lineRule="auto"/>
        <w:rPr>
          <w:rFonts w:ascii="Consolas" w:hAnsi="Consolas" w:cs="Consolas"/>
          <w:color w:val="0000FF"/>
          <w:szCs w:val="20"/>
        </w:rPr>
      </w:pPr>
      <w:r w:rsidRPr="0085042B">
        <w:rPr>
          <w:rFonts w:ascii="Consolas" w:hAnsi="Consolas" w:cs="Consolas"/>
          <w:color w:val="0000FF"/>
          <w:szCs w:val="20"/>
        </w:rPr>
        <w:t>ENDIF</w:t>
      </w:r>
    </w:p>
    <w:p w14:paraId="52D33C0F" w14:textId="77777777" w:rsidR="0085042B" w:rsidRPr="0085042B" w:rsidRDefault="0085042B" w:rsidP="0085042B">
      <w:pPr>
        <w:autoSpaceDE w:val="0"/>
        <w:autoSpaceDN w:val="0"/>
        <w:adjustRightInd w:val="0"/>
        <w:spacing w:line="240" w:lineRule="auto"/>
        <w:rPr>
          <w:rFonts w:ascii="Consolas" w:hAnsi="Consolas" w:cs="Consolas"/>
          <w:color w:val="0000FF"/>
          <w:szCs w:val="20"/>
        </w:rPr>
      </w:pPr>
    </w:p>
    <w:p w14:paraId="0CB3E405"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00FF"/>
          <w:szCs w:val="20"/>
        </w:rPr>
        <w:t xml:space="preserve">PUBLIC </w:t>
      </w:r>
      <w:r w:rsidRPr="0085042B">
        <w:rPr>
          <w:rFonts w:ascii="Consolas" w:hAnsi="Consolas" w:cs="Consolas"/>
          <w:color w:val="000000"/>
          <w:szCs w:val="20"/>
        </w:rPr>
        <w:t>loNotifications</w:t>
      </w:r>
    </w:p>
    <w:p w14:paraId="6C3F3BC0"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0000"/>
          <w:szCs w:val="20"/>
        </w:rPr>
        <w:t xml:space="preserve">loNotifications = </w:t>
      </w:r>
      <w:r w:rsidRPr="0085042B">
        <w:rPr>
          <w:rFonts w:ascii="Consolas" w:hAnsi="Consolas" w:cs="Consolas"/>
          <w:color w:val="0000FF"/>
          <w:szCs w:val="20"/>
        </w:rPr>
        <w:t>CREATEOBJECT</w:t>
      </w:r>
      <w:r w:rsidRPr="0085042B">
        <w:rPr>
          <w:rFonts w:ascii="Consolas" w:hAnsi="Consolas" w:cs="Consolas"/>
          <w:color w:val="000000"/>
          <w:szCs w:val="20"/>
        </w:rPr>
        <w:t>(</w:t>
      </w:r>
      <w:r w:rsidRPr="0085042B">
        <w:rPr>
          <w:rFonts w:ascii="Consolas" w:hAnsi="Consolas" w:cs="Consolas"/>
          <w:color w:val="008080"/>
          <w:szCs w:val="20"/>
        </w:rPr>
        <w:t>"WebStoreNotificationsClient"</w:t>
      </w:r>
      <w:r w:rsidRPr="0085042B">
        <w:rPr>
          <w:rFonts w:ascii="Consolas" w:hAnsi="Consolas" w:cs="Consolas"/>
          <w:color w:val="000000"/>
          <w:szCs w:val="20"/>
        </w:rPr>
        <w:t>)</w:t>
      </w:r>
    </w:p>
    <w:p w14:paraId="50E42DD5"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r w:rsidRPr="0085042B">
        <w:rPr>
          <w:rFonts w:ascii="Consolas" w:hAnsi="Consolas" w:cs="Consolas"/>
          <w:color w:val="000000"/>
          <w:szCs w:val="20"/>
        </w:rPr>
        <w:t>loNotifications.Start()</w:t>
      </w:r>
    </w:p>
    <w:p w14:paraId="5CBF3299" w14:textId="77777777" w:rsidR="0085042B" w:rsidRPr="0085042B" w:rsidRDefault="0085042B" w:rsidP="0085042B">
      <w:pPr>
        <w:autoSpaceDE w:val="0"/>
        <w:autoSpaceDN w:val="0"/>
        <w:adjustRightInd w:val="0"/>
        <w:spacing w:line="240" w:lineRule="auto"/>
        <w:rPr>
          <w:rFonts w:ascii="Consolas" w:hAnsi="Consolas" w:cs="Consolas"/>
          <w:color w:val="000000"/>
          <w:szCs w:val="20"/>
        </w:rPr>
      </w:pPr>
    </w:p>
    <w:p w14:paraId="2E04F8D7" w14:textId="77777777" w:rsidR="0085042B" w:rsidRPr="0085042B" w:rsidRDefault="0085042B" w:rsidP="0085042B">
      <w:pPr>
        <w:autoSpaceDE w:val="0"/>
        <w:autoSpaceDN w:val="0"/>
        <w:adjustRightInd w:val="0"/>
        <w:spacing w:line="240" w:lineRule="auto"/>
        <w:rPr>
          <w:rFonts w:ascii="Consolas" w:hAnsi="Consolas" w:cs="Consolas"/>
          <w:color w:val="008080"/>
          <w:szCs w:val="20"/>
        </w:rPr>
      </w:pPr>
      <w:r w:rsidRPr="0085042B">
        <w:rPr>
          <w:rFonts w:ascii="Consolas" w:hAnsi="Consolas" w:cs="Consolas"/>
          <w:color w:val="0000FF"/>
          <w:szCs w:val="20"/>
        </w:rPr>
        <w:t xml:space="preserve">WAIT WINDOW </w:t>
      </w:r>
      <w:r w:rsidRPr="0085042B">
        <w:rPr>
          <w:rFonts w:ascii="Consolas" w:hAnsi="Consolas" w:cs="Consolas"/>
          <w:color w:val="008080"/>
          <w:szCs w:val="20"/>
        </w:rPr>
        <w:t>"Waiting for orders to be placed..."</w:t>
      </w:r>
    </w:p>
    <w:p w14:paraId="34D5F15A" w14:textId="4FD0F63B" w:rsidR="00AA0DAB" w:rsidRDefault="00AA0DAB" w:rsidP="00F033A1"/>
    <w:p w14:paraId="5ED546AA" w14:textId="54267B25" w:rsidR="0085042B" w:rsidRDefault="0085042B" w:rsidP="0085042B">
      <w:r>
        <w:t xml:space="preserve">Ah – but this code won’t do anything – other than wait for something to happen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34F1BB2" w14:textId="6CE67306" w:rsidR="0085042B" w:rsidRDefault="0085042B" w:rsidP="0085042B"/>
    <w:p w14:paraId="5FD79494" w14:textId="7F743BA0" w:rsidR="0085042B" w:rsidRDefault="0085042B" w:rsidP="0085042B">
      <w:r>
        <w:t>So let’s make something happen.</w:t>
      </w:r>
      <w:r w:rsidR="00506DC2">
        <w:t xml:space="preserve"> To test we should now be able to send a message to the Web Service via HTTP. To do this I’m going to use a visual client </w:t>
      </w:r>
      <w:hyperlink r:id="rId26" w:history="1">
        <w:r w:rsidR="00506DC2" w:rsidRPr="00506DC2">
          <w:rPr>
            <w:rStyle w:val="Hyperlink"/>
          </w:rPr>
          <w:t>West Wind WebSurge</w:t>
        </w:r>
      </w:hyperlink>
      <w:r w:rsidR="00506DC2">
        <w:t xml:space="preserve"> which lets me simulate Web requests. You can use other tools like Postman or Fiddler, or CURL or wwHttp (in another FoxPro instance!).</w:t>
      </w:r>
    </w:p>
    <w:p w14:paraId="2920740B" w14:textId="47DBD161" w:rsidR="00506DC2" w:rsidRDefault="00506DC2" w:rsidP="0085042B"/>
    <w:p w14:paraId="56FC5EB0" w14:textId="09DF2D7E" w:rsidR="00F1145F" w:rsidRDefault="00F1145F" w:rsidP="0085042B">
      <w:r>
        <w:t>If all is well you should see something like this:</w:t>
      </w:r>
    </w:p>
    <w:p w14:paraId="2D1C0673" w14:textId="1DBE0B44" w:rsidR="00506DC2" w:rsidRDefault="00F1145F" w:rsidP="0085042B">
      <w:r>
        <w:rPr>
          <w:noProof/>
        </w:rPr>
        <w:drawing>
          <wp:inline distT="0" distB="0" distL="0" distR="0" wp14:anchorId="1EC2E68E" wp14:editId="1DDD24DC">
            <wp:extent cx="6858000" cy="6799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6799580"/>
                    </a:xfrm>
                    <a:prstGeom prst="rect">
                      <a:avLst/>
                    </a:prstGeom>
                  </pic:spPr>
                </pic:pic>
              </a:graphicData>
            </a:graphic>
          </wp:inline>
        </w:drawing>
      </w:r>
    </w:p>
    <w:p w14:paraId="611129EE" w14:textId="77777777" w:rsidR="00506DC2" w:rsidRDefault="00506DC2" w:rsidP="0085042B"/>
    <w:p w14:paraId="4E343D89" w14:textId="3BFB488D" w:rsidR="0085042B" w:rsidRDefault="00F1145F" w:rsidP="0085042B">
      <w:r>
        <w:t>What’s happening here is:</w:t>
      </w:r>
    </w:p>
    <w:p w14:paraId="321B1101" w14:textId="53682DA7" w:rsidR="00F1145F" w:rsidRDefault="00F1145F" w:rsidP="0085042B"/>
    <w:p w14:paraId="5EAC34C9" w14:textId="47F1E668" w:rsidR="00F1145F" w:rsidRDefault="00F1145F" w:rsidP="00F1145F">
      <w:pPr>
        <w:pStyle w:val="ListParagraph"/>
        <w:numPr>
          <w:ilvl w:val="0"/>
          <w:numId w:val="41"/>
        </w:numPr>
      </w:pPr>
      <w:r>
        <w:t>I’m hitting the Web Service on my Web site</w:t>
      </w:r>
    </w:p>
    <w:p w14:paraId="2620F1DC" w14:textId="02A2C2DA" w:rsidR="00F1145F" w:rsidRDefault="00F1145F" w:rsidP="00F1145F">
      <w:pPr>
        <w:pStyle w:val="ListParagraph"/>
        <w:numPr>
          <w:ilvl w:val="0"/>
          <w:numId w:val="41"/>
        </w:numPr>
      </w:pPr>
      <w:r>
        <w:t>It’s sending a message to my connected client</w:t>
      </w:r>
    </w:p>
    <w:p w14:paraId="3919D42D" w14:textId="6C18633D" w:rsidR="00F1145F" w:rsidRDefault="00F1145F" w:rsidP="00F1145F">
      <w:pPr>
        <w:pStyle w:val="ListParagraph"/>
        <w:numPr>
          <w:ilvl w:val="0"/>
          <w:numId w:val="41"/>
        </w:numPr>
      </w:pPr>
      <w:r>
        <w:t>Which displays the order info</w:t>
      </w:r>
    </w:p>
    <w:p w14:paraId="7EA405A1" w14:textId="18380204" w:rsidR="00F1145F" w:rsidRDefault="00F1145F" w:rsidP="00F1145F"/>
    <w:p w14:paraId="37B215C4" w14:textId="0C6BBC63" w:rsidR="00F1145F" w:rsidRDefault="00F1145F" w:rsidP="00F1145F">
      <w:r>
        <w:t xml:space="preserve">The above example uses the live sample. To check the local site the URL should be changed to </w:t>
      </w:r>
      <w:hyperlink r:id="rId28" w:history="1">
        <w:r w:rsidRPr="008160F7">
          <w:rPr>
            <w:rStyle w:val="Hyperlink"/>
          </w:rPr>
          <w:t>http://localhost/signalRHub</w:t>
        </w:r>
      </w:hyperlink>
      <w:r>
        <w:t xml:space="preserve"> or </w:t>
      </w:r>
      <w:hyperlink r:id="rId29" w:history="1">
        <w:r w:rsidRPr="008160F7">
          <w:rPr>
            <w:rStyle w:val="Hyperlink"/>
          </w:rPr>
          <w:t>http://localhost:2992/</w:t>
        </w:r>
      </w:hyperlink>
      <w:r>
        <w:t xml:space="preserve"> as the base url. In WebSurge you can easily change the domain/virtual by using the Domain override:</w:t>
      </w:r>
    </w:p>
    <w:p w14:paraId="1C26DB23" w14:textId="19B197E6" w:rsidR="00F1145F" w:rsidRDefault="00F1145F" w:rsidP="00F1145F"/>
    <w:p w14:paraId="4D1CFF49" w14:textId="1DAB8C78" w:rsidR="00F1145F" w:rsidRDefault="00F1145F" w:rsidP="00F1145F">
      <w:r>
        <w:rPr>
          <w:noProof/>
        </w:rPr>
        <w:drawing>
          <wp:inline distT="0" distB="0" distL="0" distR="0" wp14:anchorId="212E3273" wp14:editId="55684F00">
            <wp:extent cx="4059936" cy="1741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1356" cy="1755222"/>
                    </a:xfrm>
                    <a:prstGeom prst="rect">
                      <a:avLst/>
                    </a:prstGeom>
                  </pic:spPr>
                </pic:pic>
              </a:graphicData>
            </a:graphic>
          </wp:inline>
        </w:drawing>
      </w:r>
    </w:p>
    <w:p w14:paraId="5938866C" w14:textId="0C4DB88C" w:rsidR="00F1145F" w:rsidRDefault="00F1145F" w:rsidP="00F1145F"/>
    <w:p w14:paraId="1CAD934D" w14:textId="166D30AF" w:rsidR="00F1145F" w:rsidRDefault="00F1145F" w:rsidP="00F1145F">
      <w:r>
        <w:t>This allows you to test with a local server.</w:t>
      </w:r>
    </w:p>
    <w:p w14:paraId="75F16391" w14:textId="4885A225" w:rsidR="00F1145F" w:rsidRDefault="00F1145F" w:rsidP="00F1145F"/>
    <w:p w14:paraId="49AA31A5" w14:textId="1035C736" w:rsidR="00F1145F" w:rsidRDefault="00F1145F" w:rsidP="00F1145F">
      <w:pPr>
        <w:pStyle w:val="Heading3"/>
      </w:pPr>
      <w:r>
        <w:t>Integrating into my Web Store</w:t>
      </w:r>
    </w:p>
    <w:p w14:paraId="676977D1" w14:textId="2C03716B" w:rsidR="0085042B" w:rsidRDefault="00F1145F" w:rsidP="0085042B">
      <w:r>
        <w:t>So this works fine – I know I can hit the Web Service with a JSON order or line item object and it will hit the connected clients. Now I need to integrate this into my Web Store application on my Web site that’s running .NET.</w:t>
      </w:r>
    </w:p>
    <w:p w14:paraId="1B22ECB7" w14:textId="25DFEFF7" w:rsidR="00F1145F" w:rsidRDefault="00F1145F" w:rsidP="0085042B"/>
    <w:p w14:paraId="1B059526" w14:textId="5E955907" w:rsidR="00F1145F" w:rsidRDefault="00F1145F" w:rsidP="0085042B">
      <w:r>
        <w:t>To do this I’m going to first create a class that handles the HTTP calls like this:</w:t>
      </w:r>
    </w:p>
    <w:p w14:paraId="22855BE7" w14:textId="71237825" w:rsidR="00F1145F" w:rsidRDefault="00F1145F" w:rsidP="0085042B"/>
    <w:p w14:paraId="488DF944"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WebStoreNotifications</w:t>
      </w:r>
    </w:p>
    <w:p w14:paraId="09A0750E"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BB75B45"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//private static string NotificationUrl = "http://localhost/signalrhub/";</w:t>
      </w:r>
    </w:p>
    <w:p w14:paraId="7435675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NotificationUrl = </w:t>
      </w:r>
      <w:r>
        <w:rPr>
          <w:rFonts w:ascii="Consolas" w:hAnsi="Consolas" w:cs="Consolas"/>
          <w:color w:val="A31515"/>
          <w:sz w:val="19"/>
          <w:szCs w:val="19"/>
        </w:rPr>
        <w:t>"http://signalrswf.west-wind.com/"</w:t>
      </w:r>
      <w:r>
        <w:rPr>
          <w:rFonts w:ascii="Consolas" w:hAnsi="Consolas" w:cs="Consolas"/>
          <w:color w:val="000000"/>
          <w:sz w:val="19"/>
          <w:szCs w:val="19"/>
        </w:rPr>
        <w:t>;</w:t>
      </w:r>
    </w:p>
    <w:p w14:paraId="3FC97501"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2E9A7477"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OrderNotification(</w:t>
      </w:r>
      <w:r>
        <w:rPr>
          <w:rFonts w:ascii="Consolas" w:hAnsi="Consolas" w:cs="Consolas"/>
          <w:color w:val="2B91AF"/>
          <w:sz w:val="19"/>
          <w:szCs w:val="19"/>
        </w:rPr>
        <w:t>busInvoice</w:t>
      </w:r>
      <w:r>
        <w:rPr>
          <w:rFonts w:ascii="Consolas" w:hAnsi="Consolas" w:cs="Consolas"/>
          <w:color w:val="000000"/>
          <w:sz w:val="19"/>
          <w:szCs w:val="19"/>
        </w:rPr>
        <w:t xml:space="preserve"> invoice)</w:t>
      </w:r>
    </w:p>
    <w:p w14:paraId="7672CF8B"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1114A"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 = invoice.Customer.Entity;</w:t>
      </w:r>
    </w:p>
    <w:p w14:paraId="31511F39"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 = invoice.Entity;</w:t>
      </w:r>
    </w:p>
    <w:p w14:paraId="1027914C"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58FDBDF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WebStoreOrderNotification</w:t>
      </w:r>
    </w:p>
    <w:p w14:paraId="196C9C45"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3D51C"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CustomerId = cust.Pk,</w:t>
      </w:r>
    </w:p>
    <w:p w14:paraId="6C038F67"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CustomerName = cust.Firstname + </w:t>
      </w:r>
      <w:r>
        <w:rPr>
          <w:rFonts w:ascii="Consolas" w:hAnsi="Consolas" w:cs="Consolas"/>
          <w:color w:val="A31515"/>
          <w:sz w:val="19"/>
          <w:szCs w:val="19"/>
        </w:rPr>
        <w:t>" "</w:t>
      </w:r>
      <w:r>
        <w:rPr>
          <w:rFonts w:ascii="Consolas" w:hAnsi="Consolas" w:cs="Consolas"/>
          <w:color w:val="000000"/>
          <w:sz w:val="19"/>
          <w:szCs w:val="19"/>
        </w:rPr>
        <w:t xml:space="preserve"> + cust.Lastname,</w:t>
      </w:r>
    </w:p>
    <w:p w14:paraId="5FA1428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OrderAmount = inv.Invtotal,</w:t>
      </w:r>
    </w:p>
    <w:p w14:paraId="4882F6DC"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OrderDate = inv.Invdate,</w:t>
      </w:r>
    </w:p>
    <w:p w14:paraId="6345356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OrderNumber = inv.Ordercode</w:t>
      </w:r>
    </w:p>
    <w:p w14:paraId="711DB3C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809C8"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4CEC019E"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settings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HttpRequestSettings</w:t>
      </w:r>
    </w:p>
    <w:p w14:paraId="1506DA9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BFA84"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Url = NotificationUrl + </w:t>
      </w:r>
      <w:r>
        <w:rPr>
          <w:rFonts w:ascii="Consolas" w:hAnsi="Consolas" w:cs="Consolas"/>
          <w:color w:val="A31515"/>
          <w:sz w:val="19"/>
          <w:szCs w:val="19"/>
        </w:rPr>
        <w:t>"api/WebStore/OrderNotification"</w:t>
      </w:r>
      <w:r>
        <w:rPr>
          <w:rFonts w:ascii="Consolas" w:hAnsi="Consolas" w:cs="Consolas"/>
          <w:color w:val="000000"/>
          <w:sz w:val="19"/>
          <w:szCs w:val="19"/>
        </w:rPr>
        <w:t>,</w:t>
      </w:r>
    </w:p>
    <w:p w14:paraId="57C66DD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Content = request,      </w:t>
      </w:r>
    </w:p>
    <w:p w14:paraId="7271EEA2"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ContentType=</w:t>
      </w:r>
      <w:r>
        <w:rPr>
          <w:rFonts w:ascii="Consolas" w:hAnsi="Consolas" w:cs="Consolas"/>
          <w:color w:val="A31515"/>
          <w:sz w:val="19"/>
          <w:szCs w:val="19"/>
        </w:rPr>
        <w:t>"application/json"</w:t>
      </w:r>
      <w:r>
        <w:rPr>
          <w:rFonts w:ascii="Consolas" w:hAnsi="Consolas" w:cs="Consolas"/>
          <w:color w:val="000000"/>
          <w:sz w:val="19"/>
          <w:szCs w:val="19"/>
        </w:rPr>
        <w:t>,</w:t>
      </w:r>
    </w:p>
    <w:p w14:paraId="17DCA8E7"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Timeout = 3000,</w:t>
      </w:r>
    </w:p>
    <w:p w14:paraId="074856B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HttpVerb = </w:t>
      </w:r>
      <w:r>
        <w:rPr>
          <w:rFonts w:ascii="Consolas" w:hAnsi="Consolas" w:cs="Consolas"/>
          <w:color w:val="A31515"/>
          <w:sz w:val="19"/>
          <w:szCs w:val="19"/>
        </w:rPr>
        <w:t>"POST"</w:t>
      </w:r>
      <w:r>
        <w:rPr>
          <w:rFonts w:ascii="Consolas" w:hAnsi="Consolas" w:cs="Consolas"/>
          <w:color w:val="000000"/>
          <w:sz w:val="19"/>
          <w:szCs w:val="19"/>
        </w:rPr>
        <w:t xml:space="preserve">, </w:t>
      </w:r>
    </w:p>
    <w:p w14:paraId="7D32CE04"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21166A1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19B58"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6E183B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87E4C4"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2B91AF"/>
          <w:sz w:val="19"/>
          <w:szCs w:val="19"/>
        </w:rPr>
        <w:t>HttpUtils</w:t>
      </w:r>
      <w:r>
        <w:rPr>
          <w:rFonts w:ascii="Consolas" w:hAnsi="Consolas" w:cs="Consolas"/>
          <w:color w:val="000000"/>
          <w:sz w:val="19"/>
          <w:szCs w:val="19"/>
        </w:rPr>
        <w:t>.JsonRequest&lt;</w:t>
      </w:r>
      <w:r>
        <w:rPr>
          <w:rFonts w:ascii="Consolas" w:hAnsi="Consolas" w:cs="Consolas"/>
          <w:color w:val="2B91AF"/>
          <w:sz w:val="19"/>
          <w:szCs w:val="19"/>
        </w:rPr>
        <w:t>WebStoreOrderNotification</w:t>
      </w:r>
      <w:r>
        <w:rPr>
          <w:rFonts w:ascii="Consolas" w:hAnsi="Consolas" w:cs="Consolas"/>
          <w:color w:val="000000"/>
          <w:sz w:val="19"/>
          <w:szCs w:val="19"/>
        </w:rPr>
        <w:t>&gt;(settings);</w:t>
      </w:r>
    </w:p>
    <w:p w14:paraId="4C601DC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233D5"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86B272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8F209"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ignore the error!</w:t>
      </w:r>
    </w:p>
    <w:p w14:paraId="14F9FCF8"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A645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7B7C4"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7071BE74"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ItemAddedNotification(</w:t>
      </w:r>
      <w:r>
        <w:rPr>
          <w:rFonts w:ascii="Consolas" w:hAnsi="Consolas" w:cs="Consolas"/>
          <w:color w:val="2B91AF"/>
          <w:sz w:val="19"/>
          <w:szCs w:val="19"/>
        </w:rPr>
        <w:t>busTLineItem</w:t>
      </w:r>
      <w:r>
        <w:rPr>
          <w:rFonts w:ascii="Consolas" w:hAnsi="Consolas" w:cs="Consolas"/>
          <w:color w:val="000000"/>
          <w:sz w:val="19"/>
          <w:szCs w:val="19"/>
        </w:rPr>
        <w:t xml:space="preserve"> lineItem)</w:t>
      </w:r>
    </w:p>
    <w:p w14:paraId="56A469D7"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D472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 = lineItem.Entity;</w:t>
      </w:r>
    </w:p>
    <w:p w14:paraId="6D1E97A6"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49ACB36A"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WebStoreItemAddedNotification</w:t>
      </w:r>
    </w:p>
    <w:p w14:paraId="016BC9F2"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EF3A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Description = li.Descript,</w:t>
      </w:r>
    </w:p>
    <w:p w14:paraId="6745092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Sku = li.Sku,</w:t>
      </w:r>
    </w:p>
    <w:p w14:paraId="5E7C31A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Price = li.Price,</w:t>
      </w:r>
    </w:p>
    <w:p w14:paraId="5D8ADDF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Discount = li.Discount,</w:t>
      </w:r>
    </w:p>
    <w:p w14:paraId="3371387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Qty = li.Qty</w:t>
      </w:r>
    </w:p>
    <w:p w14:paraId="198F5BB6"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E16FB"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3684681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settings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HttpRequestSettings</w:t>
      </w:r>
    </w:p>
    <w:p w14:paraId="1098EF3A"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E4D8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Url = NotificationUrl + </w:t>
      </w:r>
      <w:r>
        <w:rPr>
          <w:rFonts w:ascii="Consolas" w:hAnsi="Consolas" w:cs="Consolas"/>
          <w:color w:val="A31515"/>
          <w:sz w:val="19"/>
          <w:szCs w:val="19"/>
        </w:rPr>
        <w:t>"api/WebStore/ItemAddedNotification"</w:t>
      </w:r>
      <w:r>
        <w:rPr>
          <w:rFonts w:ascii="Consolas" w:hAnsi="Consolas" w:cs="Consolas"/>
          <w:color w:val="000000"/>
          <w:sz w:val="19"/>
          <w:szCs w:val="19"/>
        </w:rPr>
        <w:t>,</w:t>
      </w:r>
    </w:p>
    <w:p w14:paraId="639001A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Content = request,</w:t>
      </w:r>
    </w:p>
    <w:p w14:paraId="269BB7C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ContentType = </w:t>
      </w:r>
      <w:r>
        <w:rPr>
          <w:rFonts w:ascii="Consolas" w:hAnsi="Consolas" w:cs="Consolas"/>
          <w:color w:val="A31515"/>
          <w:sz w:val="19"/>
          <w:szCs w:val="19"/>
        </w:rPr>
        <w:t>"application/json"</w:t>
      </w:r>
      <w:r>
        <w:rPr>
          <w:rFonts w:ascii="Consolas" w:hAnsi="Consolas" w:cs="Consolas"/>
          <w:color w:val="000000"/>
          <w:sz w:val="19"/>
          <w:szCs w:val="19"/>
        </w:rPr>
        <w:t>,</w:t>
      </w:r>
    </w:p>
    <w:p w14:paraId="3EE57CB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Timeout = 3000,</w:t>
      </w:r>
    </w:p>
    <w:p w14:paraId="04EF7B1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HttpVerb = </w:t>
      </w:r>
      <w:r>
        <w:rPr>
          <w:rFonts w:ascii="Consolas" w:hAnsi="Consolas" w:cs="Consolas"/>
          <w:color w:val="A31515"/>
          <w:sz w:val="19"/>
          <w:szCs w:val="19"/>
        </w:rPr>
        <w:t>"POST"</w:t>
      </w:r>
      <w:r>
        <w:rPr>
          <w:rFonts w:ascii="Consolas" w:hAnsi="Consolas" w:cs="Consolas"/>
          <w:color w:val="000000"/>
          <w:sz w:val="19"/>
          <w:szCs w:val="19"/>
        </w:rPr>
        <w:t>,</w:t>
      </w:r>
    </w:p>
    <w:p w14:paraId="7252C533"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4222C"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7FDA82"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E960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2B91AF"/>
          <w:sz w:val="19"/>
          <w:szCs w:val="19"/>
        </w:rPr>
        <w:t>HttpUtils</w:t>
      </w:r>
      <w:r>
        <w:rPr>
          <w:rFonts w:ascii="Consolas" w:hAnsi="Consolas" w:cs="Consolas"/>
          <w:color w:val="000000"/>
          <w:sz w:val="19"/>
          <w:szCs w:val="19"/>
        </w:rPr>
        <w:t>.JsonRequest&lt;</w:t>
      </w:r>
      <w:r>
        <w:rPr>
          <w:rFonts w:ascii="Consolas" w:hAnsi="Consolas" w:cs="Consolas"/>
          <w:color w:val="2B91AF"/>
          <w:sz w:val="19"/>
          <w:szCs w:val="19"/>
        </w:rPr>
        <w:t>WebStoreItemAddedNotification</w:t>
      </w:r>
      <w:r>
        <w:rPr>
          <w:rFonts w:ascii="Consolas" w:hAnsi="Consolas" w:cs="Consolas"/>
          <w:color w:val="000000"/>
          <w:sz w:val="19"/>
          <w:szCs w:val="19"/>
        </w:rPr>
        <w:t>&gt;(settings);</w:t>
      </w:r>
    </w:p>
    <w:p w14:paraId="4AFF4EFB"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5E05B"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0DFCCF7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0AC6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ignore the error </w:t>
      </w:r>
    </w:p>
    <w:p w14:paraId="32D1C108"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727CC"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E996C"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D8095AE"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54E35D30"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WebStoreOrderNotification</w:t>
      </w:r>
    </w:p>
    <w:p w14:paraId="317AD314"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0007B89"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90055F"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OrderAmount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56B7C2" w14:textId="147E4FF1"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OrderDate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E270B4" w14:textId="35A0BF84"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0AB176"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CustomerId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46D051"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AB25BBD" w14:textId="77777777" w:rsidR="00F1145F" w:rsidRDefault="00F1145F" w:rsidP="00F1145F">
      <w:pPr>
        <w:autoSpaceDE w:val="0"/>
        <w:autoSpaceDN w:val="0"/>
        <w:adjustRightInd w:val="0"/>
        <w:spacing w:line="240" w:lineRule="auto"/>
        <w:rPr>
          <w:rFonts w:ascii="Consolas" w:hAnsi="Consolas" w:cs="Consolas"/>
          <w:color w:val="000000"/>
          <w:sz w:val="19"/>
          <w:szCs w:val="19"/>
        </w:rPr>
      </w:pPr>
    </w:p>
    <w:p w14:paraId="177630D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WebStoreItemAddedNotification</w:t>
      </w:r>
    </w:p>
    <w:p w14:paraId="2C3D418A"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450807E6"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Sku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23E84E"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9EDCB" w14:textId="56F7CFA4"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Qty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4DA3D3" w14:textId="5CAC62C1"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20D377" w14:textId="7F888BAC"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Discount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5D51CD" w14:textId="77777777" w:rsidR="00F1145F" w:rsidRDefault="00F1145F" w:rsidP="00F1145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06CB4976" w14:textId="3FCDF9DA" w:rsidR="00F1145F" w:rsidRDefault="00F1145F" w:rsidP="0085042B"/>
    <w:p w14:paraId="2DAFE984" w14:textId="77777777" w:rsidR="00ED3240" w:rsidRDefault="00F1145F" w:rsidP="0085042B">
      <w:r>
        <w:t xml:space="preserve">This code uses the </w:t>
      </w:r>
      <w:hyperlink r:id="rId31" w:history="1">
        <w:r w:rsidRPr="00E8005E">
          <w:rPr>
            <w:rStyle w:val="Hyperlink"/>
          </w:rPr>
          <w:t>Westwind.Utilities</w:t>
        </w:r>
      </w:hyperlink>
      <w:r>
        <w:t xml:space="preserve"> </w:t>
      </w:r>
      <w:hyperlink r:id="rId32" w:history="1">
        <w:r w:rsidRPr="00E8005E">
          <w:rPr>
            <w:rStyle w:val="Hyperlink"/>
          </w:rPr>
          <w:t>HttpUtils.JsonRequest()</w:t>
        </w:r>
      </w:hyperlink>
      <w:r w:rsidR="00E8005E">
        <w:t xml:space="preserve"> function which makes it really easy to make an HTTP call with </w:t>
      </w:r>
      <w:r w:rsidR="00ED3240">
        <w:t xml:space="preserve">a JSON object input and result. </w:t>
      </w:r>
    </w:p>
    <w:p w14:paraId="608508A5" w14:textId="77777777" w:rsidR="00ED3240" w:rsidRDefault="00ED3240" w:rsidP="0085042B"/>
    <w:p w14:paraId="0CE9A60A" w14:textId="446A9B83" w:rsidR="00ED3240" w:rsidRDefault="00ED3240" w:rsidP="00ED3240">
      <w:r>
        <w:t xml:space="preserve">Both methods take business objects as parameters. The BO’s hold the actual entity data for each an order and lineitem internally which is pulled out and stuffed into the DTOs. The DTOs are used for the Content data that is serialized and sent to the web service by </w:t>
      </w:r>
      <w:r w:rsidRPr="00ED3240">
        <w:rPr>
          <w:b/>
        </w:rPr>
        <w:t>JsonRequest()</w:t>
      </w:r>
      <w:r>
        <w:rPr>
          <w:b/>
        </w:rPr>
        <w:t>.</w:t>
      </w:r>
    </w:p>
    <w:p w14:paraId="5F71836D" w14:textId="20CBE5D5" w:rsidR="00ED3240" w:rsidRDefault="00ED3240" w:rsidP="0085042B"/>
    <w:p w14:paraId="2EA45305" w14:textId="77777777" w:rsidR="00F1145F" w:rsidRDefault="00F1145F" w:rsidP="0085042B"/>
    <w:p w14:paraId="00D577B2" w14:textId="5A236610" w:rsidR="00F1145F" w:rsidRDefault="00F1145F" w:rsidP="0085042B">
      <w:r>
        <w:t>I then integrate these static method calls into the actual Web site where it makes sense.  For the item item added this goes into the Item page code:</w:t>
      </w:r>
    </w:p>
    <w:p w14:paraId="77F0F94C" w14:textId="7298BFC8" w:rsidR="00ED3240" w:rsidRDefault="00ED3240" w:rsidP="0085042B"/>
    <w:p w14:paraId="55D2D56B" w14:textId="77777777" w:rsidR="00ED3240" w:rsidRDefault="00ED3240" w:rsidP="00ED3240">
      <w:pPr>
        <w:autoSpaceDE w:val="0"/>
        <w:autoSpaceDN w:val="0"/>
        <w:adjustRightInd w:val="0"/>
        <w:spacing w:line="240" w:lineRule="auto"/>
        <w:rPr>
          <w:rFonts w:ascii="Consolas" w:hAnsi="Consolas" w:cs="Consolas"/>
          <w:color w:val="000000"/>
          <w:sz w:val="19"/>
          <w:szCs w:val="19"/>
        </w:rPr>
      </w:pPr>
    </w:p>
    <w:p w14:paraId="145255B2"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(!TLine.Save() ) </w:t>
      </w:r>
    </w:p>
    <w:p w14:paraId="35AE4FC0"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B365A87"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DisplayError(TLine.ErrorMessage);</w:t>
      </w:r>
    </w:p>
    <w:p w14:paraId="6F3BEED1"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945B8D7"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32D1061E" w14:textId="77777777" w:rsidR="00ED3240" w:rsidRDefault="00ED3240" w:rsidP="00ED3240">
      <w:pPr>
        <w:autoSpaceDE w:val="0"/>
        <w:autoSpaceDN w:val="0"/>
        <w:adjustRightInd w:val="0"/>
        <w:spacing w:line="240" w:lineRule="auto"/>
        <w:rPr>
          <w:rFonts w:ascii="Consolas" w:hAnsi="Consolas" w:cs="Consolas"/>
          <w:color w:val="000000"/>
          <w:sz w:val="19"/>
          <w:szCs w:val="19"/>
        </w:rPr>
      </w:pPr>
    </w:p>
    <w:p w14:paraId="0D92A992" w14:textId="77777777" w:rsidR="00ED3240" w:rsidRDefault="00ED3240" w:rsidP="00ED3240">
      <w:pPr>
        <w:autoSpaceDE w:val="0"/>
        <w:autoSpaceDN w:val="0"/>
        <w:adjustRightInd w:val="0"/>
        <w:spacing w:line="240" w:lineRule="auto"/>
        <w:rPr>
          <w:rFonts w:ascii="Consolas" w:hAnsi="Consolas" w:cs="Consolas"/>
          <w:color w:val="000000"/>
          <w:sz w:val="19"/>
          <w:szCs w:val="19"/>
        </w:rPr>
      </w:pPr>
      <w:r>
        <w:rPr>
          <w:rFonts w:ascii="Consolas" w:hAnsi="Consolas" w:cs="Consolas"/>
          <w:color w:val="2B91AF"/>
          <w:sz w:val="19"/>
          <w:szCs w:val="19"/>
        </w:rPr>
        <w:t>WebStoreNotifications</w:t>
      </w:r>
      <w:r>
        <w:rPr>
          <w:rFonts w:ascii="Consolas" w:hAnsi="Consolas" w:cs="Consolas"/>
          <w:color w:val="000000"/>
          <w:sz w:val="19"/>
          <w:szCs w:val="19"/>
        </w:rPr>
        <w:t>.ItemAddedNotification(TLine);</w:t>
      </w:r>
    </w:p>
    <w:p w14:paraId="6BFDF96E" w14:textId="1B0F4F27" w:rsidR="00F1145F" w:rsidRDefault="00F1145F" w:rsidP="0085042B"/>
    <w:p w14:paraId="669433D5" w14:textId="4647A7D9" w:rsidR="00F1145F" w:rsidRDefault="00ED3240" w:rsidP="0085042B">
      <w:r>
        <w:t>Now whenever an item is added to any shopping cart a notification is sent to the Notifications Web Service and then on to the connected clients.</w:t>
      </w:r>
    </w:p>
    <w:p w14:paraId="29A5DB62" w14:textId="45FF0ED7" w:rsidR="00ED3240" w:rsidRDefault="00ED3240" w:rsidP="0085042B"/>
    <w:p w14:paraId="3D835833" w14:textId="762E5412" w:rsidR="00F1145F" w:rsidRDefault="00CF048D" w:rsidP="0085042B">
      <w:r>
        <w:t>For the order form:</w:t>
      </w:r>
    </w:p>
    <w:p w14:paraId="074B3F02" w14:textId="77777777" w:rsidR="00CF048D" w:rsidRDefault="00CF048D" w:rsidP="00CF048D">
      <w:pPr>
        <w:autoSpaceDE w:val="0"/>
        <w:autoSpaceDN w:val="0"/>
        <w:adjustRightInd w:val="0"/>
        <w:spacing w:line="240" w:lineRule="auto"/>
        <w:rPr>
          <w:rFonts w:ascii="Consolas" w:hAnsi="Consolas" w:cs="Consolas"/>
          <w:color w:val="000000"/>
          <w:sz w:val="19"/>
          <w:szCs w:val="19"/>
        </w:rPr>
      </w:pPr>
    </w:p>
    <w:p w14:paraId="6CBCE646"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(!Invoice.Save( saveFromTempItems ))</w:t>
      </w:r>
    </w:p>
    <w:p w14:paraId="25DAEE43"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AF34A4B"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ErrorDisplay.ShowError(Invoice.ErrorMessage, </w:t>
      </w:r>
      <w:r>
        <w:rPr>
          <w:rFonts w:ascii="Consolas" w:hAnsi="Consolas" w:cs="Consolas"/>
          <w:color w:val="A31515"/>
          <w:sz w:val="19"/>
          <w:szCs w:val="19"/>
        </w:rPr>
        <w:t>"An error occurred saving the invoice:"</w:t>
      </w:r>
      <w:r>
        <w:rPr>
          <w:rFonts w:ascii="Consolas" w:hAnsi="Consolas" w:cs="Consolas"/>
          <w:color w:val="000000"/>
          <w:sz w:val="19"/>
          <w:szCs w:val="19"/>
        </w:rPr>
        <w:t>);</w:t>
      </w:r>
    </w:p>
    <w:p w14:paraId="427603CD"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47CA02C"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C198382" w14:textId="77777777" w:rsidR="00CF048D" w:rsidRDefault="00CF048D" w:rsidP="00CF048D">
      <w:pPr>
        <w:autoSpaceDE w:val="0"/>
        <w:autoSpaceDN w:val="0"/>
        <w:adjustRightInd w:val="0"/>
        <w:spacing w:line="240" w:lineRule="auto"/>
        <w:rPr>
          <w:rFonts w:ascii="Consolas" w:hAnsi="Consolas" w:cs="Consolas"/>
          <w:color w:val="000000"/>
          <w:sz w:val="19"/>
          <w:szCs w:val="19"/>
        </w:rPr>
      </w:pPr>
    </w:p>
    <w:p w14:paraId="5B95F5F0" w14:textId="77777777" w:rsidR="00CF048D" w:rsidRDefault="00CF048D" w:rsidP="00CF048D">
      <w:pPr>
        <w:autoSpaceDE w:val="0"/>
        <w:autoSpaceDN w:val="0"/>
        <w:adjustRightInd w:val="0"/>
        <w:spacing w:line="240" w:lineRule="auto"/>
        <w:rPr>
          <w:rFonts w:ascii="Consolas" w:hAnsi="Consolas" w:cs="Consolas"/>
          <w:color w:val="000000"/>
          <w:sz w:val="19"/>
          <w:szCs w:val="19"/>
        </w:rPr>
      </w:pPr>
      <w:r>
        <w:rPr>
          <w:rFonts w:ascii="Consolas" w:hAnsi="Consolas" w:cs="Consolas"/>
          <w:color w:val="2B91AF"/>
          <w:sz w:val="19"/>
          <w:szCs w:val="19"/>
        </w:rPr>
        <w:t>WebStoreNotifications</w:t>
      </w:r>
      <w:r>
        <w:rPr>
          <w:rFonts w:ascii="Consolas" w:hAnsi="Consolas" w:cs="Consolas"/>
          <w:color w:val="000000"/>
          <w:sz w:val="19"/>
          <w:szCs w:val="19"/>
        </w:rPr>
        <w:t>.OrderNotification(Invoice);</w:t>
      </w:r>
    </w:p>
    <w:p w14:paraId="65F1A17E" w14:textId="77777777" w:rsidR="00F1145F" w:rsidRDefault="00F1145F" w:rsidP="0085042B"/>
    <w:p w14:paraId="0330E137" w14:textId="4D342B4E" w:rsidR="00F1145F" w:rsidRDefault="00CF048D" w:rsidP="0085042B">
      <w:r>
        <w:t>Same deal – when an order is placed I should now see a notification.</w:t>
      </w:r>
    </w:p>
    <w:p w14:paraId="6B581C8C" w14:textId="1DFD6486" w:rsidR="002320E6" w:rsidRDefault="002320E6" w:rsidP="0085042B"/>
    <w:p w14:paraId="1D063DBA" w14:textId="58DFE31A" w:rsidR="002320E6" w:rsidRDefault="002320E6" w:rsidP="002320E6">
      <w:pPr>
        <w:pStyle w:val="Heading3"/>
      </w:pPr>
      <w:r>
        <w:t>Another FoxPro Form</w:t>
      </w:r>
    </w:p>
    <w:p w14:paraId="78A5DBE7" w14:textId="77777777" w:rsidR="002320E6" w:rsidRDefault="002320E6" w:rsidP="002320E6">
      <w:r>
        <w:t xml:space="preserve">As with the chat example, it’s nice to actually see this information in a on form and a form makes it nice and easy to keep the connection to the SignalR hub open by attaching the SignalR clint instance to the </w:t>
      </w:r>
    </w:p>
    <w:p w14:paraId="1FEA824D" w14:textId="0F3DC864" w:rsidR="002320E6" w:rsidRDefault="002320E6" w:rsidP="002320E6">
      <w:r>
        <w:t>form.</w:t>
      </w:r>
    </w:p>
    <w:p w14:paraId="503D4EA9" w14:textId="5AFF9B49" w:rsidR="002320E6" w:rsidRDefault="002320E6" w:rsidP="002320E6"/>
    <w:p w14:paraId="1AF51CF5" w14:textId="6E5F1556" w:rsidR="002320E6" w:rsidRDefault="002320E6" w:rsidP="002320E6">
      <w:r>
        <w:t>Here’s what the form looks like:</w:t>
      </w:r>
    </w:p>
    <w:p w14:paraId="20184379" w14:textId="0DF23511" w:rsidR="002320E6" w:rsidRDefault="002320E6" w:rsidP="002320E6">
      <w:r>
        <w:rPr>
          <w:noProof/>
        </w:rPr>
        <w:lastRenderedPageBreak/>
        <w:drawing>
          <wp:inline distT="0" distB="0" distL="0" distR="0" wp14:anchorId="0F0FD5BF" wp14:editId="52772128">
            <wp:extent cx="5780968" cy="5874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4474" cy="5877669"/>
                    </a:xfrm>
                    <a:prstGeom prst="rect">
                      <a:avLst/>
                    </a:prstGeom>
                  </pic:spPr>
                </pic:pic>
              </a:graphicData>
            </a:graphic>
          </wp:inline>
        </w:drawing>
      </w:r>
    </w:p>
    <w:p w14:paraId="48703CEB" w14:textId="14DDEADA" w:rsidR="002320E6" w:rsidRDefault="002320E6" w:rsidP="002320E6"/>
    <w:p w14:paraId="72D8B953" w14:textId="5D296D38" w:rsidR="002320E6" w:rsidRDefault="002320E6" w:rsidP="002320E6">
      <w:r>
        <w:t>I kept this real simple just to get the point across. When you click on a button to add a new item in the shopping cart a notification fires on the FoxPro form. Likewise when an order is placed you’ll see a notification on the form.</w:t>
      </w:r>
    </w:p>
    <w:p w14:paraId="194FD503" w14:textId="26AB9B80" w:rsidR="002320E6" w:rsidRDefault="002320E6" w:rsidP="002320E6"/>
    <w:p w14:paraId="207934F3" w14:textId="4EBA11F8" w:rsidR="002320E6" w:rsidRDefault="002320E6" w:rsidP="002320E6">
      <w:r>
        <w:t xml:space="preserve">The code should look familiar. The form </w:t>
      </w:r>
      <w:r w:rsidRPr="002320E6">
        <w:rPr>
          <w:b/>
        </w:rPr>
        <w:t>Init</w:t>
      </w:r>
      <w:r>
        <w:t xml:space="preserve"> looks like this:</w:t>
      </w:r>
    </w:p>
    <w:p w14:paraId="61D40E88" w14:textId="1F3E5BE3" w:rsidR="002320E6" w:rsidRPr="002320E6" w:rsidRDefault="002320E6" w:rsidP="002320E6">
      <w:pPr>
        <w:rPr>
          <w:szCs w:val="20"/>
        </w:rPr>
      </w:pPr>
    </w:p>
    <w:p w14:paraId="45473F4D"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 xml:space="preserve">DO </w:t>
      </w:r>
      <w:r w:rsidRPr="002320E6">
        <w:rPr>
          <w:rFonts w:ascii="Consolas" w:hAnsi="Consolas" w:cs="Consolas"/>
          <w:color w:val="000000"/>
          <w:szCs w:val="20"/>
        </w:rPr>
        <w:t>WebStoreNotificationsClient</w:t>
      </w:r>
    </w:p>
    <w:p w14:paraId="59543FEB"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p>
    <w:p w14:paraId="1024F723" w14:textId="77777777" w:rsidR="002320E6" w:rsidRPr="002320E6" w:rsidRDefault="002320E6" w:rsidP="002320E6">
      <w:pPr>
        <w:autoSpaceDE w:val="0"/>
        <w:autoSpaceDN w:val="0"/>
        <w:adjustRightInd w:val="0"/>
        <w:spacing w:line="240" w:lineRule="auto"/>
        <w:rPr>
          <w:rFonts w:ascii="Consolas" w:hAnsi="Consolas" w:cs="Consolas"/>
          <w:color w:val="008080"/>
          <w:szCs w:val="20"/>
        </w:rPr>
      </w:pPr>
      <w:r w:rsidRPr="002320E6">
        <w:rPr>
          <w:rFonts w:ascii="Consolas" w:hAnsi="Consolas" w:cs="Consolas"/>
          <w:color w:val="0000FF"/>
          <w:szCs w:val="20"/>
        </w:rPr>
        <w:t>IF TYPE</w:t>
      </w:r>
      <w:r w:rsidRPr="002320E6">
        <w:rPr>
          <w:rFonts w:ascii="Consolas" w:hAnsi="Consolas" w:cs="Consolas"/>
          <w:color w:val="000000"/>
          <w:szCs w:val="20"/>
        </w:rPr>
        <w:t>(</w:t>
      </w:r>
      <w:r w:rsidRPr="002320E6">
        <w:rPr>
          <w:rFonts w:ascii="Consolas" w:hAnsi="Consolas" w:cs="Consolas"/>
          <w:color w:val="008080"/>
          <w:szCs w:val="20"/>
        </w:rPr>
        <w:t>"gcSignalRUrl"</w:t>
      </w:r>
      <w:r w:rsidRPr="002320E6">
        <w:rPr>
          <w:rFonts w:ascii="Consolas" w:hAnsi="Consolas" w:cs="Consolas"/>
          <w:color w:val="000000"/>
          <w:szCs w:val="20"/>
        </w:rPr>
        <w:t xml:space="preserve">) # </w:t>
      </w:r>
      <w:r w:rsidRPr="002320E6">
        <w:rPr>
          <w:rFonts w:ascii="Consolas" w:hAnsi="Consolas" w:cs="Consolas"/>
          <w:color w:val="008080"/>
          <w:szCs w:val="20"/>
        </w:rPr>
        <w:t>"C"</w:t>
      </w:r>
    </w:p>
    <w:p w14:paraId="7529A83E"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8080"/>
          <w:szCs w:val="20"/>
        </w:rPr>
        <w:t xml:space="preserve">   </w:t>
      </w:r>
      <w:r w:rsidRPr="002320E6">
        <w:rPr>
          <w:rFonts w:ascii="Consolas" w:hAnsi="Consolas" w:cs="Consolas"/>
          <w:color w:val="0000FF"/>
          <w:szCs w:val="20"/>
        </w:rPr>
        <w:t xml:space="preserve">PUBLIC </w:t>
      </w:r>
      <w:r w:rsidRPr="002320E6">
        <w:rPr>
          <w:rFonts w:ascii="Consolas" w:hAnsi="Consolas" w:cs="Consolas"/>
          <w:color w:val="000000"/>
          <w:szCs w:val="20"/>
        </w:rPr>
        <w:t xml:space="preserve">gcSignalUrl </w:t>
      </w:r>
    </w:p>
    <w:p w14:paraId="5A284B02" w14:textId="77777777" w:rsidR="002320E6" w:rsidRPr="002320E6" w:rsidRDefault="002320E6" w:rsidP="002320E6">
      <w:pPr>
        <w:autoSpaceDE w:val="0"/>
        <w:autoSpaceDN w:val="0"/>
        <w:adjustRightInd w:val="0"/>
        <w:spacing w:line="240" w:lineRule="auto"/>
        <w:rPr>
          <w:rFonts w:ascii="Consolas" w:hAnsi="Consolas" w:cs="Consolas"/>
          <w:color w:val="008080"/>
          <w:szCs w:val="20"/>
        </w:rPr>
      </w:pPr>
      <w:r w:rsidRPr="002320E6">
        <w:rPr>
          <w:rFonts w:ascii="Consolas" w:hAnsi="Consolas" w:cs="Consolas"/>
          <w:color w:val="000000"/>
          <w:szCs w:val="20"/>
        </w:rPr>
        <w:t xml:space="preserve">   gcSignalRUrl = </w:t>
      </w:r>
      <w:r w:rsidRPr="002320E6">
        <w:rPr>
          <w:rFonts w:ascii="Consolas" w:hAnsi="Consolas" w:cs="Consolas"/>
          <w:color w:val="008080"/>
          <w:szCs w:val="20"/>
        </w:rPr>
        <w:t xml:space="preserve">"http://signalrswf.west-wind.com/"         </w:t>
      </w:r>
    </w:p>
    <w:p w14:paraId="56D26890" w14:textId="77777777" w:rsidR="002320E6" w:rsidRPr="002320E6" w:rsidRDefault="002320E6" w:rsidP="002320E6">
      <w:pPr>
        <w:autoSpaceDE w:val="0"/>
        <w:autoSpaceDN w:val="0"/>
        <w:adjustRightInd w:val="0"/>
        <w:spacing w:line="240" w:lineRule="auto"/>
        <w:rPr>
          <w:rFonts w:ascii="Consolas" w:hAnsi="Consolas" w:cs="Consolas"/>
          <w:color w:val="0000FF"/>
          <w:szCs w:val="20"/>
        </w:rPr>
      </w:pPr>
      <w:r w:rsidRPr="002320E6">
        <w:rPr>
          <w:rFonts w:ascii="Consolas" w:hAnsi="Consolas" w:cs="Consolas"/>
          <w:color w:val="0000FF"/>
          <w:szCs w:val="20"/>
        </w:rPr>
        <w:t>ENDIF</w:t>
      </w:r>
    </w:p>
    <w:p w14:paraId="6102382C" w14:textId="77777777" w:rsidR="002320E6" w:rsidRPr="002320E6" w:rsidRDefault="002320E6" w:rsidP="002320E6">
      <w:pPr>
        <w:autoSpaceDE w:val="0"/>
        <w:autoSpaceDN w:val="0"/>
        <w:adjustRightInd w:val="0"/>
        <w:spacing w:line="240" w:lineRule="auto"/>
        <w:rPr>
          <w:rFonts w:ascii="Consolas" w:hAnsi="Consolas" w:cs="Consolas"/>
          <w:color w:val="0000FF"/>
          <w:szCs w:val="20"/>
        </w:rPr>
      </w:pPr>
    </w:p>
    <w:p w14:paraId="2D31E459"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this</w:t>
      </w:r>
      <w:r w:rsidRPr="002320E6">
        <w:rPr>
          <w:rFonts w:ascii="Consolas" w:hAnsi="Consolas" w:cs="Consolas"/>
          <w:color w:val="000000"/>
          <w:szCs w:val="20"/>
        </w:rPr>
        <w:t xml:space="preserve">.oNotifications = </w:t>
      </w:r>
      <w:r w:rsidRPr="002320E6">
        <w:rPr>
          <w:rFonts w:ascii="Consolas" w:hAnsi="Consolas" w:cs="Consolas"/>
          <w:color w:val="0000FF"/>
          <w:szCs w:val="20"/>
        </w:rPr>
        <w:t>CREATEOBJECT</w:t>
      </w:r>
      <w:r w:rsidRPr="002320E6">
        <w:rPr>
          <w:rFonts w:ascii="Consolas" w:hAnsi="Consolas" w:cs="Consolas"/>
          <w:color w:val="000000"/>
          <w:szCs w:val="20"/>
        </w:rPr>
        <w:t>(</w:t>
      </w:r>
      <w:r w:rsidRPr="002320E6">
        <w:rPr>
          <w:rFonts w:ascii="Consolas" w:hAnsi="Consolas" w:cs="Consolas"/>
          <w:color w:val="008080"/>
          <w:szCs w:val="20"/>
        </w:rPr>
        <w:t>"WebStoreNotificationsClient"</w:t>
      </w:r>
      <w:r w:rsidRPr="002320E6">
        <w:rPr>
          <w:rFonts w:ascii="Consolas" w:hAnsi="Consolas" w:cs="Consolas"/>
          <w:color w:val="000000"/>
          <w:szCs w:val="20"/>
        </w:rPr>
        <w:t>)</w:t>
      </w:r>
    </w:p>
    <w:p w14:paraId="6E12078A"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this</w:t>
      </w:r>
      <w:r w:rsidRPr="002320E6">
        <w:rPr>
          <w:rFonts w:ascii="Consolas" w:hAnsi="Consolas" w:cs="Consolas"/>
          <w:color w:val="000000"/>
          <w:szCs w:val="20"/>
        </w:rPr>
        <w:t>.oNotifications.oNotifications.SignalRUrl = gcSignalRUrl</w:t>
      </w:r>
    </w:p>
    <w:p w14:paraId="44B837D6"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p>
    <w:p w14:paraId="6A42EC93" w14:textId="77777777" w:rsidR="002320E6" w:rsidRPr="002320E6" w:rsidRDefault="002320E6" w:rsidP="002320E6">
      <w:pPr>
        <w:autoSpaceDE w:val="0"/>
        <w:autoSpaceDN w:val="0"/>
        <w:adjustRightInd w:val="0"/>
        <w:spacing w:line="240" w:lineRule="auto"/>
        <w:rPr>
          <w:rFonts w:ascii="Consolas" w:hAnsi="Consolas" w:cs="Consolas"/>
          <w:color w:val="008000"/>
          <w:szCs w:val="20"/>
        </w:rPr>
      </w:pPr>
      <w:r w:rsidRPr="002320E6">
        <w:rPr>
          <w:rFonts w:ascii="Consolas" w:hAnsi="Consolas" w:cs="Consolas"/>
          <w:color w:val="008000"/>
          <w:szCs w:val="20"/>
        </w:rPr>
        <w:t>*** Forward events to this form</w:t>
      </w:r>
    </w:p>
    <w:p w14:paraId="247AA975"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lastRenderedPageBreak/>
        <w:t>BINDEVENT</w:t>
      </w:r>
      <w:r w:rsidRPr="002320E6">
        <w:rPr>
          <w:rFonts w:ascii="Consolas" w:hAnsi="Consolas" w:cs="Consolas"/>
          <w:color w:val="000000"/>
          <w:szCs w:val="20"/>
        </w:rPr>
        <w:t>(</w:t>
      </w:r>
      <w:r w:rsidRPr="002320E6">
        <w:rPr>
          <w:rFonts w:ascii="Consolas" w:hAnsi="Consolas" w:cs="Consolas"/>
          <w:color w:val="0000FF"/>
          <w:szCs w:val="20"/>
        </w:rPr>
        <w:t>this</w:t>
      </w:r>
      <w:r w:rsidRPr="002320E6">
        <w:rPr>
          <w:rFonts w:ascii="Consolas" w:hAnsi="Consolas" w:cs="Consolas"/>
          <w:color w:val="000000"/>
          <w:szCs w:val="20"/>
        </w:rPr>
        <w:t>.oNotifications,</w:t>
      </w:r>
      <w:r w:rsidRPr="002320E6">
        <w:rPr>
          <w:rFonts w:ascii="Consolas" w:hAnsi="Consolas" w:cs="Consolas"/>
          <w:color w:val="008080"/>
          <w:szCs w:val="20"/>
        </w:rPr>
        <w:t>"OnNotifyOrder"</w:t>
      </w:r>
      <w:r w:rsidRPr="002320E6">
        <w:rPr>
          <w:rFonts w:ascii="Consolas" w:hAnsi="Consolas" w:cs="Consolas"/>
          <w:color w:val="000000"/>
          <w:szCs w:val="20"/>
        </w:rPr>
        <w:t>,</w:t>
      </w:r>
      <w:r w:rsidRPr="002320E6">
        <w:rPr>
          <w:rFonts w:ascii="Consolas" w:hAnsi="Consolas" w:cs="Consolas"/>
          <w:color w:val="0000FF"/>
          <w:szCs w:val="20"/>
        </w:rPr>
        <w:t>this</w:t>
      </w:r>
      <w:r w:rsidRPr="002320E6">
        <w:rPr>
          <w:rFonts w:ascii="Consolas" w:hAnsi="Consolas" w:cs="Consolas"/>
          <w:color w:val="000000"/>
          <w:szCs w:val="20"/>
        </w:rPr>
        <w:t>,</w:t>
      </w:r>
      <w:r w:rsidRPr="002320E6">
        <w:rPr>
          <w:rFonts w:ascii="Consolas" w:hAnsi="Consolas" w:cs="Consolas"/>
          <w:color w:val="008080"/>
          <w:szCs w:val="20"/>
        </w:rPr>
        <w:t>"OnNotifyOrder"</w:t>
      </w:r>
      <w:r w:rsidRPr="002320E6">
        <w:rPr>
          <w:rFonts w:ascii="Consolas" w:hAnsi="Consolas" w:cs="Consolas"/>
          <w:color w:val="000000"/>
          <w:szCs w:val="20"/>
        </w:rPr>
        <w:t>)</w:t>
      </w:r>
    </w:p>
    <w:p w14:paraId="10C3B01E"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BINDEVENT</w:t>
      </w:r>
      <w:r w:rsidRPr="002320E6">
        <w:rPr>
          <w:rFonts w:ascii="Consolas" w:hAnsi="Consolas" w:cs="Consolas"/>
          <w:color w:val="000000"/>
          <w:szCs w:val="20"/>
        </w:rPr>
        <w:t>(</w:t>
      </w:r>
      <w:r w:rsidRPr="002320E6">
        <w:rPr>
          <w:rFonts w:ascii="Consolas" w:hAnsi="Consolas" w:cs="Consolas"/>
          <w:color w:val="0000FF"/>
          <w:szCs w:val="20"/>
        </w:rPr>
        <w:t>this</w:t>
      </w:r>
      <w:r w:rsidRPr="002320E6">
        <w:rPr>
          <w:rFonts w:ascii="Consolas" w:hAnsi="Consolas" w:cs="Consolas"/>
          <w:color w:val="000000"/>
          <w:szCs w:val="20"/>
        </w:rPr>
        <w:t>.oNotifications,</w:t>
      </w:r>
      <w:r w:rsidRPr="002320E6">
        <w:rPr>
          <w:rFonts w:ascii="Consolas" w:hAnsi="Consolas" w:cs="Consolas"/>
          <w:color w:val="008080"/>
          <w:szCs w:val="20"/>
        </w:rPr>
        <w:t>"OnNotifyItemAdded"</w:t>
      </w:r>
      <w:r w:rsidRPr="002320E6">
        <w:rPr>
          <w:rFonts w:ascii="Consolas" w:hAnsi="Consolas" w:cs="Consolas"/>
          <w:color w:val="000000"/>
          <w:szCs w:val="20"/>
        </w:rPr>
        <w:t>,</w:t>
      </w:r>
      <w:r w:rsidRPr="002320E6">
        <w:rPr>
          <w:rFonts w:ascii="Consolas" w:hAnsi="Consolas" w:cs="Consolas"/>
          <w:color w:val="0000FF"/>
          <w:szCs w:val="20"/>
        </w:rPr>
        <w:t>this</w:t>
      </w:r>
      <w:r w:rsidRPr="002320E6">
        <w:rPr>
          <w:rFonts w:ascii="Consolas" w:hAnsi="Consolas" w:cs="Consolas"/>
          <w:color w:val="000000"/>
          <w:szCs w:val="20"/>
        </w:rPr>
        <w:t>,</w:t>
      </w:r>
      <w:r w:rsidRPr="002320E6">
        <w:rPr>
          <w:rFonts w:ascii="Consolas" w:hAnsi="Consolas" w:cs="Consolas"/>
          <w:color w:val="008080"/>
          <w:szCs w:val="20"/>
        </w:rPr>
        <w:t>"OnNotifyItemAdded"</w:t>
      </w:r>
      <w:r w:rsidRPr="002320E6">
        <w:rPr>
          <w:rFonts w:ascii="Consolas" w:hAnsi="Consolas" w:cs="Consolas"/>
          <w:color w:val="000000"/>
          <w:szCs w:val="20"/>
        </w:rPr>
        <w:t>)</w:t>
      </w:r>
    </w:p>
    <w:p w14:paraId="3E4834BB"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p>
    <w:p w14:paraId="3657DD32" w14:textId="0AB48032" w:rsidR="002320E6" w:rsidRPr="002320E6" w:rsidRDefault="002320E6" w:rsidP="002320E6">
      <w:pPr>
        <w:rPr>
          <w:szCs w:val="20"/>
        </w:rPr>
      </w:pPr>
      <w:r w:rsidRPr="002320E6">
        <w:rPr>
          <w:rFonts w:ascii="Consolas" w:hAnsi="Consolas" w:cs="Consolas"/>
          <w:color w:val="0000FF"/>
          <w:szCs w:val="20"/>
        </w:rPr>
        <w:t>this</w:t>
      </w:r>
      <w:r w:rsidRPr="002320E6">
        <w:rPr>
          <w:rFonts w:ascii="Consolas" w:hAnsi="Consolas" w:cs="Consolas"/>
          <w:color w:val="000000"/>
          <w:szCs w:val="20"/>
        </w:rPr>
        <w:t>.oNotifications.Start()</w:t>
      </w:r>
    </w:p>
    <w:p w14:paraId="36B9AC85" w14:textId="1AF112A4" w:rsidR="002320E6" w:rsidRDefault="002320E6" w:rsidP="002320E6"/>
    <w:p w14:paraId="2D64DCF8" w14:textId="68F01383" w:rsidR="002320E6" w:rsidRDefault="002320E6" w:rsidP="002320E6">
      <w:r>
        <w:t>OnNotifyItemAdded looks like this:</w:t>
      </w:r>
    </w:p>
    <w:p w14:paraId="2581CB7C" w14:textId="77777777" w:rsidR="002320E6" w:rsidRDefault="002320E6" w:rsidP="002320E6"/>
    <w:p w14:paraId="3E22917E" w14:textId="43733D88"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 xml:space="preserve">LPARAMETERS </w:t>
      </w:r>
      <w:r w:rsidRPr="002320E6">
        <w:rPr>
          <w:rFonts w:ascii="Consolas" w:hAnsi="Consolas" w:cs="Consolas"/>
          <w:color w:val="000000"/>
          <w:szCs w:val="20"/>
        </w:rPr>
        <w:t>loNotification</w:t>
      </w:r>
    </w:p>
    <w:p w14:paraId="4F346803"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p>
    <w:p w14:paraId="288721BE" w14:textId="77777777" w:rsidR="002320E6" w:rsidRPr="002320E6" w:rsidRDefault="002320E6" w:rsidP="002320E6">
      <w:pPr>
        <w:autoSpaceDE w:val="0"/>
        <w:autoSpaceDN w:val="0"/>
        <w:adjustRightInd w:val="0"/>
        <w:spacing w:line="240" w:lineRule="auto"/>
        <w:rPr>
          <w:rFonts w:ascii="Consolas" w:hAnsi="Consolas" w:cs="Consolas"/>
          <w:color w:val="0000FF"/>
          <w:szCs w:val="20"/>
        </w:rPr>
      </w:pPr>
      <w:r w:rsidRPr="002320E6">
        <w:rPr>
          <w:rFonts w:ascii="Consolas" w:hAnsi="Consolas" w:cs="Consolas"/>
          <w:color w:val="000000"/>
          <w:szCs w:val="20"/>
        </w:rPr>
        <w:t xml:space="preserve">lcTextBox = </w:t>
      </w:r>
      <w:r w:rsidRPr="002320E6">
        <w:rPr>
          <w:rFonts w:ascii="Consolas" w:hAnsi="Consolas" w:cs="Consolas"/>
          <w:color w:val="0000FF"/>
          <w:szCs w:val="20"/>
        </w:rPr>
        <w:t>this</w:t>
      </w:r>
      <w:r w:rsidRPr="002320E6">
        <w:rPr>
          <w:rFonts w:ascii="Consolas" w:hAnsi="Consolas" w:cs="Consolas"/>
          <w:color w:val="000000"/>
          <w:szCs w:val="20"/>
        </w:rPr>
        <w:t>.txtItemAdded.</w:t>
      </w:r>
      <w:r w:rsidRPr="002320E6">
        <w:rPr>
          <w:rFonts w:ascii="Consolas" w:hAnsi="Consolas" w:cs="Consolas"/>
          <w:color w:val="0000FF"/>
          <w:szCs w:val="20"/>
        </w:rPr>
        <w:t>Value</w:t>
      </w:r>
    </w:p>
    <w:p w14:paraId="63264A04"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00"/>
          <w:szCs w:val="20"/>
        </w:rPr>
        <w:t xml:space="preserve">lcText = loNotification.Sku + </w:t>
      </w:r>
      <w:r w:rsidRPr="002320E6">
        <w:rPr>
          <w:rFonts w:ascii="Consolas" w:hAnsi="Consolas" w:cs="Consolas"/>
          <w:color w:val="008080"/>
          <w:szCs w:val="20"/>
        </w:rPr>
        <w:t xml:space="preserve">" - " </w:t>
      </w:r>
      <w:r w:rsidRPr="002320E6">
        <w:rPr>
          <w:rFonts w:ascii="Consolas" w:hAnsi="Consolas" w:cs="Consolas"/>
          <w:color w:val="000000"/>
          <w:szCs w:val="20"/>
        </w:rPr>
        <w:t xml:space="preserve">+ loNotification.Description + </w:t>
      </w:r>
      <w:r w:rsidRPr="002320E6">
        <w:rPr>
          <w:rFonts w:ascii="Consolas" w:hAnsi="Consolas" w:cs="Consolas"/>
          <w:color w:val="008080"/>
          <w:szCs w:val="20"/>
        </w:rPr>
        <w:t xml:space="preserve">" -  Qty: " </w:t>
      </w:r>
      <w:r w:rsidRPr="002320E6">
        <w:rPr>
          <w:rFonts w:ascii="Consolas" w:hAnsi="Consolas" w:cs="Consolas"/>
          <w:color w:val="000000"/>
          <w:szCs w:val="20"/>
        </w:rPr>
        <w:t xml:space="preserve">+ </w:t>
      </w:r>
      <w:r w:rsidRPr="002320E6">
        <w:rPr>
          <w:rFonts w:ascii="Consolas" w:hAnsi="Consolas" w:cs="Consolas"/>
          <w:color w:val="0000FF"/>
          <w:szCs w:val="20"/>
        </w:rPr>
        <w:t>TRANSFORM</w:t>
      </w:r>
      <w:r w:rsidRPr="002320E6">
        <w:rPr>
          <w:rFonts w:ascii="Consolas" w:hAnsi="Consolas" w:cs="Consolas"/>
          <w:color w:val="000000"/>
          <w:szCs w:val="20"/>
        </w:rPr>
        <w:t xml:space="preserve">(loNotification.Qty) + </w:t>
      </w:r>
      <w:r w:rsidRPr="002320E6">
        <w:rPr>
          <w:rFonts w:ascii="Consolas" w:hAnsi="Consolas" w:cs="Consolas"/>
          <w:color w:val="0000FF"/>
          <w:szCs w:val="20"/>
        </w:rPr>
        <w:t>CHR</w:t>
      </w:r>
      <w:r w:rsidRPr="002320E6">
        <w:rPr>
          <w:rFonts w:ascii="Consolas" w:hAnsi="Consolas" w:cs="Consolas"/>
          <w:color w:val="000000"/>
          <w:szCs w:val="20"/>
        </w:rPr>
        <w:t xml:space="preserve">(13) + </w:t>
      </w:r>
      <w:r w:rsidRPr="002320E6">
        <w:rPr>
          <w:rFonts w:ascii="Consolas" w:hAnsi="Consolas" w:cs="Consolas"/>
          <w:color w:val="0000FF"/>
          <w:szCs w:val="20"/>
        </w:rPr>
        <w:t>CHR</w:t>
      </w:r>
      <w:r w:rsidRPr="002320E6">
        <w:rPr>
          <w:rFonts w:ascii="Consolas" w:hAnsi="Consolas" w:cs="Consolas"/>
          <w:color w:val="000000"/>
          <w:szCs w:val="20"/>
        </w:rPr>
        <w:t>(10)</w:t>
      </w:r>
    </w:p>
    <w:p w14:paraId="4EF26D0B"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00"/>
          <w:szCs w:val="20"/>
        </w:rPr>
        <w:t>lcTextBox =  lcTextBox + lcText</w:t>
      </w:r>
    </w:p>
    <w:p w14:paraId="454E26EC" w14:textId="77777777" w:rsidR="002320E6" w:rsidRPr="002320E6" w:rsidRDefault="002320E6" w:rsidP="002320E6">
      <w:pPr>
        <w:autoSpaceDE w:val="0"/>
        <w:autoSpaceDN w:val="0"/>
        <w:adjustRightInd w:val="0"/>
        <w:spacing w:line="240" w:lineRule="auto"/>
        <w:rPr>
          <w:rFonts w:ascii="Consolas" w:hAnsi="Consolas" w:cs="Consolas"/>
          <w:color w:val="000000"/>
          <w:szCs w:val="20"/>
        </w:rPr>
      </w:pPr>
      <w:r w:rsidRPr="002320E6">
        <w:rPr>
          <w:rFonts w:ascii="Consolas" w:hAnsi="Consolas" w:cs="Consolas"/>
          <w:color w:val="0000FF"/>
          <w:szCs w:val="20"/>
        </w:rPr>
        <w:t>this</w:t>
      </w:r>
      <w:r w:rsidRPr="002320E6">
        <w:rPr>
          <w:rFonts w:ascii="Consolas" w:hAnsi="Consolas" w:cs="Consolas"/>
          <w:color w:val="000000"/>
          <w:szCs w:val="20"/>
        </w:rPr>
        <w:t>.txtItemAdded.</w:t>
      </w:r>
      <w:r w:rsidRPr="002320E6">
        <w:rPr>
          <w:rFonts w:ascii="Consolas" w:hAnsi="Consolas" w:cs="Consolas"/>
          <w:color w:val="0000FF"/>
          <w:szCs w:val="20"/>
        </w:rPr>
        <w:t xml:space="preserve">Value </w:t>
      </w:r>
      <w:r w:rsidRPr="002320E6">
        <w:rPr>
          <w:rFonts w:ascii="Consolas" w:hAnsi="Consolas" w:cs="Consolas"/>
          <w:color w:val="000000"/>
          <w:szCs w:val="20"/>
        </w:rPr>
        <w:t>= lcTextBox</w:t>
      </w:r>
    </w:p>
    <w:p w14:paraId="630D23BD" w14:textId="62380319" w:rsidR="002320E6" w:rsidRPr="002320E6" w:rsidRDefault="002320E6" w:rsidP="002320E6">
      <w:pPr>
        <w:rPr>
          <w:szCs w:val="20"/>
        </w:rPr>
      </w:pPr>
      <w:r w:rsidRPr="002320E6">
        <w:rPr>
          <w:rFonts w:ascii="Consolas" w:hAnsi="Consolas" w:cs="Consolas"/>
          <w:color w:val="0000FF"/>
          <w:szCs w:val="20"/>
        </w:rPr>
        <w:t>this</w:t>
      </w:r>
      <w:r w:rsidRPr="002320E6">
        <w:rPr>
          <w:rFonts w:ascii="Consolas" w:hAnsi="Consolas" w:cs="Consolas"/>
          <w:color w:val="000000"/>
          <w:szCs w:val="20"/>
        </w:rPr>
        <w:t>.txtItemAdded.</w:t>
      </w:r>
      <w:r w:rsidRPr="002320E6">
        <w:rPr>
          <w:rFonts w:ascii="Consolas" w:hAnsi="Consolas" w:cs="Consolas"/>
          <w:color w:val="0000FF"/>
          <w:szCs w:val="20"/>
        </w:rPr>
        <w:t xml:space="preserve">SelStart </w:t>
      </w:r>
      <w:r w:rsidRPr="002320E6">
        <w:rPr>
          <w:rFonts w:ascii="Consolas" w:hAnsi="Consolas" w:cs="Consolas"/>
          <w:color w:val="000000"/>
          <w:szCs w:val="20"/>
        </w:rPr>
        <w:t xml:space="preserve">= </w:t>
      </w:r>
      <w:r w:rsidRPr="002320E6">
        <w:rPr>
          <w:rFonts w:ascii="Consolas" w:hAnsi="Consolas" w:cs="Consolas"/>
          <w:color w:val="0000FF"/>
          <w:szCs w:val="20"/>
        </w:rPr>
        <w:t>this</w:t>
      </w:r>
      <w:r w:rsidRPr="002320E6">
        <w:rPr>
          <w:rFonts w:ascii="Consolas" w:hAnsi="Consolas" w:cs="Consolas"/>
          <w:color w:val="000000"/>
          <w:szCs w:val="20"/>
        </w:rPr>
        <w:t>.txtItemAdded.</w:t>
      </w:r>
      <w:r w:rsidRPr="002320E6">
        <w:rPr>
          <w:rFonts w:ascii="Consolas" w:hAnsi="Consolas" w:cs="Consolas"/>
          <w:color w:val="0000FF"/>
          <w:szCs w:val="20"/>
        </w:rPr>
        <w:t>SelLength</w:t>
      </w:r>
    </w:p>
    <w:p w14:paraId="21CABB20" w14:textId="52704EDB" w:rsidR="002320E6" w:rsidRDefault="002320E6" w:rsidP="002320E6"/>
    <w:p w14:paraId="398DF8C8" w14:textId="350491F5" w:rsidR="002320E6" w:rsidRDefault="002320E6" w:rsidP="002320E6">
      <w:r>
        <w:t>OnNotifyOrder is pretty much the same except with order info.</w:t>
      </w:r>
    </w:p>
    <w:p w14:paraId="0B60336E" w14:textId="04A1CB1F" w:rsidR="002320E6" w:rsidRDefault="002320E6" w:rsidP="002320E6"/>
    <w:p w14:paraId="4DFA14AA" w14:textId="6737F22E" w:rsidR="002320E6" w:rsidRDefault="002320E6" w:rsidP="002320E6">
      <w:r>
        <w:t>Voila – there you have it a full notifications hub that can notify when anything – anything at all happens on a Web site you can be instantly notified inside of your desktop application.</w:t>
      </w:r>
    </w:p>
    <w:p w14:paraId="45DA4694" w14:textId="4985B373" w:rsidR="002320E6" w:rsidRDefault="002320E6" w:rsidP="002320E6"/>
    <w:p w14:paraId="2942253C" w14:textId="7F8B7508" w:rsidR="0002108B" w:rsidRDefault="0002108B" w:rsidP="0002108B">
      <w:pPr>
        <w:pStyle w:val="Heading3"/>
      </w:pPr>
      <w:r>
        <w:t>In Praxis</w:t>
      </w:r>
    </w:p>
    <w:p w14:paraId="469ECF0D" w14:textId="3CF1EF36" w:rsidR="002F4FBA" w:rsidRDefault="0002108B" w:rsidP="0002108B">
      <w:r>
        <w:t xml:space="preserve">I’ve worked on a handful of systems that have used this </w:t>
      </w:r>
      <w:r w:rsidR="002F4FBA">
        <w:t>functionality</w:t>
      </w:r>
      <w:r>
        <w:t xml:space="preserve"> to </w:t>
      </w:r>
      <w:r w:rsidR="002F4FBA">
        <w:t>great effect.</w:t>
      </w:r>
    </w:p>
    <w:p w14:paraId="2872CDE6" w14:textId="5751BDE1" w:rsidR="002F4FBA" w:rsidRDefault="002F4FBA" w:rsidP="0002108B"/>
    <w:p w14:paraId="75EE4BF5" w14:textId="496CC005" w:rsidR="002F4FBA" w:rsidRPr="002F4FBA" w:rsidRDefault="002F4FBA" w:rsidP="002F4FBA">
      <w:pPr>
        <w:pStyle w:val="ListParagraph"/>
        <w:numPr>
          <w:ilvl w:val="0"/>
          <w:numId w:val="41"/>
        </w:numPr>
        <w:rPr>
          <w:b/>
        </w:rPr>
      </w:pPr>
      <w:r w:rsidRPr="002F4FBA">
        <w:rPr>
          <w:b/>
        </w:rPr>
        <w:t>Call Center Forwarding</w:t>
      </w:r>
      <w:r w:rsidRPr="002F4FBA">
        <w:rPr>
          <w:b/>
        </w:rPr>
        <w:br/>
      </w:r>
      <w:r>
        <w:t>Voice over IP solution that allows forwarding of phone calls to clients. FoxPro application needed to know when calls are made and pick up those calls based on ids. The VOIP provider had an HTTP callback interface that we could build a .NET base Service for, which then forwarded those requests to the FoxPro application which could then pick up the call using the proprietary VOIP software from the desktop application</w:t>
      </w:r>
      <w:r>
        <w:br/>
      </w:r>
    </w:p>
    <w:p w14:paraId="1EBFEEF3" w14:textId="46C75E2F" w:rsidR="002F4FBA" w:rsidRDefault="002F4FBA" w:rsidP="002F4FBA">
      <w:pPr>
        <w:pStyle w:val="ListParagraph"/>
        <w:numPr>
          <w:ilvl w:val="0"/>
          <w:numId w:val="41"/>
        </w:numPr>
      </w:pPr>
      <w:r w:rsidRPr="002F4FBA">
        <w:rPr>
          <w:b/>
        </w:rPr>
        <w:t>Web Shop API Using Web Sockets</w:t>
      </w:r>
      <w:r>
        <w:br/>
        <w:t>Worked with a customer who needed to integrated with an E-Commerce provider in the UK whose entire shop platform is hosted online and publishes real time order information via Web Sockets. Essentially the provider provides the E-Commerce front end and the WebSockets interface pushes the data to a number of FoxPro desktop applications which then handle the actual backend order processing. In this case a FoxPro da</w:t>
      </w:r>
      <w:r w:rsidR="006937C7">
        <w:t>e</w:t>
      </w:r>
      <w:r>
        <w:t>mon service just sits and listens to incoming orders and routes orders to be handled by the appropriate staff</w:t>
      </w:r>
      <w:r w:rsidR="007033FA">
        <w:t>.</w:t>
      </w:r>
      <w:r w:rsidR="007033FA">
        <w:br/>
      </w:r>
    </w:p>
    <w:p w14:paraId="0B335443" w14:textId="1F0D73C8" w:rsidR="007033FA" w:rsidRPr="007033FA" w:rsidRDefault="007033FA" w:rsidP="007033FA">
      <w:pPr>
        <w:pStyle w:val="ListParagraph"/>
        <w:numPr>
          <w:ilvl w:val="0"/>
          <w:numId w:val="41"/>
        </w:numPr>
        <w:rPr>
          <w:b/>
        </w:rPr>
      </w:pPr>
      <w:r w:rsidRPr="007033FA">
        <w:rPr>
          <w:b/>
        </w:rPr>
        <w:t>FoxPro Pushing Real Time Data To Mobile Applications</w:t>
      </w:r>
      <w:r>
        <w:rPr>
          <w:b/>
        </w:rPr>
        <w:br/>
      </w:r>
      <w:r>
        <w:t>Using multi-casting or just push technology also allows you to push real time data directly to connected applications that could be running on mobile devices or even IOT devices.</w:t>
      </w:r>
    </w:p>
    <w:p w14:paraId="465C1151" w14:textId="745C471F" w:rsidR="002F4FBA" w:rsidRDefault="002F4FBA" w:rsidP="0002108B"/>
    <w:p w14:paraId="13216C32" w14:textId="7064E339" w:rsidR="002F4FBA" w:rsidRDefault="007033FA" w:rsidP="0002108B">
      <w:r>
        <w:t>Push technology is still in its infancy and there are many ways that this can be taken advantage of once you really think about how this technology works. There are many opportunities for hosted applications to publish data in real time to other backend or front end applications. This is often much easier to integrate into existing business solutions than traditional Web based technologies because they require heavy investment in server programming (most likely using a different language and environment). With peer to peer services you can push the data directly to the old application and use and process that data inside of the original</w:t>
      </w:r>
      <w:r w:rsidR="00CE6A77">
        <w:t xml:space="preserve"> environment.</w:t>
      </w:r>
    </w:p>
    <w:p w14:paraId="26905F29" w14:textId="77777777" w:rsidR="007033FA" w:rsidRDefault="007033FA" w:rsidP="0002108B"/>
    <w:p w14:paraId="26068323" w14:textId="1CA7AF56" w:rsidR="002320E6" w:rsidRDefault="00CE6A77" w:rsidP="002320E6">
      <w:pPr>
        <w:pStyle w:val="Heading3"/>
      </w:pPr>
      <w:r>
        <w:t>Is it For You?</w:t>
      </w:r>
    </w:p>
    <w:p w14:paraId="05AA3BA8" w14:textId="7656C510" w:rsidR="00A5648C" w:rsidRDefault="00CE6A77" w:rsidP="00CE6A77">
      <w:r>
        <w:t xml:space="preserve">While it’s </w:t>
      </w:r>
      <w:r w:rsidR="00A5648C">
        <w:t>exciting</w:t>
      </w:r>
      <w:r>
        <w:t xml:space="preserve"> to see this technology evolve and just as exciting to see that we can use it within FoxPro, there’s no doubt that it’s not trivial to build applications </w:t>
      </w:r>
      <w:r w:rsidR="00A5648C">
        <w:t>with it</w:t>
      </w:r>
      <w:r>
        <w:t xml:space="preserve">. </w:t>
      </w:r>
      <w:r w:rsidR="00A5648C">
        <w:t xml:space="preserve"> As you’ve seen there’s a fair bit of busy work involved forwarding information across the various </w:t>
      </w:r>
      <w:r w:rsidR="00475947">
        <w:t xml:space="preserve">messaging </w:t>
      </w:r>
      <w:r w:rsidR="006937C7">
        <w:t>layers and each layer needs an implementation.</w:t>
      </w:r>
    </w:p>
    <w:p w14:paraId="6E40EFF8" w14:textId="4C42E17F" w:rsidR="00A5648C" w:rsidRDefault="00A5648C" w:rsidP="00CE6A77"/>
    <w:p w14:paraId="376B52DC" w14:textId="36AB78E3" w:rsidR="00A5648C" w:rsidRDefault="00A5648C" w:rsidP="00CE6A77">
      <w:r>
        <w:t xml:space="preserve">The good news is that that </w:t>
      </w:r>
      <w:r w:rsidR="00475947">
        <w:t xml:space="preserve">the </w:t>
      </w:r>
      <w:r>
        <w:t>code is mostly boiler plate plumbing</w:t>
      </w:r>
      <w:r w:rsidR="00475947">
        <w:t xml:space="preserve"> that is easy to write and easy to understand and almost copy verbatim</w:t>
      </w:r>
      <w:r>
        <w:t>. The .NET Proxy, the .NET Hub are mostly forwarding routines that take incoming messages and redistribute them to the connected clients that do the actual work. In other words</w:t>
      </w:r>
      <w:r w:rsidR="00475947">
        <w:t>,</w:t>
      </w:r>
      <w:r>
        <w:t xml:space="preserve"> the </w:t>
      </w:r>
      <w:r w:rsidRPr="00A5648C">
        <w:rPr>
          <w:b/>
        </w:rPr>
        <w:t>real</w:t>
      </w:r>
      <w:r>
        <w:t xml:space="preserve"> work is left for the </w:t>
      </w:r>
      <w:r w:rsidR="00EE0689">
        <w:t>handling application – FoxPro in this case.</w:t>
      </w:r>
    </w:p>
    <w:p w14:paraId="2ADB52C0" w14:textId="3B025775" w:rsidR="00EE0689" w:rsidRDefault="00EE0689" w:rsidP="00CE6A77"/>
    <w:p w14:paraId="63E1F6D3" w14:textId="6A8F0465" w:rsidR="00EE0689" w:rsidRDefault="00EE0689" w:rsidP="00CE6A77">
      <w:r>
        <w:t>Looking at all that is involved may feel daunting, but the reality is for what you can do with this technology, it’s surprisingly simple to get this to work if you compare</w:t>
      </w:r>
      <w:r w:rsidR="00475947">
        <w:t>d with</w:t>
      </w:r>
      <w:r>
        <w:t xml:space="preserve"> what was involved in the past to build connected peer to peer applications</w:t>
      </w:r>
      <w:r w:rsidR="00307B09">
        <w:t xml:space="preserve"> using TCP/IP for example</w:t>
      </w:r>
      <w:r>
        <w:t xml:space="preserve">. </w:t>
      </w:r>
    </w:p>
    <w:p w14:paraId="1B837BB8" w14:textId="1E2E158B" w:rsidR="00475947" w:rsidRDefault="00475947" w:rsidP="00CE6A77"/>
    <w:p w14:paraId="68FD24D9" w14:textId="3078D76D" w:rsidR="00475947" w:rsidRDefault="00475947" w:rsidP="00CE6A77">
      <w:r>
        <w:t>So</w:t>
      </w:r>
      <w:r w:rsidR="006B4581">
        <w:t>,</w:t>
      </w:r>
      <w:r>
        <w:t xml:space="preserve"> if you think that this technology would be helpful to you, don’t discount it because of complexity – it’s easier than it looks especially once you’ve created something simple and you have followed the flow all the way through. </w:t>
      </w:r>
    </w:p>
    <w:p w14:paraId="6CD6259A" w14:textId="6E6D83A6" w:rsidR="00475947" w:rsidRDefault="00475947" w:rsidP="00CE6A77"/>
    <w:p w14:paraId="353F36DE" w14:textId="6C6C03E4" w:rsidR="00CE6A77" w:rsidRDefault="00475947" w:rsidP="00475947">
      <w:r>
        <w:t>I hope this very long article has done just that and given you</w:t>
      </w:r>
      <w:r w:rsidR="006B4581">
        <w:t xml:space="preserve"> some ideas of how you can add real time features to your applications. T</w:t>
      </w:r>
      <w:r>
        <w:t xml:space="preserve">ry it out on your own, either by creating these samples on your own or by creating </w:t>
      </w:r>
      <w:r w:rsidR="004E34C7">
        <w:t xml:space="preserve">some simple examples of </w:t>
      </w:r>
      <w:r>
        <w:t>your own.</w:t>
      </w:r>
    </w:p>
    <w:p w14:paraId="384D8466" w14:textId="10DD13E6" w:rsidR="00475947" w:rsidRDefault="00475947" w:rsidP="00475947"/>
    <w:p w14:paraId="0C51260A" w14:textId="386909C6" w:rsidR="00475947" w:rsidRDefault="00475947" w:rsidP="00475947">
      <w:r>
        <w:t>Go ahead – build something amazing!</w:t>
      </w:r>
      <w:bookmarkStart w:id="0" w:name="_GoBack"/>
      <w:bookmarkEnd w:id="0"/>
    </w:p>
    <w:p w14:paraId="30A8C1B4" w14:textId="551BE8E3" w:rsidR="00475947" w:rsidRDefault="00475947" w:rsidP="00475947"/>
    <w:p w14:paraId="2AC225C8" w14:textId="7A465D65" w:rsidR="00475947" w:rsidRDefault="00475947" w:rsidP="00475947">
      <w:pPr>
        <w:pStyle w:val="Heading2"/>
      </w:pPr>
      <w:r>
        <w:t>Resources</w:t>
      </w:r>
    </w:p>
    <w:p w14:paraId="7879D257" w14:textId="48F25910" w:rsidR="00475947" w:rsidRDefault="00E8235E" w:rsidP="00475947">
      <w:pPr>
        <w:pStyle w:val="ListParagraph"/>
        <w:numPr>
          <w:ilvl w:val="0"/>
          <w:numId w:val="41"/>
        </w:numPr>
      </w:pPr>
      <w:hyperlink r:id="rId34" w:history="1">
        <w:r w:rsidR="00475947" w:rsidRPr="00475947">
          <w:rPr>
            <w:rStyle w:val="Hyperlink"/>
          </w:rPr>
          <w:t>Source Code and Samples on BitBucket</w:t>
        </w:r>
      </w:hyperlink>
    </w:p>
    <w:p w14:paraId="144F8E96" w14:textId="4165B325" w:rsidR="00475947" w:rsidRDefault="00E8235E" w:rsidP="00475947">
      <w:pPr>
        <w:pStyle w:val="ListParagraph"/>
        <w:numPr>
          <w:ilvl w:val="0"/>
          <w:numId w:val="41"/>
        </w:numPr>
      </w:pPr>
      <w:hyperlink r:id="rId35" w:history="1">
        <w:r w:rsidR="00475947" w:rsidRPr="00475947">
          <w:rPr>
            <w:rStyle w:val="Hyperlink"/>
          </w:rPr>
          <w:t>White Paper</w:t>
        </w:r>
      </w:hyperlink>
      <w:r w:rsidR="00475947">
        <w:t xml:space="preserve"> (this one)</w:t>
      </w:r>
    </w:p>
    <w:p w14:paraId="75965B58" w14:textId="70E213DB" w:rsidR="00475947" w:rsidRPr="00475947" w:rsidRDefault="00E8235E" w:rsidP="00475947">
      <w:pPr>
        <w:pStyle w:val="ListParagraph"/>
        <w:numPr>
          <w:ilvl w:val="0"/>
          <w:numId w:val="41"/>
        </w:numPr>
      </w:pPr>
      <w:hyperlink r:id="rId36" w:history="1">
        <w:r w:rsidR="00475947" w:rsidRPr="00475947">
          <w:rPr>
            <w:rStyle w:val="Hyperlink"/>
          </w:rPr>
          <w:t>Slides</w:t>
        </w:r>
      </w:hyperlink>
    </w:p>
    <w:p w14:paraId="470D994F" w14:textId="77777777" w:rsidR="00475947" w:rsidRPr="00CE6A77" w:rsidRDefault="00475947" w:rsidP="00475947"/>
    <w:p w14:paraId="01A3AB1D" w14:textId="4B3E3435" w:rsidR="002320E6" w:rsidRDefault="002320E6" w:rsidP="0085042B"/>
    <w:p w14:paraId="737B179A" w14:textId="77777777" w:rsidR="0056211E" w:rsidRPr="00F033A1" w:rsidRDefault="0056211E" w:rsidP="00F033A1"/>
    <w:sectPr w:rsidR="0056211E" w:rsidRPr="00F033A1" w:rsidSect="0075727B">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D6A9C" w14:textId="77777777" w:rsidR="004D5B13" w:rsidRDefault="004D5B13" w:rsidP="002D3970">
      <w:pPr>
        <w:spacing w:line="240" w:lineRule="auto"/>
      </w:pPr>
      <w:r>
        <w:separator/>
      </w:r>
    </w:p>
  </w:endnote>
  <w:endnote w:type="continuationSeparator" w:id="0">
    <w:p w14:paraId="78CB78FB" w14:textId="77777777" w:rsidR="004D5B13" w:rsidRDefault="004D5B13" w:rsidP="002D39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756571"/>
      <w:docPartObj>
        <w:docPartGallery w:val="Page Numbers (Bottom of Page)"/>
        <w:docPartUnique/>
      </w:docPartObj>
    </w:sdtPr>
    <w:sdtEndPr>
      <w:rPr>
        <w:noProof/>
      </w:rPr>
    </w:sdtEndPr>
    <w:sdtContent>
      <w:p w14:paraId="0D274AF5" w14:textId="34508039" w:rsidR="0001063E" w:rsidRDefault="0001063E">
        <w:pPr>
          <w:pStyle w:val="Footer"/>
          <w:jc w:val="center"/>
        </w:pPr>
        <w:r>
          <w:fldChar w:fldCharType="begin"/>
        </w:r>
        <w:r>
          <w:instrText xml:space="preserve"> PAGE   \* MERGEFORMAT </w:instrText>
        </w:r>
        <w:r>
          <w:fldChar w:fldCharType="separate"/>
        </w:r>
        <w:r w:rsidR="004E34C7">
          <w:rPr>
            <w:noProof/>
          </w:rPr>
          <w:t>40</w:t>
        </w:r>
        <w:r>
          <w:rPr>
            <w:noProof/>
          </w:rPr>
          <w:fldChar w:fldCharType="end"/>
        </w:r>
      </w:p>
    </w:sdtContent>
  </w:sdt>
  <w:p w14:paraId="58C59682" w14:textId="2B55944E" w:rsidR="0001063E" w:rsidRDefault="00010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F49B4" w14:textId="77777777" w:rsidR="004D5B13" w:rsidRDefault="004D5B13" w:rsidP="002D3970">
      <w:pPr>
        <w:spacing w:line="240" w:lineRule="auto"/>
      </w:pPr>
      <w:r>
        <w:separator/>
      </w:r>
    </w:p>
  </w:footnote>
  <w:footnote w:type="continuationSeparator" w:id="0">
    <w:p w14:paraId="45355FB3" w14:textId="77777777" w:rsidR="004D5B13" w:rsidRDefault="004D5B13" w:rsidP="002D39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AF659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47A402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A14F7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F869D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38879C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F1A044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924E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46809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BA821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7F662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3A8D8E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032F7F"/>
    <w:multiLevelType w:val="hybridMultilevel"/>
    <w:tmpl w:val="8448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D65B96"/>
    <w:multiLevelType w:val="hybridMultilevel"/>
    <w:tmpl w:val="A23A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4C621F"/>
    <w:multiLevelType w:val="hybridMultilevel"/>
    <w:tmpl w:val="283C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2577B0"/>
    <w:multiLevelType w:val="hybridMultilevel"/>
    <w:tmpl w:val="1626FD02"/>
    <w:lvl w:ilvl="0" w:tplc="8D86E0D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52FE7"/>
    <w:multiLevelType w:val="hybridMultilevel"/>
    <w:tmpl w:val="E87EB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95AA1"/>
    <w:multiLevelType w:val="hybridMultilevel"/>
    <w:tmpl w:val="2B00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278C5"/>
    <w:multiLevelType w:val="hybridMultilevel"/>
    <w:tmpl w:val="FA80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1E2E"/>
    <w:multiLevelType w:val="hybridMultilevel"/>
    <w:tmpl w:val="DE0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2112E"/>
    <w:multiLevelType w:val="hybridMultilevel"/>
    <w:tmpl w:val="6582C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935FF"/>
    <w:multiLevelType w:val="hybridMultilevel"/>
    <w:tmpl w:val="8970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CF40EC"/>
    <w:multiLevelType w:val="hybridMultilevel"/>
    <w:tmpl w:val="A61A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E76A7"/>
    <w:multiLevelType w:val="hybridMultilevel"/>
    <w:tmpl w:val="6286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49E"/>
    <w:multiLevelType w:val="hybridMultilevel"/>
    <w:tmpl w:val="E0FCE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64A8F"/>
    <w:multiLevelType w:val="hybridMultilevel"/>
    <w:tmpl w:val="0BAA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501F2"/>
    <w:multiLevelType w:val="hybridMultilevel"/>
    <w:tmpl w:val="82BC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E3255"/>
    <w:multiLevelType w:val="hybridMultilevel"/>
    <w:tmpl w:val="44E0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82E2C"/>
    <w:multiLevelType w:val="hybridMultilevel"/>
    <w:tmpl w:val="0486D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22564"/>
    <w:multiLevelType w:val="hybridMultilevel"/>
    <w:tmpl w:val="43C8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52FD8"/>
    <w:multiLevelType w:val="hybridMultilevel"/>
    <w:tmpl w:val="50E8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6A33F7"/>
    <w:multiLevelType w:val="hybridMultilevel"/>
    <w:tmpl w:val="AB6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93C87"/>
    <w:multiLevelType w:val="hybridMultilevel"/>
    <w:tmpl w:val="7E3417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B6C59"/>
    <w:multiLevelType w:val="hybridMultilevel"/>
    <w:tmpl w:val="A9D2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850F0"/>
    <w:multiLevelType w:val="hybridMultilevel"/>
    <w:tmpl w:val="2166B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A34270"/>
    <w:multiLevelType w:val="hybridMultilevel"/>
    <w:tmpl w:val="28A4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A11DF"/>
    <w:multiLevelType w:val="hybridMultilevel"/>
    <w:tmpl w:val="9FC6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2965D9"/>
    <w:multiLevelType w:val="hybridMultilevel"/>
    <w:tmpl w:val="E128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96E36"/>
    <w:multiLevelType w:val="hybridMultilevel"/>
    <w:tmpl w:val="C99A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0B5959"/>
    <w:multiLevelType w:val="hybridMultilevel"/>
    <w:tmpl w:val="DF18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63689"/>
    <w:multiLevelType w:val="hybridMultilevel"/>
    <w:tmpl w:val="2E2E1EDA"/>
    <w:lvl w:ilvl="0" w:tplc="E996BD7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8D75CA"/>
    <w:multiLevelType w:val="hybridMultilevel"/>
    <w:tmpl w:val="89DEA844"/>
    <w:lvl w:ilvl="0" w:tplc="6CE63304">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B3B02"/>
    <w:multiLevelType w:val="hybridMultilevel"/>
    <w:tmpl w:val="1892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5"/>
  </w:num>
  <w:num w:numId="3">
    <w:abstractNumId w:val="30"/>
  </w:num>
  <w:num w:numId="4">
    <w:abstractNumId w:val="25"/>
  </w:num>
  <w:num w:numId="5">
    <w:abstractNumId w:val="13"/>
  </w:num>
  <w:num w:numId="6">
    <w:abstractNumId w:val="37"/>
  </w:num>
  <w:num w:numId="7">
    <w:abstractNumId w:val="29"/>
  </w:num>
  <w:num w:numId="8">
    <w:abstractNumId w:val="23"/>
  </w:num>
  <w:num w:numId="9">
    <w:abstractNumId w:val="36"/>
  </w:num>
  <w:num w:numId="10">
    <w:abstractNumId w:val="15"/>
  </w:num>
  <w:num w:numId="11">
    <w:abstractNumId w:val="17"/>
  </w:num>
  <w:num w:numId="12">
    <w:abstractNumId w:val="41"/>
  </w:num>
  <w:num w:numId="13">
    <w:abstractNumId w:val="16"/>
  </w:num>
  <w:num w:numId="14">
    <w:abstractNumId w:val="18"/>
  </w:num>
  <w:num w:numId="15">
    <w:abstractNumId w:val="28"/>
  </w:num>
  <w:num w:numId="16">
    <w:abstractNumId w:val="34"/>
  </w:num>
  <w:num w:numId="17">
    <w:abstractNumId w:val="11"/>
  </w:num>
  <w:num w:numId="18">
    <w:abstractNumId w:val="38"/>
  </w:num>
  <w:num w:numId="19">
    <w:abstractNumId w:val="21"/>
  </w:num>
  <w:num w:numId="20">
    <w:abstractNumId w:val="19"/>
  </w:num>
  <w:num w:numId="21">
    <w:abstractNumId w:val="33"/>
  </w:num>
  <w:num w:numId="22">
    <w:abstractNumId w:val="0"/>
  </w:num>
  <w:num w:numId="23">
    <w:abstractNumId w:val="1"/>
  </w:num>
  <w:num w:numId="24">
    <w:abstractNumId w:val="2"/>
  </w:num>
  <w:num w:numId="25">
    <w:abstractNumId w:val="3"/>
  </w:num>
  <w:num w:numId="26">
    <w:abstractNumId w:val="4"/>
  </w:num>
  <w:num w:numId="27">
    <w:abstractNumId w:val="9"/>
  </w:num>
  <w:num w:numId="28">
    <w:abstractNumId w:val="5"/>
  </w:num>
  <w:num w:numId="29">
    <w:abstractNumId w:val="6"/>
  </w:num>
  <w:num w:numId="30">
    <w:abstractNumId w:val="7"/>
  </w:num>
  <w:num w:numId="31">
    <w:abstractNumId w:val="8"/>
  </w:num>
  <w:num w:numId="32">
    <w:abstractNumId w:val="10"/>
  </w:num>
  <w:num w:numId="33">
    <w:abstractNumId w:val="26"/>
  </w:num>
  <w:num w:numId="34">
    <w:abstractNumId w:val="22"/>
  </w:num>
  <w:num w:numId="35">
    <w:abstractNumId w:val="12"/>
  </w:num>
  <w:num w:numId="36">
    <w:abstractNumId w:val="31"/>
  </w:num>
  <w:num w:numId="37">
    <w:abstractNumId w:val="39"/>
  </w:num>
  <w:num w:numId="38">
    <w:abstractNumId w:val="40"/>
  </w:num>
  <w:num w:numId="39">
    <w:abstractNumId w:val="24"/>
  </w:num>
  <w:num w:numId="40">
    <w:abstractNumId w:val="32"/>
  </w:num>
  <w:num w:numId="41">
    <w:abstractNumId w:val="20"/>
  </w:num>
  <w:num w:numId="42">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4B9"/>
    <w:rsid w:val="000017F7"/>
    <w:rsid w:val="00003265"/>
    <w:rsid w:val="000032F0"/>
    <w:rsid w:val="0000345E"/>
    <w:rsid w:val="000065BC"/>
    <w:rsid w:val="00010035"/>
    <w:rsid w:val="000103D2"/>
    <w:rsid w:val="000104E4"/>
    <w:rsid w:val="0001063E"/>
    <w:rsid w:val="00011285"/>
    <w:rsid w:val="000124A6"/>
    <w:rsid w:val="0001259D"/>
    <w:rsid w:val="000126B3"/>
    <w:rsid w:val="00012BE2"/>
    <w:rsid w:val="000137A2"/>
    <w:rsid w:val="00014EF7"/>
    <w:rsid w:val="00015357"/>
    <w:rsid w:val="00015426"/>
    <w:rsid w:val="000160D3"/>
    <w:rsid w:val="00020E5C"/>
    <w:rsid w:val="0002108B"/>
    <w:rsid w:val="00022E19"/>
    <w:rsid w:val="0003023E"/>
    <w:rsid w:val="000355DF"/>
    <w:rsid w:val="00036CEA"/>
    <w:rsid w:val="000377BC"/>
    <w:rsid w:val="0004197F"/>
    <w:rsid w:val="00042D46"/>
    <w:rsid w:val="00042E8F"/>
    <w:rsid w:val="000431FF"/>
    <w:rsid w:val="000432BB"/>
    <w:rsid w:val="000433A5"/>
    <w:rsid w:val="00043B73"/>
    <w:rsid w:val="00050085"/>
    <w:rsid w:val="00051A94"/>
    <w:rsid w:val="000542F4"/>
    <w:rsid w:val="00057A83"/>
    <w:rsid w:val="000600C5"/>
    <w:rsid w:val="000602F8"/>
    <w:rsid w:val="00060EB1"/>
    <w:rsid w:val="0006102A"/>
    <w:rsid w:val="00063808"/>
    <w:rsid w:val="000639B5"/>
    <w:rsid w:val="00064A0E"/>
    <w:rsid w:val="00064DF9"/>
    <w:rsid w:val="000664FB"/>
    <w:rsid w:val="00070656"/>
    <w:rsid w:val="00071585"/>
    <w:rsid w:val="0007300C"/>
    <w:rsid w:val="00074586"/>
    <w:rsid w:val="000764D9"/>
    <w:rsid w:val="00076A0D"/>
    <w:rsid w:val="00080BB8"/>
    <w:rsid w:val="000813C4"/>
    <w:rsid w:val="00085180"/>
    <w:rsid w:val="00085462"/>
    <w:rsid w:val="000856FC"/>
    <w:rsid w:val="000867BE"/>
    <w:rsid w:val="00086A95"/>
    <w:rsid w:val="00086ED7"/>
    <w:rsid w:val="00086FBF"/>
    <w:rsid w:val="00086FC8"/>
    <w:rsid w:val="000910A2"/>
    <w:rsid w:val="000910C5"/>
    <w:rsid w:val="00091AFC"/>
    <w:rsid w:val="00093826"/>
    <w:rsid w:val="00096490"/>
    <w:rsid w:val="00097328"/>
    <w:rsid w:val="00097C46"/>
    <w:rsid w:val="000A0E5B"/>
    <w:rsid w:val="000A35AB"/>
    <w:rsid w:val="000A3E13"/>
    <w:rsid w:val="000A4C0D"/>
    <w:rsid w:val="000A5C54"/>
    <w:rsid w:val="000B05B5"/>
    <w:rsid w:val="000B08D8"/>
    <w:rsid w:val="000B0BE4"/>
    <w:rsid w:val="000B121F"/>
    <w:rsid w:val="000B1E20"/>
    <w:rsid w:val="000B3DB4"/>
    <w:rsid w:val="000B558A"/>
    <w:rsid w:val="000B5857"/>
    <w:rsid w:val="000B5EBE"/>
    <w:rsid w:val="000B6D1D"/>
    <w:rsid w:val="000C0213"/>
    <w:rsid w:val="000C0614"/>
    <w:rsid w:val="000C0A73"/>
    <w:rsid w:val="000C40E2"/>
    <w:rsid w:val="000C427D"/>
    <w:rsid w:val="000C55F0"/>
    <w:rsid w:val="000D04F9"/>
    <w:rsid w:val="000D0B4E"/>
    <w:rsid w:val="000D0EAB"/>
    <w:rsid w:val="000D3974"/>
    <w:rsid w:val="000D6460"/>
    <w:rsid w:val="000D6AE5"/>
    <w:rsid w:val="000D6E19"/>
    <w:rsid w:val="000D6F61"/>
    <w:rsid w:val="000E07F6"/>
    <w:rsid w:val="000E08A5"/>
    <w:rsid w:val="000E1DC9"/>
    <w:rsid w:val="000E268D"/>
    <w:rsid w:val="000E2E59"/>
    <w:rsid w:val="000E333D"/>
    <w:rsid w:val="000E4FCF"/>
    <w:rsid w:val="000E64D0"/>
    <w:rsid w:val="000E6C46"/>
    <w:rsid w:val="000F01E8"/>
    <w:rsid w:val="000F02B8"/>
    <w:rsid w:val="000F215D"/>
    <w:rsid w:val="000F24D0"/>
    <w:rsid w:val="000F3568"/>
    <w:rsid w:val="000F370D"/>
    <w:rsid w:val="000F4EC1"/>
    <w:rsid w:val="000F668F"/>
    <w:rsid w:val="000F7F46"/>
    <w:rsid w:val="001014B9"/>
    <w:rsid w:val="001040B9"/>
    <w:rsid w:val="00105E0D"/>
    <w:rsid w:val="0010640C"/>
    <w:rsid w:val="001105C8"/>
    <w:rsid w:val="00111A87"/>
    <w:rsid w:val="00112CBE"/>
    <w:rsid w:val="0011498E"/>
    <w:rsid w:val="0011550D"/>
    <w:rsid w:val="00116A32"/>
    <w:rsid w:val="001173EE"/>
    <w:rsid w:val="0011764F"/>
    <w:rsid w:val="00120395"/>
    <w:rsid w:val="001239F9"/>
    <w:rsid w:val="00125CEA"/>
    <w:rsid w:val="00126007"/>
    <w:rsid w:val="00135C6D"/>
    <w:rsid w:val="00135E61"/>
    <w:rsid w:val="00137D89"/>
    <w:rsid w:val="00140CBF"/>
    <w:rsid w:val="0014173B"/>
    <w:rsid w:val="00141B97"/>
    <w:rsid w:val="001440EE"/>
    <w:rsid w:val="001448B7"/>
    <w:rsid w:val="00144B68"/>
    <w:rsid w:val="00146CF2"/>
    <w:rsid w:val="00147D1E"/>
    <w:rsid w:val="00150818"/>
    <w:rsid w:val="00151302"/>
    <w:rsid w:val="00151351"/>
    <w:rsid w:val="001517A2"/>
    <w:rsid w:val="00151884"/>
    <w:rsid w:val="00151F40"/>
    <w:rsid w:val="00152023"/>
    <w:rsid w:val="00152F2C"/>
    <w:rsid w:val="00154031"/>
    <w:rsid w:val="001560D1"/>
    <w:rsid w:val="00156A93"/>
    <w:rsid w:val="001602C1"/>
    <w:rsid w:val="00160885"/>
    <w:rsid w:val="001608E7"/>
    <w:rsid w:val="001627DF"/>
    <w:rsid w:val="00162B12"/>
    <w:rsid w:val="00162B59"/>
    <w:rsid w:val="00162E92"/>
    <w:rsid w:val="00163343"/>
    <w:rsid w:val="00167EAF"/>
    <w:rsid w:val="0017075F"/>
    <w:rsid w:val="00172170"/>
    <w:rsid w:val="0017250B"/>
    <w:rsid w:val="00172968"/>
    <w:rsid w:val="00172CEE"/>
    <w:rsid w:val="00173210"/>
    <w:rsid w:val="0017521D"/>
    <w:rsid w:val="00175397"/>
    <w:rsid w:val="001760DE"/>
    <w:rsid w:val="00177BF0"/>
    <w:rsid w:val="0018045D"/>
    <w:rsid w:val="00180B94"/>
    <w:rsid w:val="00181253"/>
    <w:rsid w:val="001815EA"/>
    <w:rsid w:val="00182C11"/>
    <w:rsid w:val="00182FE4"/>
    <w:rsid w:val="001856F0"/>
    <w:rsid w:val="00185DC1"/>
    <w:rsid w:val="00187AE6"/>
    <w:rsid w:val="00190A8C"/>
    <w:rsid w:val="0019328A"/>
    <w:rsid w:val="0019395D"/>
    <w:rsid w:val="00193FFB"/>
    <w:rsid w:val="0019454F"/>
    <w:rsid w:val="00196932"/>
    <w:rsid w:val="00197022"/>
    <w:rsid w:val="00197D35"/>
    <w:rsid w:val="001A13A5"/>
    <w:rsid w:val="001A1A2E"/>
    <w:rsid w:val="001A2358"/>
    <w:rsid w:val="001A2613"/>
    <w:rsid w:val="001A2D90"/>
    <w:rsid w:val="001A6D2F"/>
    <w:rsid w:val="001A76E3"/>
    <w:rsid w:val="001A7D19"/>
    <w:rsid w:val="001B3058"/>
    <w:rsid w:val="001B7056"/>
    <w:rsid w:val="001B7B49"/>
    <w:rsid w:val="001B7BBA"/>
    <w:rsid w:val="001C0A48"/>
    <w:rsid w:val="001C1DED"/>
    <w:rsid w:val="001C2832"/>
    <w:rsid w:val="001C3239"/>
    <w:rsid w:val="001C4089"/>
    <w:rsid w:val="001C632B"/>
    <w:rsid w:val="001C63C0"/>
    <w:rsid w:val="001D061E"/>
    <w:rsid w:val="001D1136"/>
    <w:rsid w:val="001D2602"/>
    <w:rsid w:val="001D27FC"/>
    <w:rsid w:val="001D4961"/>
    <w:rsid w:val="001D681A"/>
    <w:rsid w:val="001D6A87"/>
    <w:rsid w:val="001D6FA5"/>
    <w:rsid w:val="001D7DF9"/>
    <w:rsid w:val="001E046C"/>
    <w:rsid w:val="001E1417"/>
    <w:rsid w:val="001E240F"/>
    <w:rsid w:val="001E2F60"/>
    <w:rsid w:val="001E4CBB"/>
    <w:rsid w:val="001E58A6"/>
    <w:rsid w:val="001E7564"/>
    <w:rsid w:val="001F57B6"/>
    <w:rsid w:val="001F6D5A"/>
    <w:rsid w:val="001F7D19"/>
    <w:rsid w:val="002006DA"/>
    <w:rsid w:val="00200A2A"/>
    <w:rsid w:val="00202E53"/>
    <w:rsid w:val="00205A24"/>
    <w:rsid w:val="00205A37"/>
    <w:rsid w:val="0020724D"/>
    <w:rsid w:val="00211E65"/>
    <w:rsid w:val="002121F9"/>
    <w:rsid w:val="002129A5"/>
    <w:rsid w:val="002129F0"/>
    <w:rsid w:val="002129F9"/>
    <w:rsid w:val="0021407C"/>
    <w:rsid w:val="00214D5C"/>
    <w:rsid w:val="00214F77"/>
    <w:rsid w:val="00215011"/>
    <w:rsid w:val="00216718"/>
    <w:rsid w:val="00217522"/>
    <w:rsid w:val="00217AB8"/>
    <w:rsid w:val="00217B2E"/>
    <w:rsid w:val="00220076"/>
    <w:rsid w:val="002202DE"/>
    <w:rsid w:val="00222013"/>
    <w:rsid w:val="0022224F"/>
    <w:rsid w:val="0022231C"/>
    <w:rsid w:val="00222E9D"/>
    <w:rsid w:val="00224C31"/>
    <w:rsid w:val="0022551B"/>
    <w:rsid w:val="0022599A"/>
    <w:rsid w:val="00225FF7"/>
    <w:rsid w:val="00231F9A"/>
    <w:rsid w:val="002320E6"/>
    <w:rsid w:val="0023288E"/>
    <w:rsid w:val="00232B5D"/>
    <w:rsid w:val="00237387"/>
    <w:rsid w:val="00240EE0"/>
    <w:rsid w:val="00241284"/>
    <w:rsid w:val="002417E3"/>
    <w:rsid w:val="00241D41"/>
    <w:rsid w:val="00243408"/>
    <w:rsid w:val="00244420"/>
    <w:rsid w:val="002450A8"/>
    <w:rsid w:val="0024761F"/>
    <w:rsid w:val="0024765E"/>
    <w:rsid w:val="00250C22"/>
    <w:rsid w:val="002537C5"/>
    <w:rsid w:val="00253D34"/>
    <w:rsid w:val="00256E6E"/>
    <w:rsid w:val="00257C55"/>
    <w:rsid w:val="002614FB"/>
    <w:rsid w:val="00261CE8"/>
    <w:rsid w:val="00263B83"/>
    <w:rsid w:val="002657BC"/>
    <w:rsid w:val="00266036"/>
    <w:rsid w:val="00266B5C"/>
    <w:rsid w:val="00266DAB"/>
    <w:rsid w:val="002676D6"/>
    <w:rsid w:val="00267EC2"/>
    <w:rsid w:val="00270361"/>
    <w:rsid w:val="002710D4"/>
    <w:rsid w:val="002724B9"/>
    <w:rsid w:val="002737C8"/>
    <w:rsid w:val="00273D19"/>
    <w:rsid w:val="00273DA4"/>
    <w:rsid w:val="00275064"/>
    <w:rsid w:val="002775E6"/>
    <w:rsid w:val="00282ABA"/>
    <w:rsid w:val="00282E70"/>
    <w:rsid w:val="00283432"/>
    <w:rsid w:val="00283B6E"/>
    <w:rsid w:val="00284850"/>
    <w:rsid w:val="00284A8D"/>
    <w:rsid w:val="00286CE7"/>
    <w:rsid w:val="002907F9"/>
    <w:rsid w:val="002961AE"/>
    <w:rsid w:val="0029640B"/>
    <w:rsid w:val="00296933"/>
    <w:rsid w:val="002A2DA6"/>
    <w:rsid w:val="002A386F"/>
    <w:rsid w:val="002A5EA4"/>
    <w:rsid w:val="002A65B0"/>
    <w:rsid w:val="002A65B5"/>
    <w:rsid w:val="002A76EC"/>
    <w:rsid w:val="002A7707"/>
    <w:rsid w:val="002B005B"/>
    <w:rsid w:val="002B4630"/>
    <w:rsid w:val="002B48CF"/>
    <w:rsid w:val="002B4C6E"/>
    <w:rsid w:val="002B5E51"/>
    <w:rsid w:val="002B7BCF"/>
    <w:rsid w:val="002C0A07"/>
    <w:rsid w:val="002C122C"/>
    <w:rsid w:val="002C29F3"/>
    <w:rsid w:val="002C33DC"/>
    <w:rsid w:val="002C48B8"/>
    <w:rsid w:val="002C5799"/>
    <w:rsid w:val="002C609D"/>
    <w:rsid w:val="002D003A"/>
    <w:rsid w:val="002D123F"/>
    <w:rsid w:val="002D1507"/>
    <w:rsid w:val="002D3970"/>
    <w:rsid w:val="002D627A"/>
    <w:rsid w:val="002D746A"/>
    <w:rsid w:val="002D7E5F"/>
    <w:rsid w:val="002E025D"/>
    <w:rsid w:val="002E2024"/>
    <w:rsid w:val="002E2B65"/>
    <w:rsid w:val="002E2B68"/>
    <w:rsid w:val="002E2BA1"/>
    <w:rsid w:val="002E39A6"/>
    <w:rsid w:val="002E3F7A"/>
    <w:rsid w:val="002E63E0"/>
    <w:rsid w:val="002E65B5"/>
    <w:rsid w:val="002E6910"/>
    <w:rsid w:val="002E7015"/>
    <w:rsid w:val="002F0FEF"/>
    <w:rsid w:val="002F2A5D"/>
    <w:rsid w:val="002F2BE9"/>
    <w:rsid w:val="002F3C2E"/>
    <w:rsid w:val="002F4FBA"/>
    <w:rsid w:val="002F53C5"/>
    <w:rsid w:val="002F6766"/>
    <w:rsid w:val="002F6ECA"/>
    <w:rsid w:val="00301DA2"/>
    <w:rsid w:val="00302C67"/>
    <w:rsid w:val="00302F32"/>
    <w:rsid w:val="003035B1"/>
    <w:rsid w:val="0030455F"/>
    <w:rsid w:val="0030465D"/>
    <w:rsid w:val="003047C1"/>
    <w:rsid w:val="003053AF"/>
    <w:rsid w:val="00306567"/>
    <w:rsid w:val="00306CFC"/>
    <w:rsid w:val="00307012"/>
    <w:rsid w:val="003072EE"/>
    <w:rsid w:val="00307B09"/>
    <w:rsid w:val="00310053"/>
    <w:rsid w:val="0031135D"/>
    <w:rsid w:val="00311C35"/>
    <w:rsid w:val="0031204B"/>
    <w:rsid w:val="003142EB"/>
    <w:rsid w:val="003146D7"/>
    <w:rsid w:val="00314B62"/>
    <w:rsid w:val="003158F1"/>
    <w:rsid w:val="00315C66"/>
    <w:rsid w:val="00316B12"/>
    <w:rsid w:val="003170F1"/>
    <w:rsid w:val="00321C74"/>
    <w:rsid w:val="003225F4"/>
    <w:rsid w:val="00322FEB"/>
    <w:rsid w:val="003275C8"/>
    <w:rsid w:val="003345DD"/>
    <w:rsid w:val="003356AC"/>
    <w:rsid w:val="00336053"/>
    <w:rsid w:val="00336BB7"/>
    <w:rsid w:val="00340E84"/>
    <w:rsid w:val="003437CA"/>
    <w:rsid w:val="00343A78"/>
    <w:rsid w:val="00343FD0"/>
    <w:rsid w:val="00344BAB"/>
    <w:rsid w:val="00344BBE"/>
    <w:rsid w:val="00344EDC"/>
    <w:rsid w:val="00353C67"/>
    <w:rsid w:val="0035588B"/>
    <w:rsid w:val="00357A05"/>
    <w:rsid w:val="00360343"/>
    <w:rsid w:val="00361067"/>
    <w:rsid w:val="00362736"/>
    <w:rsid w:val="00363269"/>
    <w:rsid w:val="00364AA1"/>
    <w:rsid w:val="0036683C"/>
    <w:rsid w:val="00367582"/>
    <w:rsid w:val="00367F25"/>
    <w:rsid w:val="00371359"/>
    <w:rsid w:val="003737A5"/>
    <w:rsid w:val="003773C6"/>
    <w:rsid w:val="003814C1"/>
    <w:rsid w:val="003832C1"/>
    <w:rsid w:val="00383C8B"/>
    <w:rsid w:val="00384B3C"/>
    <w:rsid w:val="00384BE9"/>
    <w:rsid w:val="00385AD4"/>
    <w:rsid w:val="00387D17"/>
    <w:rsid w:val="003910FB"/>
    <w:rsid w:val="0039251B"/>
    <w:rsid w:val="00393502"/>
    <w:rsid w:val="00395714"/>
    <w:rsid w:val="003A1833"/>
    <w:rsid w:val="003A1ED2"/>
    <w:rsid w:val="003A6B95"/>
    <w:rsid w:val="003B33A6"/>
    <w:rsid w:val="003C2656"/>
    <w:rsid w:val="003C49D8"/>
    <w:rsid w:val="003C7C08"/>
    <w:rsid w:val="003C7D1E"/>
    <w:rsid w:val="003D06F3"/>
    <w:rsid w:val="003D71DB"/>
    <w:rsid w:val="003E3CB6"/>
    <w:rsid w:val="003E4817"/>
    <w:rsid w:val="003E5A0D"/>
    <w:rsid w:val="003F445D"/>
    <w:rsid w:val="003F4567"/>
    <w:rsid w:val="003F4748"/>
    <w:rsid w:val="003F4ED9"/>
    <w:rsid w:val="003F5711"/>
    <w:rsid w:val="003F5C6B"/>
    <w:rsid w:val="003F7628"/>
    <w:rsid w:val="003F7C5D"/>
    <w:rsid w:val="003F7D8B"/>
    <w:rsid w:val="00400742"/>
    <w:rsid w:val="00400966"/>
    <w:rsid w:val="004066BB"/>
    <w:rsid w:val="00410E0F"/>
    <w:rsid w:val="00411C2A"/>
    <w:rsid w:val="00413CFF"/>
    <w:rsid w:val="00414C42"/>
    <w:rsid w:val="0041692F"/>
    <w:rsid w:val="00422155"/>
    <w:rsid w:val="00423744"/>
    <w:rsid w:val="00423F25"/>
    <w:rsid w:val="00425497"/>
    <w:rsid w:val="00425D65"/>
    <w:rsid w:val="00426C03"/>
    <w:rsid w:val="004271A1"/>
    <w:rsid w:val="004273E3"/>
    <w:rsid w:val="004279AD"/>
    <w:rsid w:val="00432051"/>
    <w:rsid w:val="00433319"/>
    <w:rsid w:val="004345C5"/>
    <w:rsid w:val="004350EC"/>
    <w:rsid w:val="00435888"/>
    <w:rsid w:val="0043589A"/>
    <w:rsid w:val="0043594A"/>
    <w:rsid w:val="004362D9"/>
    <w:rsid w:val="004364F2"/>
    <w:rsid w:val="004366F0"/>
    <w:rsid w:val="004405E2"/>
    <w:rsid w:val="00440F14"/>
    <w:rsid w:val="004414A5"/>
    <w:rsid w:val="0044220B"/>
    <w:rsid w:val="00442C13"/>
    <w:rsid w:val="00443E44"/>
    <w:rsid w:val="00446EEC"/>
    <w:rsid w:val="00450856"/>
    <w:rsid w:val="00450C4C"/>
    <w:rsid w:val="00450DA1"/>
    <w:rsid w:val="0045228D"/>
    <w:rsid w:val="004537D5"/>
    <w:rsid w:val="00454228"/>
    <w:rsid w:val="00456707"/>
    <w:rsid w:val="00457A42"/>
    <w:rsid w:val="004600E2"/>
    <w:rsid w:val="00460114"/>
    <w:rsid w:val="004602FE"/>
    <w:rsid w:val="00460910"/>
    <w:rsid w:val="004624B5"/>
    <w:rsid w:val="004633BE"/>
    <w:rsid w:val="00463ACE"/>
    <w:rsid w:val="00463D4E"/>
    <w:rsid w:val="0046754F"/>
    <w:rsid w:val="00467A56"/>
    <w:rsid w:val="00467EFD"/>
    <w:rsid w:val="0047241E"/>
    <w:rsid w:val="004751D9"/>
    <w:rsid w:val="00475947"/>
    <w:rsid w:val="004776BC"/>
    <w:rsid w:val="0048137C"/>
    <w:rsid w:val="00481C77"/>
    <w:rsid w:val="00483D4C"/>
    <w:rsid w:val="00484980"/>
    <w:rsid w:val="00485E1C"/>
    <w:rsid w:val="00492112"/>
    <w:rsid w:val="00493838"/>
    <w:rsid w:val="00493997"/>
    <w:rsid w:val="00496B9A"/>
    <w:rsid w:val="004A1791"/>
    <w:rsid w:val="004A3324"/>
    <w:rsid w:val="004A40DC"/>
    <w:rsid w:val="004A44E1"/>
    <w:rsid w:val="004A5471"/>
    <w:rsid w:val="004A57C1"/>
    <w:rsid w:val="004A788F"/>
    <w:rsid w:val="004B057C"/>
    <w:rsid w:val="004B25B5"/>
    <w:rsid w:val="004B3598"/>
    <w:rsid w:val="004B41D3"/>
    <w:rsid w:val="004B6CB5"/>
    <w:rsid w:val="004C02EE"/>
    <w:rsid w:val="004C3EE4"/>
    <w:rsid w:val="004C4FDF"/>
    <w:rsid w:val="004C5562"/>
    <w:rsid w:val="004C68B4"/>
    <w:rsid w:val="004C6C76"/>
    <w:rsid w:val="004D0966"/>
    <w:rsid w:val="004D2345"/>
    <w:rsid w:val="004D3537"/>
    <w:rsid w:val="004D3ECD"/>
    <w:rsid w:val="004D4674"/>
    <w:rsid w:val="004D4DA8"/>
    <w:rsid w:val="004D5B13"/>
    <w:rsid w:val="004D6D44"/>
    <w:rsid w:val="004D6E72"/>
    <w:rsid w:val="004D78D8"/>
    <w:rsid w:val="004D7D97"/>
    <w:rsid w:val="004E0A2E"/>
    <w:rsid w:val="004E184A"/>
    <w:rsid w:val="004E251C"/>
    <w:rsid w:val="004E34C7"/>
    <w:rsid w:val="004E50DB"/>
    <w:rsid w:val="004E5AF9"/>
    <w:rsid w:val="004E7F3C"/>
    <w:rsid w:val="004F0D2D"/>
    <w:rsid w:val="004F0D33"/>
    <w:rsid w:val="004F184B"/>
    <w:rsid w:val="004F1FF4"/>
    <w:rsid w:val="004F2E51"/>
    <w:rsid w:val="004F52CC"/>
    <w:rsid w:val="004F564E"/>
    <w:rsid w:val="004F73AF"/>
    <w:rsid w:val="004F75E9"/>
    <w:rsid w:val="005005AA"/>
    <w:rsid w:val="00503270"/>
    <w:rsid w:val="00503352"/>
    <w:rsid w:val="005050E6"/>
    <w:rsid w:val="005068A0"/>
    <w:rsid w:val="00506DC2"/>
    <w:rsid w:val="00510B69"/>
    <w:rsid w:val="005129EB"/>
    <w:rsid w:val="00512A7F"/>
    <w:rsid w:val="005132E5"/>
    <w:rsid w:val="0051499A"/>
    <w:rsid w:val="005156C6"/>
    <w:rsid w:val="00515DF6"/>
    <w:rsid w:val="00515EEF"/>
    <w:rsid w:val="00516297"/>
    <w:rsid w:val="00522031"/>
    <w:rsid w:val="005225EB"/>
    <w:rsid w:val="005245D8"/>
    <w:rsid w:val="00527864"/>
    <w:rsid w:val="00527ACE"/>
    <w:rsid w:val="005311DF"/>
    <w:rsid w:val="00531810"/>
    <w:rsid w:val="0054086A"/>
    <w:rsid w:val="0054234C"/>
    <w:rsid w:val="00542472"/>
    <w:rsid w:val="005436D0"/>
    <w:rsid w:val="00544467"/>
    <w:rsid w:val="0054490B"/>
    <w:rsid w:val="0054766D"/>
    <w:rsid w:val="005501C0"/>
    <w:rsid w:val="0055292C"/>
    <w:rsid w:val="00553023"/>
    <w:rsid w:val="00553B5C"/>
    <w:rsid w:val="0055424B"/>
    <w:rsid w:val="00555AF5"/>
    <w:rsid w:val="00555CA0"/>
    <w:rsid w:val="005570AC"/>
    <w:rsid w:val="00557545"/>
    <w:rsid w:val="00560040"/>
    <w:rsid w:val="00560C29"/>
    <w:rsid w:val="00561416"/>
    <w:rsid w:val="00561B8B"/>
    <w:rsid w:val="0056211E"/>
    <w:rsid w:val="00564C35"/>
    <w:rsid w:val="00564F6C"/>
    <w:rsid w:val="005667DF"/>
    <w:rsid w:val="0056695E"/>
    <w:rsid w:val="005669A0"/>
    <w:rsid w:val="00567C4D"/>
    <w:rsid w:val="00571181"/>
    <w:rsid w:val="005715B9"/>
    <w:rsid w:val="0057221F"/>
    <w:rsid w:val="005751DD"/>
    <w:rsid w:val="005768AB"/>
    <w:rsid w:val="00576A64"/>
    <w:rsid w:val="00576E4E"/>
    <w:rsid w:val="00580F85"/>
    <w:rsid w:val="0058227F"/>
    <w:rsid w:val="0058269D"/>
    <w:rsid w:val="00584B39"/>
    <w:rsid w:val="00585FD6"/>
    <w:rsid w:val="005900F8"/>
    <w:rsid w:val="00590361"/>
    <w:rsid w:val="0059118D"/>
    <w:rsid w:val="00591934"/>
    <w:rsid w:val="00592A14"/>
    <w:rsid w:val="00593BBF"/>
    <w:rsid w:val="00593F53"/>
    <w:rsid w:val="00594731"/>
    <w:rsid w:val="005947BF"/>
    <w:rsid w:val="005955AB"/>
    <w:rsid w:val="0059563A"/>
    <w:rsid w:val="005A0799"/>
    <w:rsid w:val="005A0D64"/>
    <w:rsid w:val="005A0D72"/>
    <w:rsid w:val="005A3DBD"/>
    <w:rsid w:val="005A40B3"/>
    <w:rsid w:val="005A55AD"/>
    <w:rsid w:val="005A6E0E"/>
    <w:rsid w:val="005A743C"/>
    <w:rsid w:val="005B197C"/>
    <w:rsid w:val="005B3BA2"/>
    <w:rsid w:val="005B41CB"/>
    <w:rsid w:val="005B69D3"/>
    <w:rsid w:val="005C34DE"/>
    <w:rsid w:val="005C4FAA"/>
    <w:rsid w:val="005C61FF"/>
    <w:rsid w:val="005C6B3F"/>
    <w:rsid w:val="005D227B"/>
    <w:rsid w:val="005D245A"/>
    <w:rsid w:val="005D485C"/>
    <w:rsid w:val="005D6179"/>
    <w:rsid w:val="005E0993"/>
    <w:rsid w:val="005E0B60"/>
    <w:rsid w:val="005E76BB"/>
    <w:rsid w:val="005E7A93"/>
    <w:rsid w:val="005F1095"/>
    <w:rsid w:val="005F40F1"/>
    <w:rsid w:val="005F415F"/>
    <w:rsid w:val="005F441F"/>
    <w:rsid w:val="00600AC1"/>
    <w:rsid w:val="00601046"/>
    <w:rsid w:val="006025F1"/>
    <w:rsid w:val="006037DA"/>
    <w:rsid w:val="0060390E"/>
    <w:rsid w:val="00603CCC"/>
    <w:rsid w:val="006040CB"/>
    <w:rsid w:val="006060F0"/>
    <w:rsid w:val="00611CC0"/>
    <w:rsid w:val="00612FEA"/>
    <w:rsid w:val="0061467E"/>
    <w:rsid w:val="00614849"/>
    <w:rsid w:val="00614AA5"/>
    <w:rsid w:val="00614C77"/>
    <w:rsid w:val="00615CAF"/>
    <w:rsid w:val="00617330"/>
    <w:rsid w:val="00617BAB"/>
    <w:rsid w:val="00617D27"/>
    <w:rsid w:val="006227DA"/>
    <w:rsid w:val="00622BFF"/>
    <w:rsid w:val="00622EF3"/>
    <w:rsid w:val="0062332E"/>
    <w:rsid w:val="00623CFD"/>
    <w:rsid w:val="0062438D"/>
    <w:rsid w:val="00624992"/>
    <w:rsid w:val="00624A42"/>
    <w:rsid w:val="00624F75"/>
    <w:rsid w:val="00625409"/>
    <w:rsid w:val="0062673B"/>
    <w:rsid w:val="0062684A"/>
    <w:rsid w:val="00626B56"/>
    <w:rsid w:val="00630363"/>
    <w:rsid w:val="0063044E"/>
    <w:rsid w:val="006309DE"/>
    <w:rsid w:val="00632B8F"/>
    <w:rsid w:val="00633100"/>
    <w:rsid w:val="00634C14"/>
    <w:rsid w:val="0063530D"/>
    <w:rsid w:val="00635C4E"/>
    <w:rsid w:val="00635E29"/>
    <w:rsid w:val="006367F5"/>
    <w:rsid w:val="006374C8"/>
    <w:rsid w:val="00641357"/>
    <w:rsid w:val="006421DE"/>
    <w:rsid w:val="00642319"/>
    <w:rsid w:val="006435E5"/>
    <w:rsid w:val="006441B0"/>
    <w:rsid w:val="00644399"/>
    <w:rsid w:val="006451EE"/>
    <w:rsid w:val="00645888"/>
    <w:rsid w:val="0064719B"/>
    <w:rsid w:val="006521EA"/>
    <w:rsid w:val="0065408C"/>
    <w:rsid w:val="00655EDE"/>
    <w:rsid w:val="006564FE"/>
    <w:rsid w:val="006608F5"/>
    <w:rsid w:val="00661F56"/>
    <w:rsid w:val="006621F9"/>
    <w:rsid w:val="006631D1"/>
    <w:rsid w:val="00664E0B"/>
    <w:rsid w:val="006653C9"/>
    <w:rsid w:val="00666380"/>
    <w:rsid w:val="00667639"/>
    <w:rsid w:val="00671410"/>
    <w:rsid w:val="00677D7B"/>
    <w:rsid w:val="00686384"/>
    <w:rsid w:val="006908FE"/>
    <w:rsid w:val="0069146F"/>
    <w:rsid w:val="00693527"/>
    <w:rsid w:val="006937C7"/>
    <w:rsid w:val="0069391E"/>
    <w:rsid w:val="0069394F"/>
    <w:rsid w:val="0069654C"/>
    <w:rsid w:val="00696CB0"/>
    <w:rsid w:val="00697DF4"/>
    <w:rsid w:val="006A07FF"/>
    <w:rsid w:val="006A0986"/>
    <w:rsid w:val="006A2AAF"/>
    <w:rsid w:val="006A2CBC"/>
    <w:rsid w:val="006A7F90"/>
    <w:rsid w:val="006B12B3"/>
    <w:rsid w:val="006B3FEE"/>
    <w:rsid w:val="006B4581"/>
    <w:rsid w:val="006B5D62"/>
    <w:rsid w:val="006B62F7"/>
    <w:rsid w:val="006B7A05"/>
    <w:rsid w:val="006C1FDC"/>
    <w:rsid w:val="006C21BF"/>
    <w:rsid w:val="006C349B"/>
    <w:rsid w:val="006C391B"/>
    <w:rsid w:val="006C6DD2"/>
    <w:rsid w:val="006C795A"/>
    <w:rsid w:val="006D04A2"/>
    <w:rsid w:val="006D05FE"/>
    <w:rsid w:val="006D0FBC"/>
    <w:rsid w:val="006D101F"/>
    <w:rsid w:val="006D1100"/>
    <w:rsid w:val="006D2033"/>
    <w:rsid w:val="006D27AB"/>
    <w:rsid w:val="006D3917"/>
    <w:rsid w:val="006D4414"/>
    <w:rsid w:val="006D5EED"/>
    <w:rsid w:val="006E0090"/>
    <w:rsid w:val="006E052A"/>
    <w:rsid w:val="006E183C"/>
    <w:rsid w:val="006E1882"/>
    <w:rsid w:val="006E249C"/>
    <w:rsid w:val="006E2C42"/>
    <w:rsid w:val="006E4A6B"/>
    <w:rsid w:val="006E5EC2"/>
    <w:rsid w:val="006E7BC6"/>
    <w:rsid w:val="006E7EC4"/>
    <w:rsid w:val="006F019D"/>
    <w:rsid w:val="006F0530"/>
    <w:rsid w:val="006F34F2"/>
    <w:rsid w:val="006F4350"/>
    <w:rsid w:val="006F4FDC"/>
    <w:rsid w:val="006F798C"/>
    <w:rsid w:val="0070121D"/>
    <w:rsid w:val="0070315A"/>
    <w:rsid w:val="007033FA"/>
    <w:rsid w:val="007058B5"/>
    <w:rsid w:val="007079F2"/>
    <w:rsid w:val="00712ACB"/>
    <w:rsid w:val="007158CC"/>
    <w:rsid w:val="007177EF"/>
    <w:rsid w:val="007213C4"/>
    <w:rsid w:val="00721A49"/>
    <w:rsid w:val="007233B1"/>
    <w:rsid w:val="0072363E"/>
    <w:rsid w:val="00726403"/>
    <w:rsid w:val="00726C21"/>
    <w:rsid w:val="00727BAE"/>
    <w:rsid w:val="00731DDE"/>
    <w:rsid w:val="0073366F"/>
    <w:rsid w:val="00733D54"/>
    <w:rsid w:val="007342D7"/>
    <w:rsid w:val="00742E62"/>
    <w:rsid w:val="00743C76"/>
    <w:rsid w:val="007452A7"/>
    <w:rsid w:val="00745B44"/>
    <w:rsid w:val="00745C1C"/>
    <w:rsid w:val="0074612E"/>
    <w:rsid w:val="007474DF"/>
    <w:rsid w:val="00747517"/>
    <w:rsid w:val="0075216F"/>
    <w:rsid w:val="007536A8"/>
    <w:rsid w:val="00753FDA"/>
    <w:rsid w:val="00755803"/>
    <w:rsid w:val="0075727B"/>
    <w:rsid w:val="00757D8A"/>
    <w:rsid w:val="00760645"/>
    <w:rsid w:val="00760B5C"/>
    <w:rsid w:val="00760DB5"/>
    <w:rsid w:val="00760DCE"/>
    <w:rsid w:val="00761386"/>
    <w:rsid w:val="00762370"/>
    <w:rsid w:val="00763F4F"/>
    <w:rsid w:val="00764A9E"/>
    <w:rsid w:val="00764E59"/>
    <w:rsid w:val="00765755"/>
    <w:rsid w:val="00765CEC"/>
    <w:rsid w:val="00766DAF"/>
    <w:rsid w:val="00772DDE"/>
    <w:rsid w:val="00774350"/>
    <w:rsid w:val="007762B6"/>
    <w:rsid w:val="007769C7"/>
    <w:rsid w:val="00777CC0"/>
    <w:rsid w:val="00781A4D"/>
    <w:rsid w:val="00782C4D"/>
    <w:rsid w:val="007833CD"/>
    <w:rsid w:val="00783762"/>
    <w:rsid w:val="0078451C"/>
    <w:rsid w:val="00784BD1"/>
    <w:rsid w:val="00785395"/>
    <w:rsid w:val="00785C89"/>
    <w:rsid w:val="00785E48"/>
    <w:rsid w:val="007879A9"/>
    <w:rsid w:val="00791076"/>
    <w:rsid w:val="007911C3"/>
    <w:rsid w:val="00791537"/>
    <w:rsid w:val="00791827"/>
    <w:rsid w:val="00791F70"/>
    <w:rsid w:val="007938A1"/>
    <w:rsid w:val="00793FCB"/>
    <w:rsid w:val="007955C4"/>
    <w:rsid w:val="00795FB8"/>
    <w:rsid w:val="007A4630"/>
    <w:rsid w:val="007A5A4F"/>
    <w:rsid w:val="007A754F"/>
    <w:rsid w:val="007B2176"/>
    <w:rsid w:val="007B6388"/>
    <w:rsid w:val="007B76B7"/>
    <w:rsid w:val="007B7E31"/>
    <w:rsid w:val="007C0E18"/>
    <w:rsid w:val="007C23E1"/>
    <w:rsid w:val="007C337F"/>
    <w:rsid w:val="007C5325"/>
    <w:rsid w:val="007C5BAD"/>
    <w:rsid w:val="007D00A3"/>
    <w:rsid w:val="007D1B16"/>
    <w:rsid w:val="007D3D7A"/>
    <w:rsid w:val="007D4095"/>
    <w:rsid w:val="007D437A"/>
    <w:rsid w:val="007D448D"/>
    <w:rsid w:val="007E499A"/>
    <w:rsid w:val="007E7726"/>
    <w:rsid w:val="007E78AF"/>
    <w:rsid w:val="007F0A7A"/>
    <w:rsid w:val="007F13C2"/>
    <w:rsid w:val="007F2AC3"/>
    <w:rsid w:val="007F4178"/>
    <w:rsid w:val="007F48F8"/>
    <w:rsid w:val="007F667C"/>
    <w:rsid w:val="007F7449"/>
    <w:rsid w:val="00800C58"/>
    <w:rsid w:val="00800FE0"/>
    <w:rsid w:val="00801085"/>
    <w:rsid w:val="00802801"/>
    <w:rsid w:val="00802FD5"/>
    <w:rsid w:val="00804DE3"/>
    <w:rsid w:val="00805079"/>
    <w:rsid w:val="00806721"/>
    <w:rsid w:val="00806F1B"/>
    <w:rsid w:val="00807626"/>
    <w:rsid w:val="00811AAF"/>
    <w:rsid w:val="00811C1F"/>
    <w:rsid w:val="00812A9D"/>
    <w:rsid w:val="0081386C"/>
    <w:rsid w:val="00815516"/>
    <w:rsid w:val="00815DDE"/>
    <w:rsid w:val="00816716"/>
    <w:rsid w:val="0081697F"/>
    <w:rsid w:val="00817DCB"/>
    <w:rsid w:val="008206B2"/>
    <w:rsid w:val="0082142E"/>
    <w:rsid w:val="008239A8"/>
    <w:rsid w:val="00823F07"/>
    <w:rsid w:val="00824769"/>
    <w:rsid w:val="0082628E"/>
    <w:rsid w:val="00826323"/>
    <w:rsid w:val="008277CA"/>
    <w:rsid w:val="00827D07"/>
    <w:rsid w:val="00827FAD"/>
    <w:rsid w:val="00831810"/>
    <w:rsid w:val="00832CD7"/>
    <w:rsid w:val="008331ED"/>
    <w:rsid w:val="008334E0"/>
    <w:rsid w:val="0083444B"/>
    <w:rsid w:val="008349CC"/>
    <w:rsid w:val="00835779"/>
    <w:rsid w:val="0083612E"/>
    <w:rsid w:val="008372E5"/>
    <w:rsid w:val="00837578"/>
    <w:rsid w:val="008418B7"/>
    <w:rsid w:val="0084366B"/>
    <w:rsid w:val="00843987"/>
    <w:rsid w:val="00844136"/>
    <w:rsid w:val="00845E07"/>
    <w:rsid w:val="0085042B"/>
    <w:rsid w:val="00852348"/>
    <w:rsid w:val="00854B81"/>
    <w:rsid w:val="0086022F"/>
    <w:rsid w:val="00861212"/>
    <w:rsid w:val="00864265"/>
    <w:rsid w:val="00865089"/>
    <w:rsid w:val="00865D54"/>
    <w:rsid w:val="00866B99"/>
    <w:rsid w:val="00867B2A"/>
    <w:rsid w:val="0087227A"/>
    <w:rsid w:val="00875254"/>
    <w:rsid w:val="00875638"/>
    <w:rsid w:val="008774C2"/>
    <w:rsid w:val="00881B9D"/>
    <w:rsid w:val="008834D7"/>
    <w:rsid w:val="00883533"/>
    <w:rsid w:val="008837EA"/>
    <w:rsid w:val="00884EAC"/>
    <w:rsid w:val="008864DF"/>
    <w:rsid w:val="00890148"/>
    <w:rsid w:val="00890237"/>
    <w:rsid w:val="008915F0"/>
    <w:rsid w:val="00891864"/>
    <w:rsid w:val="00891BB5"/>
    <w:rsid w:val="0089259B"/>
    <w:rsid w:val="00893A29"/>
    <w:rsid w:val="00895701"/>
    <w:rsid w:val="00895D10"/>
    <w:rsid w:val="00896292"/>
    <w:rsid w:val="0089632C"/>
    <w:rsid w:val="008963DE"/>
    <w:rsid w:val="008978C5"/>
    <w:rsid w:val="008979A1"/>
    <w:rsid w:val="008979EE"/>
    <w:rsid w:val="008A10BA"/>
    <w:rsid w:val="008A186E"/>
    <w:rsid w:val="008A1D95"/>
    <w:rsid w:val="008A3261"/>
    <w:rsid w:val="008A3BCE"/>
    <w:rsid w:val="008A3C70"/>
    <w:rsid w:val="008A42C2"/>
    <w:rsid w:val="008A451F"/>
    <w:rsid w:val="008A5E52"/>
    <w:rsid w:val="008A65CC"/>
    <w:rsid w:val="008A6A67"/>
    <w:rsid w:val="008B11BB"/>
    <w:rsid w:val="008B2775"/>
    <w:rsid w:val="008B2F69"/>
    <w:rsid w:val="008B5B27"/>
    <w:rsid w:val="008B62B9"/>
    <w:rsid w:val="008C0181"/>
    <w:rsid w:val="008C062F"/>
    <w:rsid w:val="008C21B9"/>
    <w:rsid w:val="008C4899"/>
    <w:rsid w:val="008D0DDF"/>
    <w:rsid w:val="008D1550"/>
    <w:rsid w:val="008D3B07"/>
    <w:rsid w:val="008D4285"/>
    <w:rsid w:val="008D5850"/>
    <w:rsid w:val="008D6A56"/>
    <w:rsid w:val="008D6F7E"/>
    <w:rsid w:val="008D7DAB"/>
    <w:rsid w:val="008E016E"/>
    <w:rsid w:val="008E1AC6"/>
    <w:rsid w:val="008E466E"/>
    <w:rsid w:val="008E5279"/>
    <w:rsid w:val="008E6520"/>
    <w:rsid w:val="008E742B"/>
    <w:rsid w:val="008F0F94"/>
    <w:rsid w:val="008F14EE"/>
    <w:rsid w:val="008F1EE2"/>
    <w:rsid w:val="008F397F"/>
    <w:rsid w:val="008F3ABC"/>
    <w:rsid w:val="008F4C51"/>
    <w:rsid w:val="008F521B"/>
    <w:rsid w:val="008F5714"/>
    <w:rsid w:val="008F635E"/>
    <w:rsid w:val="009004B3"/>
    <w:rsid w:val="0090059A"/>
    <w:rsid w:val="00900ABB"/>
    <w:rsid w:val="00900D4B"/>
    <w:rsid w:val="0090143A"/>
    <w:rsid w:val="009028D3"/>
    <w:rsid w:val="00902FA4"/>
    <w:rsid w:val="00904172"/>
    <w:rsid w:val="00905A9F"/>
    <w:rsid w:val="00906ABD"/>
    <w:rsid w:val="00907F6F"/>
    <w:rsid w:val="00910E1A"/>
    <w:rsid w:val="0091341B"/>
    <w:rsid w:val="00913BFA"/>
    <w:rsid w:val="009156ED"/>
    <w:rsid w:val="009171F6"/>
    <w:rsid w:val="009211B4"/>
    <w:rsid w:val="00921382"/>
    <w:rsid w:val="0092346C"/>
    <w:rsid w:val="00924F16"/>
    <w:rsid w:val="0092654E"/>
    <w:rsid w:val="00926F4D"/>
    <w:rsid w:val="00927351"/>
    <w:rsid w:val="0092764A"/>
    <w:rsid w:val="0092786B"/>
    <w:rsid w:val="00930838"/>
    <w:rsid w:val="00932B2C"/>
    <w:rsid w:val="00933D81"/>
    <w:rsid w:val="00936A36"/>
    <w:rsid w:val="00936C98"/>
    <w:rsid w:val="009372A0"/>
    <w:rsid w:val="0093758D"/>
    <w:rsid w:val="00940921"/>
    <w:rsid w:val="00941A70"/>
    <w:rsid w:val="00941B40"/>
    <w:rsid w:val="00945446"/>
    <w:rsid w:val="009478BC"/>
    <w:rsid w:val="00951C00"/>
    <w:rsid w:val="00952F55"/>
    <w:rsid w:val="00952FEB"/>
    <w:rsid w:val="00953832"/>
    <w:rsid w:val="00953A78"/>
    <w:rsid w:val="00953F65"/>
    <w:rsid w:val="00956705"/>
    <w:rsid w:val="00957C0A"/>
    <w:rsid w:val="0096050A"/>
    <w:rsid w:val="009622C3"/>
    <w:rsid w:val="00962398"/>
    <w:rsid w:val="00963311"/>
    <w:rsid w:val="0096587B"/>
    <w:rsid w:val="009658AB"/>
    <w:rsid w:val="009671EA"/>
    <w:rsid w:val="009674BA"/>
    <w:rsid w:val="00970180"/>
    <w:rsid w:val="0097066F"/>
    <w:rsid w:val="00971E2E"/>
    <w:rsid w:val="00972BA4"/>
    <w:rsid w:val="0097355E"/>
    <w:rsid w:val="00973FD3"/>
    <w:rsid w:val="009740EB"/>
    <w:rsid w:val="00974932"/>
    <w:rsid w:val="0097637F"/>
    <w:rsid w:val="00980733"/>
    <w:rsid w:val="00980EB7"/>
    <w:rsid w:val="0098117B"/>
    <w:rsid w:val="009828C7"/>
    <w:rsid w:val="00984537"/>
    <w:rsid w:val="00985A16"/>
    <w:rsid w:val="00986500"/>
    <w:rsid w:val="00987C65"/>
    <w:rsid w:val="0099096E"/>
    <w:rsid w:val="00990AF0"/>
    <w:rsid w:val="00990D72"/>
    <w:rsid w:val="00991B19"/>
    <w:rsid w:val="0099560C"/>
    <w:rsid w:val="00995926"/>
    <w:rsid w:val="009973B6"/>
    <w:rsid w:val="009A1053"/>
    <w:rsid w:val="009A1596"/>
    <w:rsid w:val="009A332E"/>
    <w:rsid w:val="009A354A"/>
    <w:rsid w:val="009A5700"/>
    <w:rsid w:val="009A7BD8"/>
    <w:rsid w:val="009B0C9A"/>
    <w:rsid w:val="009B0DF7"/>
    <w:rsid w:val="009B178E"/>
    <w:rsid w:val="009B1BFB"/>
    <w:rsid w:val="009B2656"/>
    <w:rsid w:val="009B310F"/>
    <w:rsid w:val="009B382C"/>
    <w:rsid w:val="009B4DC0"/>
    <w:rsid w:val="009B69DD"/>
    <w:rsid w:val="009B7551"/>
    <w:rsid w:val="009C2449"/>
    <w:rsid w:val="009C2C58"/>
    <w:rsid w:val="009C312A"/>
    <w:rsid w:val="009C4398"/>
    <w:rsid w:val="009C6C3F"/>
    <w:rsid w:val="009C78B0"/>
    <w:rsid w:val="009D3501"/>
    <w:rsid w:val="009D3B8A"/>
    <w:rsid w:val="009D3E86"/>
    <w:rsid w:val="009D522B"/>
    <w:rsid w:val="009D5FE4"/>
    <w:rsid w:val="009D6204"/>
    <w:rsid w:val="009D79FF"/>
    <w:rsid w:val="009E0B39"/>
    <w:rsid w:val="009E0BFE"/>
    <w:rsid w:val="009E0C6F"/>
    <w:rsid w:val="009E2169"/>
    <w:rsid w:val="009E5783"/>
    <w:rsid w:val="009E5B85"/>
    <w:rsid w:val="009F107D"/>
    <w:rsid w:val="009F1EED"/>
    <w:rsid w:val="009F2805"/>
    <w:rsid w:val="009F449C"/>
    <w:rsid w:val="009F478F"/>
    <w:rsid w:val="009F49DC"/>
    <w:rsid w:val="009F4F3A"/>
    <w:rsid w:val="009F5D6D"/>
    <w:rsid w:val="009F6CA8"/>
    <w:rsid w:val="009F6D33"/>
    <w:rsid w:val="009F7137"/>
    <w:rsid w:val="009F74CF"/>
    <w:rsid w:val="009F78DA"/>
    <w:rsid w:val="00A00342"/>
    <w:rsid w:val="00A00652"/>
    <w:rsid w:val="00A00C9F"/>
    <w:rsid w:val="00A02194"/>
    <w:rsid w:val="00A037CF"/>
    <w:rsid w:val="00A06057"/>
    <w:rsid w:val="00A065DA"/>
    <w:rsid w:val="00A078CF"/>
    <w:rsid w:val="00A07EE5"/>
    <w:rsid w:val="00A1190E"/>
    <w:rsid w:val="00A12D72"/>
    <w:rsid w:val="00A14105"/>
    <w:rsid w:val="00A15D79"/>
    <w:rsid w:val="00A1657C"/>
    <w:rsid w:val="00A16C6B"/>
    <w:rsid w:val="00A16F74"/>
    <w:rsid w:val="00A21E53"/>
    <w:rsid w:val="00A22190"/>
    <w:rsid w:val="00A229F4"/>
    <w:rsid w:val="00A24BCB"/>
    <w:rsid w:val="00A2514D"/>
    <w:rsid w:val="00A251F4"/>
    <w:rsid w:val="00A26384"/>
    <w:rsid w:val="00A2652B"/>
    <w:rsid w:val="00A267B0"/>
    <w:rsid w:val="00A26B27"/>
    <w:rsid w:val="00A3120B"/>
    <w:rsid w:val="00A319B6"/>
    <w:rsid w:val="00A3253C"/>
    <w:rsid w:val="00A33326"/>
    <w:rsid w:val="00A35E2F"/>
    <w:rsid w:val="00A360D3"/>
    <w:rsid w:val="00A367DF"/>
    <w:rsid w:val="00A4248E"/>
    <w:rsid w:val="00A42DC2"/>
    <w:rsid w:val="00A43C4E"/>
    <w:rsid w:val="00A43EF0"/>
    <w:rsid w:val="00A459EC"/>
    <w:rsid w:val="00A45B12"/>
    <w:rsid w:val="00A46FC5"/>
    <w:rsid w:val="00A53EDE"/>
    <w:rsid w:val="00A542CA"/>
    <w:rsid w:val="00A54D1B"/>
    <w:rsid w:val="00A5648C"/>
    <w:rsid w:val="00A60628"/>
    <w:rsid w:val="00A60845"/>
    <w:rsid w:val="00A62BEC"/>
    <w:rsid w:val="00A62D0C"/>
    <w:rsid w:val="00A66622"/>
    <w:rsid w:val="00A66754"/>
    <w:rsid w:val="00A66889"/>
    <w:rsid w:val="00A66B93"/>
    <w:rsid w:val="00A67878"/>
    <w:rsid w:val="00A741E9"/>
    <w:rsid w:val="00A757C3"/>
    <w:rsid w:val="00A825DF"/>
    <w:rsid w:val="00A8312C"/>
    <w:rsid w:val="00A849B7"/>
    <w:rsid w:val="00A859F3"/>
    <w:rsid w:val="00A86ADB"/>
    <w:rsid w:val="00A90133"/>
    <w:rsid w:val="00A923EC"/>
    <w:rsid w:val="00A96107"/>
    <w:rsid w:val="00A96FB4"/>
    <w:rsid w:val="00A973E8"/>
    <w:rsid w:val="00A9761F"/>
    <w:rsid w:val="00AA0DAB"/>
    <w:rsid w:val="00AA2A85"/>
    <w:rsid w:val="00AA2CA9"/>
    <w:rsid w:val="00AA2D7F"/>
    <w:rsid w:val="00AA59F0"/>
    <w:rsid w:val="00AA5EB4"/>
    <w:rsid w:val="00AA63A8"/>
    <w:rsid w:val="00AB0663"/>
    <w:rsid w:val="00AB20D7"/>
    <w:rsid w:val="00AB43F8"/>
    <w:rsid w:val="00AB4614"/>
    <w:rsid w:val="00AB483D"/>
    <w:rsid w:val="00AB4FB9"/>
    <w:rsid w:val="00AB50EA"/>
    <w:rsid w:val="00AB5553"/>
    <w:rsid w:val="00AB6113"/>
    <w:rsid w:val="00AC09C8"/>
    <w:rsid w:val="00AC1938"/>
    <w:rsid w:val="00AC3639"/>
    <w:rsid w:val="00AC3F13"/>
    <w:rsid w:val="00AC4742"/>
    <w:rsid w:val="00AC4915"/>
    <w:rsid w:val="00AC4D83"/>
    <w:rsid w:val="00AC6AC8"/>
    <w:rsid w:val="00AD085C"/>
    <w:rsid w:val="00AD17D8"/>
    <w:rsid w:val="00AD2721"/>
    <w:rsid w:val="00AD3931"/>
    <w:rsid w:val="00AD4933"/>
    <w:rsid w:val="00AD753B"/>
    <w:rsid w:val="00AE4736"/>
    <w:rsid w:val="00AE7478"/>
    <w:rsid w:val="00AF07EA"/>
    <w:rsid w:val="00AF217D"/>
    <w:rsid w:val="00AF3EB9"/>
    <w:rsid w:val="00AF5632"/>
    <w:rsid w:val="00AF61AA"/>
    <w:rsid w:val="00B00B18"/>
    <w:rsid w:val="00B02300"/>
    <w:rsid w:val="00B02E1F"/>
    <w:rsid w:val="00B0401B"/>
    <w:rsid w:val="00B040B7"/>
    <w:rsid w:val="00B047CD"/>
    <w:rsid w:val="00B05CFC"/>
    <w:rsid w:val="00B0726B"/>
    <w:rsid w:val="00B101F6"/>
    <w:rsid w:val="00B132A2"/>
    <w:rsid w:val="00B14C19"/>
    <w:rsid w:val="00B15621"/>
    <w:rsid w:val="00B15973"/>
    <w:rsid w:val="00B16986"/>
    <w:rsid w:val="00B16E93"/>
    <w:rsid w:val="00B176D6"/>
    <w:rsid w:val="00B2550A"/>
    <w:rsid w:val="00B25882"/>
    <w:rsid w:val="00B25A2C"/>
    <w:rsid w:val="00B264E6"/>
    <w:rsid w:val="00B34342"/>
    <w:rsid w:val="00B34550"/>
    <w:rsid w:val="00B34D66"/>
    <w:rsid w:val="00B35345"/>
    <w:rsid w:val="00B37E11"/>
    <w:rsid w:val="00B409CF"/>
    <w:rsid w:val="00B4317F"/>
    <w:rsid w:val="00B43653"/>
    <w:rsid w:val="00B46FBD"/>
    <w:rsid w:val="00B513F8"/>
    <w:rsid w:val="00B52267"/>
    <w:rsid w:val="00B5306B"/>
    <w:rsid w:val="00B53A2E"/>
    <w:rsid w:val="00B5471D"/>
    <w:rsid w:val="00B54994"/>
    <w:rsid w:val="00B54EB6"/>
    <w:rsid w:val="00B5603C"/>
    <w:rsid w:val="00B562F4"/>
    <w:rsid w:val="00B565F3"/>
    <w:rsid w:val="00B61A5A"/>
    <w:rsid w:val="00B66308"/>
    <w:rsid w:val="00B6662C"/>
    <w:rsid w:val="00B66AF1"/>
    <w:rsid w:val="00B66C88"/>
    <w:rsid w:val="00B6701A"/>
    <w:rsid w:val="00B673CE"/>
    <w:rsid w:val="00B713ED"/>
    <w:rsid w:val="00B72020"/>
    <w:rsid w:val="00B7226D"/>
    <w:rsid w:val="00B73934"/>
    <w:rsid w:val="00B740CD"/>
    <w:rsid w:val="00B742DC"/>
    <w:rsid w:val="00B746D6"/>
    <w:rsid w:val="00B76804"/>
    <w:rsid w:val="00B76ABB"/>
    <w:rsid w:val="00B76EC3"/>
    <w:rsid w:val="00B77CE5"/>
    <w:rsid w:val="00B77E87"/>
    <w:rsid w:val="00B81AF6"/>
    <w:rsid w:val="00B82303"/>
    <w:rsid w:val="00B82425"/>
    <w:rsid w:val="00B82681"/>
    <w:rsid w:val="00B82EDD"/>
    <w:rsid w:val="00B87EDB"/>
    <w:rsid w:val="00B9033A"/>
    <w:rsid w:val="00B92AF4"/>
    <w:rsid w:val="00B9617D"/>
    <w:rsid w:val="00BA1638"/>
    <w:rsid w:val="00BA197F"/>
    <w:rsid w:val="00BA3555"/>
    <w:rsid w:val="00BA56E5"/>
    <w:rsid w:val="00BA6510"/>
    <w:rsid w:val="00BA6B0A"/>
    <w:rsid w:val="00BB1D49"/>
    <w:rsid w:val="00BB286B"/>
    <w:rsid w:val="00BB30EB"/>
    <w:rsid w:val="00BB354D"/>
    <w:rsid w:val="00BC1B63"/>
    <w:rsid w:val="00BC22D4"/>
    <w:rsid w:val="00BC45AF"/>
    <w:rsid w:val="00BC4950"/>
    <w:rsid w:val="00BC4BC7"/>
    <w:rsid w:val="00BC5300"/>
    <w:rsid w:val="00BC6DE2"/>
    <w:rsid w:val="00BC7442"/>
    <w:rsid w:val="00BD1ED5"/>
    <w:rsid w:val="00BD25B4"/>
    <w:rsid w:val="00BD2C22"/>
    <w:rsid w:val="00BD2D42"/>
    <w:rsid w:val="00BD5BDF"/>
    <w:rsid w:val="00BD5E7E"/>
    <w:rsid w:val="00BD65DF"/>
    <w:rsid w:val="00BE0486"/>
    <w:rsid w:val="00BE14F3"/>
    <w:rsid w:val="00BE21CF"/>
    <w:rsid w:val="00BE3A93"/>
    <w:rsid w:val="00BE4A05"/>
    <w:rsid w:val="00BE6AA1"/>
    <w:rsid w:val="00BF060E"/>
    <w:rsid w:val="00BF0638"/>
    <w:rsid w:val="00BF0BBA"/>
    <w:rsid w:val="00BF3314"/>
    <w:rsid w:val="00BF68BB"/>
    <w:rsid w:val="00BF7FB1"/>
    <w:rsid w:val="00C0404C"/>
    <w:rsid w:val="00C05115"/>
    <w:rsid w:val="00C05B19"/>
    <w:rsid w:val="00C06A40"/>
    <w:rsid w:val="00C070C2"/>
    <w:rsid w:val="00C077C7"/>
    <w:rsid w:val="00C07B0E"/>
    <w:rsid w:val="00C1035D"/>
    <w:rsid w:val="00C124A0"/>
    <w:rsid w:val="00C13CDC"/>
    <w:rsid w:val="00C13D24"/>
    <w:rsid w:val="00C15C65"/>
    <w:rsid w:val="00C162BD"/>
    <w:rsid w:val="00C1673C"/>
    <w:rsid w:val="00C167A1"/>
    <w:rsid w:val="00C1745D"/>
    <w:rsid w:val="00C225FD"/>
    <w:rsid w:val="00C22F84"/>
    <w:rsid w:val="00C23F28"/>
    <w:rsid w:val="00C248D0"/>
    <w:rsid w:val="00C252E5"/>
    <w:rsid w:val="00C262D0"/>
    <w:rsid w:val="00C26C9A"/>
    <w:rsid w:val="00C270AF"/>
    <w:rsid w:val="00C27CCC"/>
    <w:rsid w:val="00C27E23"/>
    <w:rsid w:val="00C30DC8"/>
    <w:rsid w:val="00C32AF9"/>
    <w:rsid w:val="00C35D73"/>
    <w:rsid w:val="00C362B0"/>
    <w:rsid w:val="00C41551"/>
    <w:rsid w:val="00C41AF8"/>
    <w:rsid w:val="00C46CE4"/>
    <w:rsid w:val="00C50450"/>
    <w:rsid w:val="00C56015"/>
    <w:rsid w:val="00C56A0E"/>
    <w:rsid w:val="00C56E5E"/>
    <w:rsid w:val="00C60312"/>
    <w:rsid w:val="00C610B8"/>
    <w:rsid w:val="00C63B20"/>
    <w:rsid w:val="00C64365"/>
    <w:rsid w:val="00C65701"/>
    <w:rsid w:val="00C65CEB"/>
    <w:rsid w:val="00C66F4C"/>
    <w:rsid w:val="00C670ED"/>
    <w:rsid w:val="00C673C7"/>
    <w:rsid w:val="00C70834"/>
    <w:rsid w:val="00C71486"/>
    <w:rsid w:val="00C737F0"/>
    <w:rsid w:val="00C74593"/>
    <w:rsid w:val="00C74BE6"/>
    <w:rsid w:val="00C74E38"/>
    <w:rsid w:val="00C76B2E"/>
    <w:rsid w:val="00C76C0C"/>
    <w:rsid w:val="00C76D17"/>
    <w:rsid w:val="00C802F4"/>
    <w:rsid w:val="00C8053C"/>
    <w:rsid w:val="00C81202"/>
    <w:rsid w:val="00C82916"/>
    <w:rsid w:val="00C82F26"/>
    <w:rsid w:val="00C84B41"/>
    <w:rsid w:val="00C87E70"/>
    <w:rsid w:val="00C9148A"/>
    <w:rsid w:val="00C9234B"/>
    <w:rsid w:val="00C93BE6"/>
    <w:rsid w:val="00C94615"/>
    <w:rsid w:val="00C95A92"/>
    <w:rsid w:val="00C965FB"/>
    <w:rsid w:val="00CA0EA1"/>
    <w:rsid w:val="00CA18E8"/>
    <w:rsid w:val="00CA3BD7"/>
    <w:rsid w:val="00CA695A"/>
    <w:rsid w:val="00CA7AE0"/>
    <w:rsid w:val="00CB00DD"/>
    <w:rsid w:val="00CB109C"/>
    <w:rsid w:val="00CB1EDC"/>
    <w:rsid w:val="00CB2413"/>
    <w:rsid w:val="00CB2E9A"/>
    <w:rsid w:val="00CB3707"/>
    <w:rsid w:val="00CB3C18"/>
    <w:rsid w:val="00CB45C9"/>
    <w:rsid w:val="00CB53F5"/>
    <w:rsid w:val="00CB57FC"/>
    <w:rsid w:val="00CB5A5D"/>
    <w:rsid w:val="00CB6C2C"/>
    <w:rsid w:val="00CC055A"/>
    <w:rsid w:val="00CC137D"/>
    <w:rsid w:val="00CC2AE1"/>
    <w:rsid w:val="00CC3033"/>
    <w:rsid w:val="00CC5FDE"/>
    <w:rsid w:val="00CD138D"/>
    <w:rsid w:val="00CD1B05"/>
    <w:rsid w:val="00CD2922"/>
    <w:rsid w:val="00CD48F8"/>
    <w:rsid w:val="00CD6188"/>
    <w:rsid w:val="00CD6C61"/>
    <w:rsid w:val="00CE1B81"/>
    <w:rsid w:val="00CE35C1"/>
    <w:rsid w:val="00CE3F27"/>
    <w:rsid w:val="00CE63FF"/>
    <w:rsid w:val="00CE6A77"/>
    <w:rsid w:val="00CF048D"/>
    <w:rsid w:val="00CF24D7"/>
    <w:rsid w:val="00CF457C"/>
    <w:rsid w:val="00CF50A2"/>
    <w:rsid w:val="00CF5E2F"/>
    <w:rsid w:val="00CF6E78"/>
    <w:rsid w:val="00CF78F2"/>
    <w:rsid w:val="00D0015E"/>
    <w:rsid w:val="00D01148"/>
    <w:rsid w:val="00D04465"/>
    <w:rsid w:val="00D0469E"/>
    <w:rsid w:val="00D064F9"/>
    <w:rsid w:val="00D07CB5"/>
    <w:rsid w:val="00D07E92"/>
    <w:rsid w:val="00D104F9"/>
    <w:rsid w:val="00D10887"/>
    <w:rsid w:val="00D133F3"/>
    <w:rsid w:val="00D13F96"/>
    <w:rsid w:val="00D141E2"/>
    <w:rsid w:val="00D16E86"/>
    <w:rsid w:val="00D20932"/>
    <w:rsid w:val="00D20AB4"/>
    <w:rsid w:val="00D219D4"/>
    <w:rsid w:val="00D25F02"/>
    <w:rsid w:val="00D269EB"/>
    <w:rsid w:val="00D26B0C"/>
    <w:rsid w:val="00D26C97"/>
    <w:rsid w:val="00D26D39"/>
    <w:rsid w:val="00D26E82"/>
    <w:rsid w:val="00D30C3E"/>
    <w:rsid w:val="00D332C8"/>
    <w:rsid w:val="00D3401F"/>
    <w:rsid w:val="00D3669A"/>
    <w:rsid w:val="00D40E86"/>
    <w:rsid w:val="00D42213"/>
    <w:rsid w:val="00D42EB1"/>
    <w:rsid w:val="00D43C10"/>
    <w:rsid w:val="00D453B9"/>
    <w:rsid w:val="00D4624C"/>
    <w:rsid w:val="00D46E1E"/>
    <w:rsid w:val="00D47B1E"/>
    <w:rsid w:val="00D5003C"/>
    <w:rsid w:val="00D50719"/>
    <w:rsid w:val="00D5241B"/>
    <w:rsid w:val="00D531DF"/>
    <w:rsid w:val="00D559E2"/>
    <w:rsid w:val="00D57F1F"/>
    <w:rsid w:val="00D6229D"/>
    <w:rsid w:val="00D653B9"/>
    <w:rsid w:val="00D66C29"/>
    <w:rsid w:val="00D6786D"/>
    <w:rsid w:val="00D71883"/>
    <w:rsid w:val="00D72260"/>
    <w:rsid w:val="00D72ACB"/>
    <w:rsid w:val="00D72F73"/>
    <w:rsid w:val="00D731E8"/>
    <w:rsid w:val="00D74BC4"/>
    <w:rsid w:val="00D75B66"/>
    <w:rsid w:val="00D7677D"/>
    <w:rsid w:val="00D80AF4"/>
    <w:rsid w:val="00D81AFA"/>
    <w:rsid w:val="00D832BE"/>
    <w:rsid w:val="00D851C8"/>
    <w:rsid w:val="00D8631B"/>
    <w:rsid w:val="00D86BED"/>
    <w:rsid w:val="00D9210F"/>
    <w:rsid w:val="00D92168"/>
    <w:rsid w:val="00D9459D"/>
    <w:rsid w:val="00D9667A"/>
    <w:rsid w:val="00D97A16"/>
    <w:rsid w:val="00DA039C"/>
    <w:rsid w:val="00DA0A7E"/>
    <w:rsid w:val="00DA2847"/>
    <w:rsid w:val="00DA330C"/>
    <w:rsid w:val="00DA4F17"/>
    <w:rsid w:val="00DA64F5"/>
    <w:rsid w:val="00DA6C9F"/>
    <w:rsid w:val="00DA7363"/>
    <w:rsid w:val="00DA74DD"/>
    <w:rsid w:val="00DA7B2E"/>
    <w:rsid w:val="00DB264C"/>
    <w:rsid w:val="00DB2E0C"/>
    <w:rsid w:val="00DB3ACD"/>
    <w:rsid w:val="00DB4FB2"/>
    <w:rsid w:val="00DB6022"/>
    <w:rsid w:val="00DB6E05"/>
    <w:rsid w:val="00DB6F8D"/>
    <w:rsid w:val="00DC0072"/>
    <w:rsid w:val="00DC398D"/>
    <w:rsid w:val="00DC4527"/>
    <w:rsid w:val="00DC56B5"/>
    <w:rsid w:val="00DC6B40"/>
    <w:rsid w:val="00DC74A8"/>
    <w:rsid w:val="00DD0A40"/>
    <w:rsid w:val="00DD2586"/>
    <w:rsid w:val="00DD28F7"/>
    <w:rsid w:val="00DD46D9"/>
    <w:rsid w:val="00DD4B0F"/>
    <w:rsid w:val="00DE0D4C"/>
    <w:rsid w:val="00DE2472"/>
    <w:rsid w:val="00DE4CD5"/>
    <w:rsid w:val="00DE7B64"/>
    <w:rsid w:val="00DF010A"/>
    <w:rsid w:val="00DF02B2"/>
    <w:rsid w:val="00DF1896"/>
    <w:rsid w:val="00DF1ACA"/>
    <w:rsid w:val="00DF1D13"/>
    <w:rsid w:val="00DF409B"/>
    <w:rsid w:val="00E0178D"/>
    <w:rsid w:val="00E021E5"/>
    <w:rsid w:val="00E037E6"/>
    <w:rsid w:val="00E03C45"/>
    <w:rsid w:val="00E03DDF"/>
    <w:rsid w:val="00E0405A"/>
    <w:rsid w:val="00E047B5"/>
    <w:rsid w:val="00E06274"/>
    <w:rsid w:val="00E075E3"/>
    <w:rsid w:val="00E100F2"/>
    <w:rsid w:val="00E108BB"/>
    <w:rsid w:val="00E131F3"/>
    <w:rsid w:val="00E14328"/>
    <w:rsid w:val="00E1438D"/>
    <w:rsid w:val="00E14601"/>
    <w:rsid w:val="00E1479B"/>
    <w:rsid w:val="00E147CC"/>
    <w:rsid w:val="00E15584"/>
    <w:rsid w:val="00E17297"/>
    <w:rsid w:val="00E1794C"/>
    <w:rsid w:val="00E22899"/>
    <w:rsid w:val="00E23151"/>
    <w:rsid w:val="00E234B8"/>
    <w:rsid w:val="00E25AD4"/>
    <w:rsid w:val="00E26DCB"/>
    <w:rsid w:val="00E30F80"/>
    <w:rsid w:val="00E31459"/>
    <w:rsid w:val="00E31769"/>
    <w:rsid w:val="00E31E29"/>
    <w:rsid w:val="00E326D1"/>
    <w:rsid w:val="00E327BE"/>
    <w:rsid w:val="00E32A8B"/>
    <w:rsid w:val="00E32AAE"/>
    <w:rsid w:val="00E349CD"/>
    <w:rsid w:val="00E37472"/>
    <w:rsid w:val="00E37E93"/>
    <w:rsid w:val="00E40165"/>
    <w:rsid w:val="00E406EA"/>
    <w:rsid w:val="00E41545"/>
    <w:rsid w:val="00E42CEF"/>
    <w:rsid w:val="00E45832"/>
    <w:rsid w:val="00E46A1D"/>
    <w:rsid w:val="00E47306"/>
    <w:rsid w:val="00E50B03"/>
    <w:rsid w:val="00E53BA1"/>
    <w:rsid w:val="00E54D98"/>
    <w:rsid w:val="00E561B8"/>
    <w:rsid w:val="00E579CB"/>
    <w:rsid w:val="00E57E76"/>
    <w:rsid w:val="00E57F61"/>
    <w:rsid w:val="00E606D2"/>
    <w:rsid w:val="00E6096A"/>
    <w:rsid w:val="00E61397"/>
    <w:rsid w:val="00E62C41"/>
    <w:rsid w:val="00E64D17"/>
    <w:rsid w:val="00E65C1E"/>
    <w:rsid w:val="00E66806"/>
    <w:rsid w:val="00E66DC4"/>
    <w:rsid w:val="00E712CB"/>
    <w:rsid w:val="00E74041"/>
    <w:rsid w:val="00E7476F"/>
    <w:rsid w:val="00E74F68"/>
    <w:rsid w:val="00E75A0F"/>
    <w:rsid w:val="00E76DD2"/>
    <w:rsid w:val="00E77609"/>
    <w:rsid w:val="00E8005E"/>
    <w:rsid w:val="00E80685"/>
    <w:rsid w:val="00E80E56"/>
    <w:rsid w:val="00E80F5F"/>
    <w:rsid w:val="00E81471"/>
    <w:rsid w:val="00E817D8"/>
    <w:rsid w:val="00E8235E"/>
    <w:rsid w:val="00E83395"/>
    <w:rsid w:val="00E84E4A"/>
    <w:rsid w:val="00E863FE"/>
    <w:rsid w:val="00E90FB3"/>
    <w:rsid w:val="00E917A5"/>
    <w:rsid w:val="00E939F4"/>
    <w:rsid w:val="00E94233"/>
    <w:rsid w:val="00E945C8"/>
    <w:rsid w:val="00E94989"/>
    <w:rsid w:val="00E977D2"/>
    <w:rsid w:val="00EA078B"/>
    <w:rsid w:val="00EA1A21"/>
    <w:rsid w:val="00EA39D6"/>
    <w:rsid w:val="00EA5D2B"/>
    <w:rsid w:val="00EA6487"/>
    <w:rsid w:val="00EA65A8"/>
    <w:rsid w:val="00EB0304"/>
    <w:rsid w:val="00EB0FC5"/>
    <w:rsid w:val="00EB2512"/>
    <w:rsid w:val="00EB2F65"/>
    <w:rsid w:val="00EB4479"/>
    <w:rsid w:val="00EB4935"/>
    <w:rsid w:val="00EB7045"/>
    <w:rsid w:val="00EC1DCC"/>
    <w:rsid w:val="00EC208F"/>
    <w:rsid w:val="00EC25C7"/>
    <w:rsid w:val="00EC25DD"/>
    <w:rsid w:val="00EC2EFA"/>
    <w:rsid w:val="00EC3B8B"/>
    <w:rsid w:val="00EC4884"/>
    <w:rsid w:val="00EC68A3"/>
    <w:rsid w:val="00EC78ED"/>
    <w:rsid w:val="00ED0410"/>
    <w:rsid w:val="00ED0DCC"/>
    <w:rsid w:val="00ED106A"/>
    <w:rsid w:val="00ED17E5"/>
    <w:rsid w:val="00ED3240"/>
    <w:rsid w:val="00ED38A3"/>
    <w:rsid w:val="00ED53CD"/>
    <w:rsid w:val="00ED60BD"/>
    <w:rsid w:val="00ED66FE"/>
    <w:rsid w:val="00ED67F9"/>
    <w:rsid w:val="00ED704B"/>
    <w:rsid w:val="00ED7173"/>
    <w:rsid w:val="00ED7B1A"/>
    <w:rsid w:val="00EE0689"/>
    <w:rsid w:val="00EE085F"/>
    <w:rsid w:val="00EE0DFA"/>
    <w:rsid w:val="00EE0F8E"/>
    <w:rsid w:val="00EE1DEB"/>
    <w:rsid w:val="00EE34DA"/>
    <w:rsid w:val="00EE37CE"/>
    <w:rsid w:val="00EE44B7"/>
    <w:rsid w:val="00EE54A2"/>
    <w:rsid w:val="00EE6F4B"/>
    <w:rsid w:val="00EE73AC"/>
    <w:rsid w:val="00EE7CC7"/>
    <w:rsid w:val="00EF2E6A"/>
    <w:rsid w:val="00EF4641"/>
    <w:rsid w:val="00EF4C2B"/>
    <w:rsid w:val="00EF550A"/>
    <w:rsid w:val="00EF6B5B"/>
    <w:rsid w:val="00EF6D1D"/>
    <w:rsid w:val="00F002B9"/>
    <w:rsid w:val="00F02271"/>
    <w:rsid w:val="00F033A1"/>
    <w:rsid w:val="00F06130"/>
    <w:rsid w:val="00F0682F"/>
    <w:rsid w:val="00F102FD"/>
    <w:rsid w:val="00F1073C"/>
    <w:rsid w:val="00F10768"/>
    <w:rsid w:val="00F1145F"/>
    <w:rsid w:val="00F12702"/>
    <w:rsid w:val="00F15F95"/>
    <w:rsid w:val="00F17FD7"/>
    <w:rsid w:val="00F209C6"/>
    <w:rsid w:val="00F20C2C"/>
    <w:rsid w:val="00F2114C"/>
    <w:rsid w:val="00F222AF"/>
    <w:rsid w:val="00F23EC1"/>
    <w:rsid w:val="00F243B6"/>
    <w:rsid w:val="00F2467E"/>
    <w:rsid w:val="00F255BB"/>
    <w:rsid w:val="00F30C7B"/>
    <w:rsid w:val="00F32FDD"/>
    <w:rsid w:val="00F33922"/>
    <w:rsid w:val="00F339FE"/>
    <w:rsid w:val="00F34D30"/>
    <w:rsid w:val="00F35189"/>
    <w:rsid w:val="00F35A12"/>
    <w:rsid w:val="00F36072"/>
    <w:rsid w:val="00F3693F"/>
    <w:rsid w:val="00F36D76"/>
    <w:rsid w:val="00F36D88"/>
    <w:rsid w:val="00F372D6"/>
    <w:rsid w:val="00F43DB8"/>
    <w:rsid w:val="00F45CE6"/>
    <w:rsid w:val="00F471DC"/>
    <w:rsid w:val="00F477DE"/>
    <w:rsid w:val="00F51E28"/>
    <w:rsid w:val="00F53F79"/>
    <w:rsid w:val="00F54635"/>
    <w:rsid w:val="00F56137"/>
    <w:rsid w:val="00F5617B"/>
    <w:rsid w:val="00F564E9"/>
    <w:rsid w:val="00F568DB"/>
    <w:rsid w:val="00F56CB0"/>
    <w:rsid w:val="00F61B27"/>
    <w:rsid w:val="00F6238D"/>
    <w:rsid w:val="00F625C0"/>
    <w:rsid w:val="00F659BB"/>
    <w:rsid w:val="00F6684D"/>
    <w:rsid w:val="00F6750B"/>
    <w:rsid w:val="00F705A3"/>
    <w:rsid w:val="00F745A5"/>
    <w:rsid w:val="00F7631A"/>
    <w:rsid w:val="00F77698"/>
    <w:rsid w:val="00F834C2"/>
    <w:rsid w:val="00F83A8D"/>
    <w:rsid w:val="00F83BD5"/>
    <w:rsid w:val="00F85056"/>
    <w:rsid w:val="00F86280"/>
    <w:rsid w:val="00F877A2"/>
    <w:rsid w:val="00F90283"/>
    <w:rsid w:val="00F93744"/>
    <w:rsid w:val="00F96158"/>
    <w:rsid w:val="00F97547"/>
    <w:rsid w:val="00F97E1C"/>
    <w:rsid w:val="00FA07B9"/>
    <w:rsid w:val="00FA46C6"/>
    <w:rsid w:val="00FA5EE0"/>
    <w:rsid w:val="00FA6EBE"/>
    <w:rsid w:val="00FB0A10"/>
    <w:rsid w:val="00FB2021"/>
    <w:rsid w:val="00FB2839"/>
    <w:rsid w:val="00FB3C09"/>
    <w:rsid w:val="00FB3F09"/>
    <w:rsid w:val="00FB4AF6"/>
    <w:rsid w:val="00FC06DF"/>
    <w:rsid w:val="00FC21CE"/>
    <w:rsid w:val="00FC259C"/>
    <w:rsid w:val="00FC2766"/>
    <w:rsid w:val="00FC2B71"/>
    <w:rsid w:val="00FC4519"/>
    <w:rsid w:val="00FC683E"/>
    <w:rsid w:val="00FC7D48"/>
    <w:rsid w:val="00FD235A"/>
    <w:rsid w:val="00FD2772"/>
    <w:rsid w:val="00FD2D89"/>
    <w:rsid w:val="00FD44EC"/>
    <w:rsid w:val="00FD4570"/>
    <w:rsid w:val="00FD4D9F"/>
    <w:rsid w:val="00FD5162"/>
    <w:rsid w:val="00FE0306"/>
    <w:rsid w:val="00FE1E7F"/>
    <w:rsid w:val="00FE31C5"/>
    <w:rsid w:val="00FE326F"/>
    <w:rsid w:val="00FE57B0"/>
    <w:rsid w:val="00FE5D16"/>
    <w:rsid w:val="00FE6CA3"/>
    <w:rsid w:val="00FE7531"/>
    <w:rsid w:val="00FF37F6"/>
    <w:rsid w:val="00FF57DE"/>
    <w:rsid w:val="00FF69B5"/>
    <w:rsid w:val="00FF73E8"/>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DE5CE"/>
  <w15:docId w15:val="{D608B7B8-CE47-4CDE-975D-89684B12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3E86"/>
    <w:pPr>
      <w:spacing w:line="276" w:lineRule="auto"/>
    </w:pPr>
    <w:rPr>
      <w:rFonts w:ascii="Verdana" w:hAnsi="Verdana"/>
      <w:szCs w:val="22"/>
    </w:rPr>
  </w:style>
  <w:style w:type="paragraph" w:styleId="Heading1">
    <w:name w:val="heading 1"/>
    <w:basedOn w:val="Normal"/>
    <w:next w:val="Normal"/>
    <w:link w:val="Heading1Char"/>
    <w:uiPriority w:val="9"/>
    <w:qFormat/>
    <w:rsid w:val="00BA6510"/>
    <w:pPr>
      <w:keepNext/>
      <w:keepLines/>
      <w:spacing w:before="480"/>
      <w:outlineLvl w:val="0"/>
    </w:pPr>
    <w:rPr>
      <w:rFonts w:eastAsia="Times New Roman"/>
      <w:b/>
      <w:bCs/>
      <w:color w:val="800000"/>
      <w:sz w:val="36"/>
      <w:szCs w:val="28"/>
    </w:rPr>
  </w:style>
  <w:style w:type="paragraph" w:styleId="Heading2">
    <w:name w:val="heading 2"/>
    <w:basedOn w:val="Normal"/>
    <w:next w:val="Normal"/>
    <w:link w:val="Heading2Char"/>
    <w:uiPriority w:val="9"/>
    <w:unhideWhenUsed/>
    <w:qFormat/>
    <w:rsid w:val="009D3E86"/>
    <w:pPr>
      <w:keepNext/>
      <w:keepLines/>
      <w:spacing w:before="200"/>
      <w:outlineLvl w:val="1"/>
    </w:pPr>
    <w:rPr>
      <w:rFonts w:eastAsia="Times New Roman"/>
      <w:b/>
      <w:bCs/>
      <w:color w:val="002060"/>
      <w:sz w:val="28"/>
      <w:szCs w:val="26"/>
    </w:rPr>
  </w:style>
  <w:style w:type="paragraph" w:styleId="Heading3">
    <w:name w:val="heading 3"/>
    <w:basedOn w:val="Normal"/>
    <w:next w:val="Normal"/>
    <w:link w:val="Heading3Char"/>
    <w:uiPriority w:val="9"/>
    <w:unhideWhenUsed/>
    <w:qFormat/>
    <w:rsid w:val="007342D7"/>
    <w:pPr>
      <w:keepNext/>
      <w:keepLines/>
      <w:spacing w:before="200"/>
      <w:outlineLvl w:val="2"/>
    </w:pPr>
    <w:rPr>
      <w:rFonts w:eastAsia="Times New Roman"/>
      <w:b/>
      <w:bCs/>
      <w:color w:val="4F81BD"/>
      <w:sz w:val="24"/>
    </w:rPr>
  </w:style>
  <w:style w:type="paragraph" w:styleId="Heading4">
    <w:name w:val="heading 4"/>
    <w:basedOn w:val="Normal"/>
    <w:next w:val="Normal"/>
    <w:link w:val="Heading4Char"/>
    <w:uiPriority w:val="9"/>
    <w:unhideWhenUsed/>
    <w:qFormat/>
    <w:rsid w:val="00E65C1E"/>
    <w:pPr>
      <w:keepNext/>
      <w:keepLines/>
      <w:spacing w:before="200"/>
      <w:outlineLvl w:val="3"/>
    </w:pPr>
    <w:rPr>
      <w:rFonts w:ascii="Tahoma" w:eastAsia="Times New Roman" w:hAnsi="Tahoma"/>
      <w:b/>
      <w:bCs/>
      <w:iCs/>
      <w:color w:val="4A442A" w:themeColor="background2" w:themeShade="40"/>
      <w:sz w:val="22"/>
    </w:rPr>
  </w:style>
  <w:style w:type="paragraph" w:styleId="Heading5">
    <w:name w:val="heading 5"/>
    <w:basedOn w:val="Normal"/>
    <w:next w:val="Normal"/>
    <w:link w:val="Heading5Char"/>
    <w:uiPriority w:val="9"/>
    <w:unhideWhenUsed/>
    <w:qFormat/>
    <w:rsid w:val="00DC0072"/>
    <w:pPr>
      <w:keepNext/>
      <w:keepLines/>
      <w:spacing w:before="4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unhideWhenUsed/>
    <w:qFormat/>
    <w:rsid w:val="009F107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A6510"/>
    <w:rPr>
      <w:rFonts w:ascii="Verdana" w:eastAsia="Times New Roman" w:hAnsi="Verdana" w:cs="Times New Roman"/>
      <w:b/>
      <w:bCs/>
      <w:color w:val="800000"/>
      <w:sz w:val="36"/>
      <w:szCs w:val="28"/>
    </w:rPr>
  </w:style>
  <w:style w:type="paragraph" w:customStyle="1" w:styleId="CodeListing">
    <w:name w:val="Code Listing"/>
    <w:basedOn w:val="Normal"/>
    <w:qFormat/>
    <w:rsid w:val="00503270"/>
    <w:pPr>
      <w:widowControl w:val="0"/>
      <w:shd w:val="clear" w:color="auto" w:fill="FFFFFF" w:themeFill="background1"/>
      <w:spacing w:before="100" w:after="100"/>
      <w:ind w:left="288" w:right="288"/>
    </w:pPr>
    <w:rPr>
      <w:rFonts w:ascii="Consolas" w:hAnsi="Consolas"/>
      <w:b/>
      <w:color w:val="404040" w:themeColor="text1" w:themeTint="BF"/>
    </w:rPr>
  </w:style>
  <w:style w:type="paragraph" w:customStyle="1" w:styleId="CodeListingHeader">
    <w:name w:val="Code Listing Header"/>
    <w:basedOn w:val="Normal"/>
    <w:next w:val="CodeListing"/>
    <w:qFormat/>
    <w:rsid w:val="00BA6510"/>
    <w:pPr>
      <w:pBdr>
        <w:top w:val="single" w:sz="4" w:space="3" w:color="auto"/>
        <w:bottom w:val="single" w:sz="4" w:space="3" w:color="auto"/>
      </w:pBdr>
      <w:shd w:val="clear" w:color="auto" w:fill="002060"/>
      <w:spacing w:before="40" w:after="40"/>
    </w:pPr>
    <w:rPr>
      <w:b/>
      <w:color w:val="FFFFFF"/>
    </w:rPr>
  </w:style>
  <w:style w:type="paragraph" w:customStyle="1" w:styleId="FigureCaption">
    <w:name w:val="Figure Caption"/>
    <w:basedOn w:val="Normal"/>
    <w:next w:val="Normal"/>
    <w:qFormat/>
    <w:rsid w:val="00343A78"/>
    <w:rPr>
      <w:i/>
    </w:rPr>
  </w:style>
  <w:style w:type="paragraph" w:customStyle="1" w:styleId="CodeSnippet">
    <w:name w:val="Code Snippet"/>
    <w:basedOn w:val="CodeListing"/>
    <w:qFormat/>
    <w:rsid w:val="00343A78"/>
    <w:pPr>
      <w:ind w:left="360" w:right="360"/>
    </w:pPr>
  </w:style>
  <w:style w:type="character" w:customStyle="1" w:styleId="Heading2Char">
    <w:name w:val="Heading 2 Char"/>
    <w:link w:val="Heading2"/>
    <w:uiPriority w:val="9"/>
    <w:rsid w:val="009D3E86"/>
    <w:rPr>
      <w:rFonts w:ascii="Verdana" w:eastAsia="Times New Roman" w:hAnsi="Verdana" w:cs="Times New Roman"/>
      <w:b/>
      <w:bCs/>
      <w:color w:val="002060"/>
      <w:sz w:val="28"/>
      <w:szCs w:val="26"/>
    </w:rPr>
  </w:style>
  <w:style w:type="paragraph" w:styleId="IntenseQuote">
    <w:name w:val="Intense Quote"/>
    <w:aliases w:val="PullQuote"/>
    <w:basedOn w:val="Normal"/>
    <w:next w:val="Normal"/>
    <w:link w:val="IntenseQuoteChar"/>
    <w:autoRedefine/>
    <w:uiPriority w:val="30"/>
    <w:qFormat/>
    <w:rsid w:val="009D3E86"/>
    <w:pPr>
      <w:pBdr>
        <w:bottom w:val="single" w:sz="4" w:space="4" w:color="4F81BD"/>
      </w:pBdr>
      <w:spacing w:before="200" w:after="280"/>
      <w:ind w:left="936" w:right="936"/>
    </w:pPr>
    <w:rPr>
      <w:b/>
      <w:bCs/>
      <w:i/>
      <w:iCs/>
      <w:color w:val="4F81BD"/>
    </w:rPr>
  </w:style>
  <w:style w:type="character" w:customStyle="1" w:styleId="IntenseQuoteChar">
    <w:name w:val="Intense Quote Char"/>
    <w:aliases w:val="PullQuote Char"/>
    <w:link w:val="IntenseQuote"/>
    <w:uiPriority w:val="30"/>
    <w:rsid w:val="009D3E86"/>
    <w:rPr>
      <w:rFonts w:ascii="Verdana" w:hAnsi="Verdana"/>
      <w:b/>
      <w:bCs/>
      <w:i/>
      <w:iCs/>
      <w:color w:val="4F81BD"/>
      <w:sz w:val="20"/>
    </w:rPr>
  </w:style>
  <w:style w:type="paragraph" w:styleId="Quote">
    <w:name w:val="Quote"/>
    <w:basedOn w:val="Normal"/>
    <w:next w:val="Normal"/>
    <w:link w:val="QuoteChar"/>
    <w:uiPriority w:val="29"/>
    <w:qFormat/>
    <w:rsid w:val="002417E3"/>
    <w:rPr>
      <w:i/>
      <w:iCs/>
      <w:color w:val="000000"/>
    </w:rPr>
  </w:style>
  <w:style w:type="character" w:customStyle="1" w:styleId="QuoteChar">
    <w:name w:val="Quote Char"/>
    <w:link w:val="Quote"/>
    <w:uiPriority w:val="29"/>
    <w:rsid w:val="002417E3"/>
    <w:rPr>
      <w:rFonts w:ascii="Verdana" w:hAnsi="Verdana"/>
      <w:i/>
      <w:iCs/>
      <w:color w:val="000000"/>
      <w:sz w:val="20"/>
    </w:rPr>
  </w:style>
  <w:style w:type="paragraph" w:customStyle="1" w:styleId="Intro">
    <w:name w:val="Intro"/>
    <w:basedOn w:val="Normal"/>
    <w:rsid w:val="002417E3"/>
    <w:pPr>
      <w:spacing w:line="240" w:lineRule="auto"/>
    </w:pPr>
    <w:rPr>
      <w:rFonts w:eastAsia="Times New Roman"/>
      <w:b/>
      <w:color w:val="993300"/>
      <w:szCs w:val="20"/>
    </w:rPr>
  </w:style>
  <w:style w:type="character" w:customStyle="1" w:styleId="Heading3Char">
    <w:name w:val="Heading 3 Char"/>
    <w:link w:val="Heading3"/>
    <w:uiPriority w:val="9"/>
    <w:rsid w:val="007342D7"/>
    <w:rPr>
      <w:rFonts w:ascii="Verdana" w:eastAsia="Times New Roman" w:hAnsi="Verdana" w:cs="Times New Roman"/>
      <w:b/>
      <w:bCs/>
      <w:color w:val="4F81BD"/>
      <w:sz w:val="24"/>
    </w:rPr>
  </w:style>
  <w:style w:type="character" w:styleId="Hyperlink">
    <w:name w:val="Hyperlink"/>
    <w:uiPriority w:val="99"/>
    <w:unhideWhenUsed/>
    <w:rsid w:val="004D4DA8"/>
    <w:rPr>
      <w:color w:val="0000FF"/>
      <w:u w:val="single"/>
    </w:rPr>
  </w:style>
  <w:style w:type="paragraph" w:styleId="ListParagraph">
    <w:name w:val="List Paragraph"/>
    <w:basedOn w:val="Normal"/>
    <w:uiPriority w:val="34"/>
    <w:qFormat/>
    <w:rsid w:val="00F20C2C"/>
    <w:pPr>
      <w:ind w:left="720"/>
      <w:contextualSpacing/>
    </w:pPr>
  </w:style>
  <w:style w:type="paragraph" w:styleId="BalloonText">
    <w:name w:val="Balloon Text"/>
    <w:basedOn w:val="Normal"/>
    <w:link w:val="BalloonTextChar"/>
    <w:uiPriority w:val="99"/>
    <w:semiHidden/>
    <w:unhideWhenUsed/>
    <w:rsid w:val="00F20C2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20C2C"/>
    <w:rPr>
      <w:rFonts w:ascii="Tahoma" w:hAnsi="Tahoma" w:cs="Tahoma"/>
      <w:sz w:val="16"/>
      <w:szCs w:val="16"/>
    </w:rPr>
  </w:style>
  <w:style w:type="paragraph" w:customStyle="1" w:styleId="SidebarCaption">
    <w:name w:val="Sidebar Caption"/>
    <w:basedOn w:val="Normal"/>
    <w:link w:val="SidebarCaptionChar"/>
    <w:autoRedefine/>
    <w:rsid w:val="00A849B7"/>
    <w:pPr>
      <w:spacing w:line="240" w:lineRule="auto"/>
      <w:ind w:left="720" w:right="5760"/>
    </w:pPr>
    <w:rPr>
      <w:rFonts w:eastAsia="Times New Roman"/>
      <w:b/>
      <w:color w:val="993300"/>
      <w:sz w:val="24"/>
      <w:szCs w:val="20"/>
    </w:rPr>
  </w:style>
  <w:style w:type="character" w:customStyle="1" w:styleId="SidebarCaptionChar">
    <w:name w:val="Sidebar Caption Char"/>
    <w:link w:val="SidebarCaption"/>
    <w:rsid w:val="00A849B7"/>
    <w:rPr>
      <w:rFonts w:ascii="Verdana" w:eastAsia="Times New Roman" w:hAnsi="Verdana" w:cs="Times New Roman"/>
      <w:b/>
      <w:color w:val="993300"/>
      <w:sz w:val="24"/>
      <w:szCs w:val="20"/>
    </w:rPr>
  </w:style>
  <w:style w:type="paragraph" w:customStyle="1" w:styleId="SideBar">
    <w:name w:val="SideBar"/>
    <w:basedOn w:val="Normal"/>
    <w:link w:val="SideBarChar"/>
    <w:autoRedefine/>
    <w:rsid w:val="00A849B7"/>
    <w:pPr>
      <w:spacing w:line="240" w:lineRule="auto"/>
      <w:ind w:left="720" w:right="5760"/>
    </w:pPr>
    <w:rPr>
      <w:rFonts w:eastAsia="Times New Roman"/>
      <w:color w:val="993300"/>
      <w:szCs w:val="20"/>
    </w:rPr>
  </w:style>
  <w:style w:type="character" w:customStyle="1" w:styleId="SideBarChar">
    <w:name w:val="SideBar Char"/>
    <w:link w:val="SideBar"/>
    <w:rsid w:val="00A849B7"/>
    <w:rPr>
      <w:rFonts w:ascii="Verdana" w:eastAsia="Times New Roman" w:hAnsi="Verdana" w:cs="Times New Roman"/>
      <w:color w:val="993300"/>
      <w:sz w:val="20"/>
      <w:szCs w:val="20"/>
    </w:rPr>
  </w:style>
  <w:style w:type="paragraph" w:styleId="NormalWeb">
    <w:name w:val="Normal (Web)"/>
    <w:basedOn w:val="Normal"/>
    <w:uiPriority w:val="99"/>
    <w:unhideWhenUsed/>
    <w:rsid w:val="004C68B4"/>
    <w:rPr>
      <w:rFonts w:ascii="Times New Roman" w:hAnsi="Times New Roman"/>
      <w:sz w:val="24"/>
      <w:szCs w:val="24"/>
    </w:rPr>
  </w:style>
  <w:style w:type="character" w:styleId="PlaceholderText">
    <w:name w:val="Placeholder Text"/>
    <w:uiPriority w:val="99"/>
    <w:semiHidden/>
    <w:rsid w:val="004C68B4"/>
    <w:rPr>
      <w:color w:val="808080"/>
    </w:rPr>
  </w:style>
  <w:style w:type="paragraph" w:styleId="BodyText">
    <w:name w:val="Body Text"/>
    <w:basedOn w:val="Normal"/>
    <w:link w:val="BodyTextChar"/>
    <w:autoRedefine/>
    <w:uiPriority w:val="99"/>
    <w:rsid w:val="00F34D30"/>
    <w:pPr>
      <w:spacing w:line="240" w:lineRule="auto"/>
      <w:ind w:right="4680"/>
      <w:jc w:val="both"/>
    </w:pPr>
    <w:rPr>
      <w:rFonts w:eastAsia="Times New Roman"/>
      <w:iCs/>
      <w:szCs w:val="20"/>
    </w:rPr>
  </w:style>
  <w:style w:type="character" w:customStyle="1" w:styleId="BodyTextChar">
    <w:name w:val="Body Text Char"/>
    <w:link w:val="BodyText"/>
    <w:uiPriority w:val="99"/>
    <w:rsid w:val="00F34D30"/>
    <w:rPr>
      <w:rFonts w:ascii="Verdana" w:eastAsia="Times New Roman" w:hAnsi="Verdana" w:cs="Times New Roman"/>
      <w:iCs/>
      <w:sz w:val="20"/>
      <w:szCs w:val="20"/>
    </w:rPr>
  </w:style>
  <w:style w:type="paragraph" w:customStyle="1" w:styleId="Intro1stSentence">
    <w:name w:val="Intro 1st Sentence"/>
    <w:basedOn w:val="Normal"/>
    <w:link w:val="Intro1stSentenceChar"/>
    <w:uiPriority w:val="99"/>
    <w:rsid w:val="00F34D30"/>
    <w:pPr>
      <w:spacing w:line="240" w:lineRule="auto"/>
      <w:ind w:right="2707"/>
    </w:pPr>
    <w:rPr>
      <w:rFonts w:eastAsia="Times New Roman"/>
      <w:b/>
      <w:color w:val="993300"/>
      <w:szCs w:val="20"/>
    </w:rPr>
  </w:style>
  <w:style w:type="paragraph" w:customStyle="1" w:styleId="Introremaining">
    <w:name w:val="Intro (remaining)"/>
    <w:basedOn w:val="Intro1stSentence"/>
    <w:next w:val="BodyText"/>
    <w:link w:val="IntroremainingChar"/>
    <w:uiPriority w:val="99"/>
    <w:rsid w:val="00F34D30"/>
    <w:rPr>
      <w:bCs/>
      <w:color w:val="auto"/>
    </w:rPr>
  </w:style>
  <w:style w:type="character" w:customStyle="1" w:styleId="Intro1stSentenceChar">
    <w:name w:val="Intro 1st Sentence Char"/>
    <w:link w:val="Intro1stSentence"/>
    <w:uiPriority w:val="99"/>
    <w:rsid w:val="00F34D30"/>
    <w:rPr>
      <w:rFonts w:ascii="Verdana" w:eastAsia="Times New Roman" w:hAnsi="Verdana" w:cs="Times New Roman"/>
      <w:b/>
      <w:color w:val="993300"/>
      <w:sz w:val="20"/>
      <w:szCs w:val="20"/>
    </w:rPr>
  </w:style>
  <w:style w:type="character" w:customStyle="1" w:styleId="IntroremainingChar">
    <w:name w:val="Intro (remaining) Char"/>
    <w:link w:val="Introremaining"/>
    <w:uiPriority w:val="99"/>
    <w:rsid w:val="00F34D30"/>
    <w:rPr>
      <w:rFonts w:ascii="Verdana" w:eastAsia="Times New Roman" w:hAnsi="Verdana" w:cs="Times New Roman"/>
      <w:b/>
      <w:bCs/>
      <w:color w:val="993300"/>
      <w:sz w:val="20"/>
      <w:szCs w:val="20"/>
    </w:rPr>
  </w:style>
  <w:style w:type="character" w:customStyle="1" w:styleId="Heading4Char">
    <w:name w:val="Heading 4 Char"/>
    <w:link w:val="Heading4"/>
    <w:uiPriority w:val="9"/>
    <w:rsid w:val="00E65C1E"/>
    <w:rPr>
      <w:rFonts w:ascii="Tahoma" w:eastAsia="Times New Roman" w:hAnsi="Tahoma"/>
      <w:b/>
      <w:bCs/>
      <w:iCs/>
      <w:color w:val="4A442A" w:themeColor="background2" w:themeShade="40"/>
      <w:sz w:val="22"/>
      <w:szCs w:val="22"/>
    </w:rPr>
  </w:style>
  <w:style w:type="paragraph" w:customStyle="1" w:styleId="Note">
    <w:name w:val="Note"/>
    <w:basedOn w:val="Normal"/>
    <w:qFormat/>
    <w:rsid w:val="009D6204"/>
    <w:pPr>
      <w:pBdr>
        <w:top w:val="single" w:sz="4" w:space="15" w:color="auto"/>
        <w:left w:val="single" w:sz="4" w:space="15" w:color="auto"/>
        <w:bottom w:val="single" w:sz="4" w:space="15" w:color="auto"/>
        <w:right w:val="single" w:sz="4" w:space="15" w:color="auto"/>
      </w:pBdr>
      <w:shd w:val="clear" w:color="auto" w:fill="C6D9F1"/>
      <w:ind w:left="360" w:right="360"/>
    </w:pPr>
  </w:style>
  <w:style w:type="paragraph" w:styleId="HTMLPreformatted">
    <w:name w:val="HTML Preformatted"/>
    <w:basedOn w:val="Normal"/>
    <w:link w:val="HTMLPreformattedChar"/>
    <w:uiPriority w:val="99"/>
    <w:semiHidden/>
    <w:unhideWhenUsed/>
    <w:rsid w:val="00EA6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link w:val="HTMLPreformatted"/>
    <w:uiPriority w:val="99"/>
    <w:semiHidden/>
    <w:rsid w:val="00EA6487"/>
    <w:rPr>
      <w:rFonts w:ascii="Courier New" w:eastAsia="Times New Roman" w:hAnsi="Courier New" w:cs="Courier New"/>
    </w:rPr>
  </w:style>
  <w:style w:type="character" w:styleId="FollowedHyperlink">
    <w:name w:val="FollowedHyperlink"/>
    <w:uiPriority w:val="99"/>
    <w:semiHidden/>
    <w:unhideWhenUsed/>
    <w:rsid w:val="00257C55"/>
    <w:rPr>
      <w:color w:val="800080"/>
      <w:u w:val="single"/>
    </w:rPr>
  </w:style>
  <w:style w:type="character" w:customStyle="1" w:styleId="Heading5Char">
    <w:name w:val="Heading 5 Char"/>
    <w:basedOn w:val="DefaultParagraphFont"/>
    <w:link w:val="Heading5"/>
    <w:uiPriority w:val="9"/>
    <w:rsid w:val="00DC0072"/>
    <w:rPr>
      <w:rFonts w:asciiTheme="majorHAnsi" w:eastAsiaTheme="majorEastAsia" w:hAnsiTheme="majorHAnsi" w:cstheme="majorBidi"/>
      <w:color w:val="365F91" w:themeColor="accent1" w:themeShade="BF"/>
      <w:szCs w:val="22"/>
    </w:rPr>
  </w:style>
  <w:style w:type="character" w:customStyle="1" w:styleId="Heading8Char">
    <w:name w:val="Heading 8 Char"/>
    <w:basedOn w:val="DefaultParagraphFont"/>
    <w:link w:val="Heading8"/>
    <w:uiPriority w:val="9"/>
    <w:rsid w:val="009F107D"/>
    <w:rPr>
      <w:rFonts w:asciiTheme="majorHAnsi" w:eastAsiaTheme="majorEastAsia" w:hAnsiTheme="majorHAnsi" w:cstheme="majorBidi"/>
      <w:color w:val="272727" w:themeColor="text1" w:themeTint="D8"/>
      <w:sz w:val="21"/>
      <w:szCs w:val="21"/>
    </w:rPr>
  </w:style>
  <w:style w:type="character" w:customStyle="1" w:styleId="variablereference">
    <w:name w:val="variablereference"/>
    <w:basedOn w:val="DefaultParagraphFont"/>
    <w:rsid w:val="00160885"/>
  </w:style>
  <w:style w:type="character" w:styleId="UnresolvedMention">
    <w:name w:val="Unresolved Mention"/>
    <w:basedOn w:val="DefaultParagraphFont"/>
    <w:uiPriority w:val="99"/>
    <w:semiHidden/>
    <w:unhideWhenUsed/>
    <w:rsid w:val="00913BFA"/>
    <w:rPr>
      <w:color w:val="808080"/>
      <w:shd w:val="clear" w:color="auto" w:fill="E6E6E6"/>
    </w:rPr>
  </w:style>
  <w:style w:type="paragraph" w:styleId="Header">
    <w:name w:val="header"/>
    <w:basedOn w:val="Normal"/>
    <w:link w:val="HeaderChar"/>
    <w:uiPriority w:val="99"/>
    <w:unhideWhenUsed/>
    <w:rsid w:val="002D3970"/>
    <w:pPr>
      <w:tabs>
        <w:tab w:val="center" w:pos="4680"/>
        <w:tab w:val="right" w:pos="9360"/>
      </w:tabs>
      <w:spacing w:line="240" w:lineRule="auto"/>
    </w:pPr>
  </w:style>
  <w:style w:type="character" w:customStyle="1" w:styleId="HeaderChar">
    <w:name w:val="Header Char"/>
    <w:basedOn w:val="DefaultParagraphFont"/>
    <w:link w:val="Header"/>
    <w:uiPriority w:val="99"/>
    <w:rsid w:val="002D3970"/>
    <w:rPr>
      <w:rFonts w:ascii="Verdana" w:hAnsi="Verdana"/>
      <w:szCs w:val="22"/>
    </w:rPr>
  </w:style>
  <w:style w:type="paragraph" w:styleId="Footer">
    <w:name w:val="footer"/>
    <w:basedOn w:val="Normal"/>
    <w:link w:val="FooterChar"/>
    <w:uiPriority w:val="99"/>
    <w:unhideWhenUsed/>
    <w:rsid w:val="002D3970"/>
    <w:pPr>
      <w:tabs>
        <w:tab w:val="center" w:pos="4680"/>
        <w:tab w:val="right" w:pos="9360"/>
      </w:tabs>
      <w:spacing w:line="240" w:lineRule="auto"/>
    </w:pPr>
  </w:style>
  <w:style w:type="character" w:customStyle="1" w:styleId="FooterChar">
    <w:name w:val="Footer Char"/>
    <w:basedOn w:val="DefaultParagraphFont"/>
    <w:link w:val="Footer"/>
    <w:uiPriority w:val="99"/>
    <w:rsid w:val="002D3970"/>
    <w:rPr>
      <w:rFonts w:ascii="Verdana" w:hAnsi="Verdana"/>
      <w:szCs w:val="22"/>
    </w:rPr>
  </w:style>
  <w:style w:type="paragraph" w:styleId="NoSpacing">
    <w:name w:val="No Spacing"/>
    <w:link w:val="NoSpacingChar"/>
    <w:uiPriority w:val="1"/>
    <w:qFormat/>
    <w:rsid w:val="002D397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D397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0830">
      <w:bodyDiv w:val="1"/>
      <w:marLeft w:val="75"/>
      <w:marRight w:val="75"/>
      <w:marTop w:val="75"/>
      <w:marBottom w:val="75"/>
      <w:divBdr>
        <w:top w:val="none" w:sz="0" w:space="0" w:color="auto"/>
        <w:left w:val="none" w:sz="0" w:space="0" w:color="auto"/>
        <w:bottom w:val="none" w:sz="0" w:space="0" w:color="auto"/>
        <w:right w:val="none" w:sz="0" w:space="0" w:color="auto"/>
      </w:divBdr>
    </w:div>
    <w:div w:id="202178651">
      <w:bodyDiv w:val="1"/>
      <w:marLeft w:val="0"/>
      <w:marRight w:val="0"/>
      <w:marTop w:val="0"/>
      <w:marBottom w:val="0"/>
      <w:divBdr>
        <w:top w:val="none" w:sz="0" w:space="0" w:color="auto"/>
        <w:left w:val="none" w:sz="0" w:space="0" w:color="auto"/>
        <w:bottom w:val="none" w:sz="0" w:space="0" w:color="auto"/>
        <w:right w:val="none" w:sz="0" w:space="0" w:color="auto"/>
      </w:divBdr>
    </w:div>
    <w:div w:id="214584842">
      <w:bodyDiv w:val="1"/>
      <w:marLeft w:val="0"/>
      <w:marRight w:val="0"/>
      <w:marTop w:val="0"/>
      <w:marBottom w:val="0"/>
      <w:divBdr>
        <w:top w:val="none" w:sz="0" w:space="0" w:color="auto"/>
        <w:left w:val="none" w:sz="0" w:space="0" w:color="auto"/>
        <w:bottom w:val="none" w:sz="0" w:space="0" w:color="auto"/>
        <w:right w:val="none" w:sz="0" w:space="0" w:color="auto"/>
      </w:divBdr>
      <w:divsChild>
        <w:div w:id="1757903127">
          <w:marLeft w:val="0"/>
          <w:marRight w:val="0"/>
          <w:marTop w:val="0"/>
          <w:marBottom w:val="0"/>
          <w:divBdr>
            <w:top w:val="none" w:sz="0" w:space="0" w:color="auto"/>
            <w:left w:val="none" w:sz="0" w:space="0" w:color="auto"/>
            <w:bottom w:val="none" w:sz="0" w:space="0" w:color="auto"/>
            <w:right w:val="none" w:sz="0" w:space="0" w:color="auto"/>
          </w:divBdr>
        </w:div>
      </w:divsChild>
    </w:div>
    <w:div w:id="338191448">
      <w:bodyDiv w:val="1"/>
      <w:marLeft w:val="0"/>
      <w:marRight w:val="0"/>
      <w:marTop w:val="0"/>
      <w:marBottom w:val="0"/>
      <w:divBdr>
        <w:top w:val="none" w:sz="0" w:space="0" w:color="auto"/>
        <w:left w:val="none" w:sz="0" w:space="0" w:color="auto"/>
        <w:bottom w:val="none" w:sz="0" w:space="0" w:color="auto"/>
        <w:right w:val="none" w:sz="0" w:space="0" w:color="auto"/>
      </w:divBdr>
      <w:divsChild>
        <w:div w:id="448672045">
          <w:marLeft w:val="0"/>
          <w:marRight w:val="0"/>
          <w:marTop w:val="0"/>
          <w:marBottom w:val="0"/>
          <w:divBdr>
            <w:top w:val="none" w:sz="0" w:space="0" w:color="auto"/>
            <w:left w:val="none" w:sz="0" w:space="0" w:color="auto"/>
            <w:bottom w:val="none" w:sz="0" w:space="0" w:color="auto"/>
            <w:right w:val="none" w:sz="0" w:space="0" w:color="auto"/>
          </w:divBdr>
        </w:div>
      </w:divsChild>
    </w:div>
    <w:div w:id="392897998">
      <w:bodyDiv w:val="1"/>
      <w:marLeft w:val="0"/>
      <w:marRight w:val="0"/>
      <w:marTop w:val="0"/>
      <w:marBottom w:val="0"/>
      <w:divBdr>
        <w:top w:val="none" w:sz="0" w:space="0" w:color="auto"/>
        <w:left w:val="none" w:sz="0" w:space="0" w:color="auto"/>
        <w:bottom w:val="none" w:sz="0" w:space="0" w:color="auto"/>
        <w:right w:val="none" w:sz="0" w:space="0" w:color="auto"/>
      </w:divBdr>
      <w:divsChild>
        <w:div w:id="1634555020">
          <w:marLeft w:val="0"/>
          <w:marRight w:val="0"/>
          <w:marTop w:val="0"/>
          <w:marBottom w:val="0"/>
          <w:divBdr>
            <w:top w:val="none" w:sz="0" w:space="0" w:color="auto"/>
            <w:left w:val="none" w:sz="0" w:space="0" w:color="auto"/>
            <w:bottom w:val="none" w:sz="0" w:space="0" w:color="auto"/>
            <w:right w:val="none" w:sz="0" w:space="0" w:color="auto"/>
          </w:divBdr>
        </w:div>
      </w:divsChild>
    </w:div>
    <w:div w:id="479346545">
      <w:bodyDiv w:val="1"/>
      <w:marLeft w:val="0"/>
      <w:marRight w:val="0"/>
      <w:marTop w:val="0"/>
      <w:marBottom w:val="0"/>
      <w:divBdr>
        <w:top w:val="none" w:sz="0" w:space="0" w:color="auto"/>
        <w:left w:val="none" w:sz="0" w:space="0" w:color="auto"/>
        <w:bottom w:val="none" w:sz="0" w:space="0" w:color="auto"/>
        <w:right w:val="none" w:sz="0" w:space="0" w:color="auto"/>
      </w:divBdr>
      <w:divsChild>
        <w:div w:id="1145316238">
          <w:marLeft w:val="0"/>
          <w:marRight w:val="0"/>
          <w:marTop w:val="0"/>
          <w:marBottom w:val="0"/>
          <w:divBdr>
            <w:top w:val="none" w:sz="0" w:space="0" w:color="auto"/>
            <w:left w:val="none" w:sz="0" w:space="0" w:color="auto"/>
            <w:bottom w:val="none" w:sz="0" w:space="0" w:color="auto"/>
            <w:right w:val="none" w:sz="0" w:space="0" w:color="auto"/>
          </w:divBdr>
        </w:div>
      </w:divsChild>
    </w:div>
    <w:div w:id="996615478">
      <w:bodyDiv w:val="1"/>
      <w:marLeft w:val="0"/>
      <w:marRight w:val="0"/>
      <w:marTop w:val="0"/>
      <w:marBottom w:val="0"/>
      <w:divBdr>
        <w:top w:val="none" w:sz="0" w:space="0" w:color="auto"/>
        <w:left w:val="none" w:sz="0" w:space="0" w:color="auto"/>
        <w:bottom w:val="none" w:sz="0" w:space="0" w:color="auto"/>
        <w:right w:val="none" w:sz="0" w:space="0" w:color="auto"/>
      </w:divBdr>
      <w:divsChild>
        <w:div w:id="227108713">
          <w:marLeft w:val="0"/>
          <w:marRight w:val="0"/>
          <w:marTop w:val="0"/>
          <w:marBottom w:val="0"/>
          <w:divBdr>
            <w:top w:val="none" w:sz="0" w:space="0" w:color="auto"/>
            <w:left w:val="none" w:sz="0" w:space="0" w:color="auto"/>
            <w:bottom w:val="none" w:sz="0" w:space="0" w:color="auto"/>
            <w:right w:val="none" w:sz="0" w:space="0" w:color="auto"/>
          </w:divBdr>
          <w:divsChild>
            <w:div w:id="12797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097">
      <w:bodyDiv w:val="1"/>
      <w:marLeft w:val="0"/>
      <w:marRight w:val="0"/>
      <w:marTop w:val="0"/>
      <w:marBottom w:val="0"/>
      <w:divBdr>
        <w:top w:val="none" w:sz="0" w:space="0" w:color="auto"/>
        <w:left w:val="none" w:sz="0" w:space="0" w:color="auto"/>
        <w:bottom w:val="none" w:sz="0" w:space="0" w:color="auto"/>
        <w:right w:val="none" w:sz="0" w:space="0" w:color="auto"/>
      </w:divBdr>
    </w:div>
    <w:div w:id="1561401820">
      <w:bodyDiv w:val="1"/>
      <w:marLeft w:val="0"/>
      <w:marRight w:val="0"/>
      <w:marTop w:val="0"/>
      <w:marBottom w:val="0"/>
      <w:divBdr>
        <w:top w:val="none" w:sz="0" w:space="0" w:color="auto"/>
        <w:left w:val="none" w:sz="0" w:space="0" w:color="auto"/>
        <w:bottom w:val="none" w:sz="0" w:space="0" w:color="auto"/>
        <w:right w:val="none" w:sz="0" w:space="0" w:color="auto"/>
      </w:divBdr>
      <w:divsChild>
        <w:div w:id="2001616322">
          <w:marLeft w:val="0"/>
          <w:marRight w:val="0"/>
          <w:marTop w:val="0"/>
          <w:marBottom w:val="0"/>
          <w:divBdr>
            <w:top w:val="none" w:sz="0" w:space="0" w:color="auto"/>
            <w:left w:val="none" w:sz="0" w:space="0" w:color="auto"/>
            <w:bottom w:val="none" w:sz="0" w:space="0" w:color="auto"/>
            <w:right w:val="none" w:sz="0" w:space="0" w:color="auto"/>
          </w:divBdr>
        </w:div>
      </w:divsChild>
    </w:div>
    <w:div w:id="1704358849">
      <w:bodyDiv w:val="1"/>
      <w:marLeft w:val="0"/>
      <w:marRight w:val="0"/>
      <w:marTop w:val="0"/>
      <w:marBottom w:val="0"/>
      <w:divBdr>
        <w:top w:val="none" w:sz="0" w:space="0" w:color="auto"/>
        <w:left w:val="none" w:sz="0" w:space="0" w:color="auto"/>
        <w:bottom w:val="none" w:sz="0" w:space="0" w:color="auto"/>
        <w:right w:val="none" w:sz="0" w:space="0" w:color="auto"/>
      </w:divBdr>
    </w:div>
    <w:div w:id="1757821834">
      <w:bodyDiv w:val="1"/>
      <w:marLeft w:val="0"/>
      <w:marRight w:val="0"/>
      <w:marTop w:val="0"/>
      <w:marBottom w:val="0"/>
      <w:divBdr>
        <w:top w:val="none" w:sz="0" w:space="0" w:color="auto"/>
        <w:left w:val="none" w:sz="0" w:space="0" w:color="auto"/>
        <w:bottom w:val="none" w:sz="0" w:space="0" w:color="auto"/>
        <w:right w:val="none" w:sz="0" w:space="0" w:color="auto"/>
      </w:divBdr>
    </w:div>
    <w:div w:id="1824345955">
      <w:bodyDiv w:val="1"/>
      <w:marLeft w:val="0"/>
      <w:marRight w:val="0"/>
      <w:marTop w:val="0"/>
      <w:marBottom w:val="0"/>
      <w:divBdr>
        <w:top w:val="none" w:sz="0" w:space="0" w:color="auto"/>
        <w:left w:val="none" w:sz="0" w:space="0" w:color="auto"/>
        <w:bottom w:val="none" w:sz="0" w:space="0" w:color="auto"/>
        <w:right w:val="none" w:sz="0" w:space="0" w:color="auto"/>
      </w:divBdr>
      <w:divsChild>
        <w:div w:id="1429430088">
          <w:marLeft w:val="0"/>
          <w:marRight w:val="0"/>
          <w:marTop w:val="0"/>
          <w:marBottom w:val="0"/>
          <w:divBdr>
            <w:top w:val="none" w:sz="0" w:space="0" w:color="auto"/>
            <w:left w:val="none" w:sz="0" w:space="0" w:color="auto"/>
            <w:bottom w:val="none" w:sz="0" w:space="0" w:color="auto"/>
            <w:right w:val="none" w:sz="0" w:space="0" w:color="auto"/>
          </w:divBdr>
        </w:div>
      </w:divsChild>
    </w:div>
    <w:div w:id="1858881602">
      <w:bodyDiv w:val="1"/>
      <w:marLeft w:val="0"/>
      <w:marRight w:val="0"/>
      <w:marTop w:val="0"/>
      <w:marBottom w:val="0"/>
      <w:divBdr>
        <w:top w:val="none" w:sz="0" w:space="0" w:color="auto"/>
        <w:left w:val="none" w:sz="0" w:space="0" w:color="auto"/>
        <w:bottom w:val="none" w:sz="0" w:space="0" w:color="auto"/>
        <w:right w:val="none" w:sz="0" w:space="0" w:color="auto"/>
      </w:divBdr>
      <w:divsChild>
        <w:div w:id="104811478">
          <w:marLeft w:val="0"/>
          <w:marRight w:val="0"/>
          <w:marTop w:val="0"/>
          <w:marBottom w:val="0"/>
          <w:divBdr>
            <w:top w:val="none" w:sz="0" w:space="0" w:color="auto"/>
            <w:left w:val="none" w:sz="0" w:space="0" w:color="auto"/>
            <w:bottom w:val="none" w:sz="0" w:space="0" w:color="auto"/>
            <w:right w:val="none" w:sz="0" w:space="0" w:color="auto"/>
          </w:divBdr>
        </w:div>
      </w:divsChild>
    </w:div>
    <w:div w:id="1871413239">
      <w:bodyDiv w:val="1"/>
      <w:marLeft w:val="0"/>
      <w:marRight w:val="0"/>
      <w:marTop w:val="0"/>
      <w:marBottom w:val="0"/>
      <w:divBdr>
        <w:top w:val="none" w:sz="0" w:space="0" w:color="auto"/>
        <w:left w:val="none" w:sz="0" w:space="0" w:color="auto"/>
        <w:bottom w:val="none" w:sz="0" w:space="0" w:color="auto"/>
        <w:right w:val="none" w:sz="0" w:space="0" w:color="auto"/>
      </w:divBdr>
      <w:divsChild>
        <w:div w:id="1256130854">
          <w:marLeft w:val="0"/>
          <w:marRight w:val="0"/>
          <w:marTop w:val="0"/>
          <w:marBottom w:val="0"/>
          <w:divBdr>
            <w:top w:val="none" w:sz="0" w:space="0" w:color="auto"/>
            <w:left w:val="none" w:sz="0" w:space="0" w:color="auto"/>
            <w:bottom w:val="none" w:sz="0" w:space="0" w:color="auto"/>
            <w:right w:val="none" w:sz="0" w:space="0" w:color="auto"/>
          </w:divBdr>
        </w:div>
      </w:divsChild>
    </w:div>
    <w:div w:id="1961842550">
      <w:bodyDiv w:val="1"/>
      <w:marLeft w:val="0"/>
      <w:marRight w:val="0"/>
      <w:marTop w:val="0"/>
      <w:marBottom w:val="0"/>
      <w:divBdr>
        <w:top w:val="none" w:sz="0" w:space="0" w:color="auto"/>
        <w:left w:val="none" w:sz="0" w:space="0" w:color="auto"/>
        <w:bottom w:val="none" w:sz="0" w:space="0" w:color="auto"/>
        <w:right w:val="none" w:sz="0" w:space="0" w:color="auto"/>
      </w:divBdr>
      <w:divsChild>
        <w:div w:id="1651321024">
          <w:marLeft w:val="0"/>
          <w:marRight w:val="0"/>
          <w:marTop w:val="0"/>
          <w:marBottom w:val="0"/>
          <w:divBdr>
            <w:top w:val="none" w:sz="0" w:space="0" w:color="auto"/>
            <w:left w:val="none" w:sz="0" w:space="0" w:color="auto"/>
            <w:bottom w:val="none" w:sz="0" w:space="0" w:color="auto"/>
            <w:right w:val="none" w:sz="0" w:space="0" w:color="auto"/>
          </w:divBdr>
          <w:divsChild>
            <w:div w:id="1159081186">
              <w:marLeft w:val="0"/>
              <w:marRight w:val="0"/>
              <w:marTop w:val="0"/>
              <w:marBottom w:val="0"/>
              <w:divBdr>
                <w:top w:val="none" w:sz="0" w:space="0" w:color="auto"/>
                <w:left w:val="none" w:sz="0" w:space="0" w:color="auto"/>
                <w:bottom w:val="none" w:sz="0" w:space="0" w:color="auto"/>
                <w:right w:val="none" w:sz="0" w:space="0" w:color="auto"/>
              </w:divBdr>
            </w:div>
            <w:div w:id="1568615178">
              <w:marLeft w:val="0"/>
              <w:marRight w:val="0"/>
              <w:marTop w:val="0"/>
              <w:marBottom w:val="0"/>
              <w:divBdr>
                <w:top w:val="none" w:sz="0" w:space="0" w:color="auto"/>
                <w:left w:val="none" w:sz="0" w:space="0" w:color="auto"/>
                <w:bottom w:val="none" w:sz="0" w:space="0" w:color="auto"/>
                <w:right w:val="none" w:sz="0" w:space="0" w:color="auto"/>
              </w:divBdr>
            </w:div>
            <w:div w:id="670328289">
              <w:marLeft w:val="0"/>
              <w:marRight w:val="0"/>
              <w:marTop w:val="0"/>
              <w:marBottom w:val="0"/>
              <w:divBdr>
                <w:top w:val="none" w:sz="0" w:space="0" w:color="auto"/>
                <w:left w:val="none" w:sz="0" w:space="0" w:color="auto"/>
                <w:bottom w:val="none" w:sz="0" w:space="0" w:color="auto"/>
                <w:right w:val="none" w:sz="0" w:space="0" w:color="auto"/>
              </w:divBdr>
            </w:div>
            <w:div w:id="126169627">
              <w:marLeft w:val="0"/>
              <w:marRight w:val="0"/>
              <w:marTop w:val="0"/>
              <w:marBottom w:val="0"/>
              <w:divBdr>
                <w:top w:val="none" w:sz="0" w:space="0" w:color="auto"/>
                <w:left w:val="none" w:sz="0" w:space="0" w:color="auto"/>
                <w:bottom w:val="none" w:sz="0" w:space="0" w:color="auto"/>
                <w:right w:val="none" w:sz="0" w:space="0" w:color="auto"/>
              </w:divBdr>
            </w:div>
            <w:div w:id="1082680950">
              <w:marLeft w:val="0"/>
              <w:marRight w:val="0"/>
              <w:marTop w:val="0"/>
              <w:marBottom w:val="0"/>
              <w:divBdr>
                <w:top w:val="none" w:sz="0" w:space="0" w:color="auto"/>
                <w:left w:val="none" w:sz="0" w:space="0" w:color="auto"/>
                <w:bottom w:val="none" w:sz="0" w:space="0" w:color="auto"/>
                <w:right w:val="none" w:sz="0" w:space="0" w:color="auto"/>
              </w:divBdr>
            </w:div>
            <w:div w:id="1963070952">
              <w:marLeft w:val="0"/>
              <w:marRight w:val="0"/>
              <w:marTop w:val="0"/>
              <w:marBottom w:val="0"/>
              <w:divBdr>
                <w:top w:val="none" w:sz="0" w:space="0" w:color="auto"/>
                <w:left w:val="none" w:sz="0" w:space="0" w:color="auto"/>
                <w:bottom w:val="none" w:sz="0" w:space="0" w:color="auto"/>
                <w:right w:val="none" w:sz="0" w:space="0" w:color="auto"/>
              </w:divBdr>
            </w:div>
          </w:divsChild>
        </w:div>
        <w:div w:id="35860436">
          <w:marLeft w:val="0"/>
          <w:marRight w:val="0"/>
          <w:marTop w:val="0"/>
          <w:marBottom w:val="0"/>
          <w:divBdr>
            <w:top w:val="none" w:sz="0" w:space="0" w:color="auto"/>
            <w:left w:val="none" w:sz="0" w:space="0" w:color="auto"/>
            <w:bottom w:val="none" w:sz="0" w:space="0" w:color="auto"/>
            <w:right w:val="none" w:sz="0" w:space="0" w:color="auto"/>
          </w:divBdr>
          <w:divsChild>
            <w:div w:id="1905406532">
              <w:marLeft w:val="0"/>
              <w:marRight w:val="0"/>
              <w:marTop w:val="0"/>
              <w:marBottom w:val="0"/>
              <w:divBdr>
                <w:top w:val="none" w:sz="0" w:space="0" w:color="auto"/>
                <w:left w:val="none" w:sz="0" w:space="0" w:color="auto"/>
                <w:bottom w:val="none" w:sz="0" w:space="0" w:color="auto"/>
                <w:right w:val="none" w:sz="0" w:space="0" w:color="auto"/>
              </w:divBdr>
            </w:div>
            <w:div w:id="1589997342">
              <w:marLeft w:val="0"/>
              <w:marRight w:val="0"/>
              <w:marTop w:val="0"/>
              <w:marBottom w:val="0"/>
              <w:divBdr>
                <w:top w:val="none" w:sz="0" w:space="0" w:color="auto"/>
                <w:left w:val="none" w:sz="0" w:space="0" w:color="auto"/>
                <w:bottom w:val="none" w:sz="0" w:space="0" w:color="auto"/>
                <w:right w:val="none" w:sz="0" w:space="0" w:color="auto"/>
              </w:divBdr>
            </w:div>
            <w:div w:id="32536043">
              <w:marLeft w:val="0"/>
              <w:marRight w:val="0"/>
              <w:marTop w:val="0"/>
              <w:marBottom w:val="0"/>
              <w:divBdr>
                <w:top w:val="none" w:sz="0" w:space="0" w:color="auto"/>
                <w:left w:val="none" w:sz="0" w:space="0" w:color="auto"/>
                <w:bottom w:val="none" w:sz="0" w:space="0" w:color="auto"/>
                <w:right w:val="none" w:sz="0" w:space="0" w:color="auto"/>
              </w:divBdr>
            </w:div>
            <w:div w:id="1586064322">
              <w:marLeft w:val="0"/>
              <w:marRight w:val="0"/>
              <w:marTop w:val="0"/>
              <w:marBottom w:val="0"/>
              <w:divBdr>
                <w:top w:val="none" w:sz="0" w:space="0" w:color="auto"/>
                <w:left w:val="none" w:sz="0" w:space="0" w:color="auto"/>
                <w:bottom w:val="none" w:sz="0" w:space="0" w:color="auto"/>
                <w:right w:val="none" w:sz="0" w:space="0" w:color="auto"/>
              </w:divBdr>
            </w:div>
            <w:div w:id="563760405">
              <w:marLeft w:val="0"/>
              <w:marRight w:val="0"/>
              <w:marTop w:val="0"/>
              <w:marBottom w:val="0"/>
              <w:divBdr>
                <w:top w:val="none" w:sz="0" w:space="0" w:color="auto"/>
                <w:left w:val="none" w:sz="0" w:space="0" w:color="auto"/>
                <w:bottom w:val="none" w:sz="0" w:space="0" w:color="auto"/>
                <w:right w:val="none" w:sz="0" w:space="0" w:color="auto"/>
              </w:divBdr>
            </w:div>
            <w:div w:id="1292714662">
              <w:marLeft w:val="0"/>
              <w:marRight w:val="0"/>
              <w:marTop w:val="0"/>
              <w:marBottom w:val="0"/>
              <w:divBdr>
                <w:top w:val="none" w:sz="0" w:space="0" w:color="auto"/>
                <w:left w:val="none" w:sz="0" w:space="0" w:color="auto"/>
                <w:bottom w:val="none" w:sz="0" w:space="0" w:color="auto"/>
                <w:right w:val="none" w:sz="0" w:space="0" w:color="auto"/>
              </w:divBdr>
            </w:div>
          </w:divsChild>
        </w:div>
        <w:div w:id="49615964">
          <w:marLeft w:val="0"/>
          <w:marRight w:val="0"/>
          <w:marTop w:val="0"/>
          <w:marBottom w:val="0"/>
          <w:divBdr>
            <w:top w:val="none" w:sz="0" w:space="0" w:color="auto"/>
            <w:left w:val="none" w:sz="0" w:space="0" w:color="auto"/>
            <w:bottom w:val="none" w:sz="0" w:space="0" w:color="auto"/>
            <w:right w:val="none" w:sz="0" w:space="0" w:color="auto"/>
          </w:divBdr>
          <w:divsChild>
            <w:div w:id="2103329883">
              <w:marLeft w:val="0"/>
              <w:marRight w:val="0"/>
              <w:marTop w:val="0"/>
              <w:marBottom w:val="0"/>
              <w:divBdr>
                <w:top w:val="none" w:sz="0" w:space="0" w:color="auto"/>
                <w:left w:val="none" w:sz="0" w:space="0" w:color="auto"/>
                <w:bottom w:val="none" w:sz="0" w:space="0" w:color="auto"/>
                <w:right w:val="none" w:sz="0" w:space="0" w:color="auto"/>
              </w:divBdr>
            </w:div>
            <w:div w:id="76755432">
              <w:marLeft w:val="0"/>
              <w:marRight w:val="0"/>
              <w:marTop w:val="0"/>
              <w:marBottom w:val="0"/>
              <w:divBdr>
                <w:top w:val="none" w:sz="0" w:space="0" w:color="auto"/>
                <w:left w:val="none" w:sz="0" w:space="0" w:color="auto"/>
                <w:bottom w:val="none" w:sz="0" w:space="0" w:color="auto"/>
                <w:right w:val="none" w:sz="0" w:space="0" w:color="auto"/>
              </w:divBdr>
            </w:div>
            <w:div w:id="484975554">
              <w:marLeft w:val="0"/>
              <w:marRight w:val="0"/>
              <w:marTop w:val="0"/>
              <w:marBottom w:val="0"/>
              <w:divBdr>
                <w:top w:val="none" w:sz="0" w:space="0" w:color="auto"/>
                <w:left w:val="none" w:sz="0" w:space="0" w:color="auto"/>
                <w:bottom w:val="none" w:sz="0" w:space="0" w:color="auto"/>
                <w:right w:val="none" w:sz="0" w:space="0" w:color="auto"/>
              </w:divBdr>
            </w:div>
            <w:div w:id="1827740019">
              <w:marLeft w:val="0"/>
              <w:marRight w:val="0"/>
              <w:marTop w:val="0"/>
              <w:marBottom w:val="0"/>
              <w:divBdr>
                <w:top w:val="none" w:sz="0" w:space="0" w:color="auto"/>
                <w:left w:val="none" w:sz="0" w:space="0" w:color="auto"/>
                <w:bottom w:val="none" w:sz="0" w:space="0" w:color="auto"/>
                <w:right w:val="none" w:sz="0" w:space="0" w:color="auto"/>
              </w:divBdr>
            </w:div>
            <w:div w:id="1590963402">
              <w:marLeft w:val="0"/>
              <w:marRight w:val="0"/>
              <w:marTop w:val="0"/>
              <w:marBottom w:val="0"/>
              <w:divBdr>
                <w:top w:val="none" w:sz="0" w:space="0" w:color="auto"/>
                <w:left w:val="none" w:sz="0" w:space="0" w:color="auto"/>
                <w:bottom w:val="none" w:sz="0" w:space="0" w:color="auto"/>
                <w:right w:val="none" w:sz="0" w:space="0" w:color="auto"/>
              </w:divBdr>
            </w:div>
            <w:div w:id="1539857231">
              <w:marLeft w:val="0"/>
              <w:marRight w:val="0"/>
              <w:marTop w:val="0"/>
              <w:marBottom w:val="0"/>
              <w:divBdr>
                <w:top w:val="none" w:sz="0" w:space="0" w:color="auto"/>
                <w:left w:val="none" w:sz="0" w:space="0" w:color="auto"/>
                <w:bottom w:val="none" w:sz="0" w:space="0" w:color="auto"/>
                <w:right w:val="none" w:sz="0" w:space="0" w:color="auto"/>
              </w:divBdr>
            </w:div>
          </w:divsChild>
        </w:div>
        <w:div w:id="897788660">
          <w:marLeft w:val="0"/>
          <w:marRight w:val="0"/>
          <w:marTop w:val="0"/>
          <w:marBottom w:val="0"/>
          <w:divBdr>
            <w:top w:val="none" w:sz="0" w:space="0" w:color="auto"/>
            <w:left w:val="none" w:sz="0" w:space="0" w:color="auto"/>
            <w:bottom w:val="none" w:sz="0" w:space="0" w:color="auto"/>
            <w:right w:val="none" w:sz="0" w:space="0" w:color="auto"/>
          </w:divBdr>
          <w:divsChild>
            <w:div w:id="390621261">
              <w:marLeft w:val="0"/>
              <w:marRight w:val="0"/>
              <w:marTop w:val="0"/>
              <w:marBottom w:val="0"/>
              <w:divBdr>
                <w:top w:val="none" w:sz="0" w:space="0" w:color="auto"/>
                <w:left w:val="none" w:sz="0" w:space="0" w:color="auto"/>
                <w:bottom w:val="none" w:sz="0" w:space="0" w:color="auto"/>
                <w:right w:val="none" w:sz="0" w:space="0" w:color="auto"/>
              </w:divBdr>
            </w:div>
            <w:div w:id="1992707475">
              <w:marLeft w:val="0"/>
              <w:marRight w:val="0"/>
              <w:marTop w:val="0"/>
              <w:marBottom w:val="0"/>
              <w:divBdr>
                <w:top w:val="none" w:sz="0" w:space="0" w:color="auto"/>
                <w:left w:val="none" w:sz="0" w:space="0" w:color="auto"/>
                <w:bottom w:val="none" w:sz="0" w:space="0" w:color="auto"/>
                <w:right w:val="none" w:sz="0" w:space="0" w:color="auto"/>
              </w:divBdr>
            </w:div>
            <w:div w:id="349377898">
              <w:marLeft w:val="0"/>
              <w:marRight w:val="0"/>
              <w:marTop w:val="0"/>
              <w:marBottom w:val="0"/>
              <w:divBdr>
                <w:top w:val="none" w:sz="0" w:space="0" w:color="auto"/>
                <w:left w:val="none" w:sz="0" w:space="0" w:color="auto"/>
                <w:bottom w:val="none" w:sz="0" w:space="0" w:color="auto"/>
                <w:right w:val="none" w:sz="0" w:space="0" w:color="auto"/>
              </w:divBdr>
            </w:div>
            <w:div w:id="68771064">
              <w:marLeft w:val="0"/>
              <w:marRight w:val="0"/>
              <w:marTop w:val="0"/>
              <w:marBottom w:val="0"/>
              <w:divBdr>
                <w:top w:val="none" w:sz="0" w:space="0" w:color="auto"/>
                <w:left w:val="none" w:sz="0" w:space="0" w:color="auto"/>
                <w:bottom w:val="none" w:sz="0" w:space="0" w:color="auto"/>
                <w:right w:val="none" w:sz="0" w:space="0" w:color="auto"/>
              </w:divBdr>
            </w:div>
            <w:div w:id="1041783147">
              <w:marLeft w:val="0"/>
              <w:marRight w:val="0"/>
              <w:marTop w:val="0"/>
              <w:marBottom w:val="0"/>
              <w:divBdr>
                <w:top w:val="none" w:sz="0" w:space="0" w:color="auto"/>
                <w:left w:val="none" w:sz="0" w:space="0" w:color="auto"/>
                <w:bottom w:val="none" w:sz="0" w:space="0" w:color="auto"/>
                <w:right w:val="none" w:sz="0" w:space="0" w:color="auto"/>
              </w:divBdr>
            </w:div>
            <w:div w:id="18771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strahl@west-wind.com" TargetMode="External"/><Relationship Id="rId13" Type="http://schemas.openxmlformats.org/officeDocument/2006/relationships/image" Target="media/image3.png"/><Relationship Id="rId18" Type="http://schemas.openxmlformats.org/officeDocument/2006/relationships/hyperlink" Target="https://github.com/RickStrahl/wwDotnetBridge" TargetMode="External"/><Relationship Id="rId26" Type="http://schemas.openxmlformats.org/officeDocument/2006/relationships/hyperlink" Target="https://websurge.west-wind.com"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bitbucket.org/RickStrahl/swfox16_signalr" TargetMode="External"/><Relationship Id="rId7" Type="http://schemas.openxmlformats.org/officeDocument/2006/relationships/hyperlink" Target="http://www.west-wind.com" TargetMode="External"/><Relationship Id="rId12" Type="http://schemas.openxmlformats.org/officeDocument/2006/relationships/hyperlink" Target="https://en.wikipedia.org/wiki/WebSocket" TargetMode="External"/><Relationship Id="rId17" Type="http://schemas.openxmlformats.org/officeDocument/2006/relationships/image" Target="media/image6.png"/><Relationship Id="rId25" Type="http://schemas.openxmlformats.org/officeDocument/2006/relationships/hyperlink" Target="https://west-wind.com/westwindtoolkit/docs/_3rb0st94w.htm"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isualstudio.com/downloads/" TargetMode="External"/><Relationship Id="rId20" Type="http://schemas.openxmlformats.org/officeDocument/2006/relationships/image" Target="media/image8.png"/><Relationship Id="rId29" Type="http://schemas.openxmlformats.org/officeDocument/2006/relationships/hyperlink" Target="http://localhost:29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west-wind.com/WestwindToolkit/" TargetMode="External"/><Relationship Id="rId32" Type="http://schemas.openxmlformats.org/officeDocument/2006/relationships/hyperlink" Target="https://west-wind.com/westwindtoolkit/docs/_4ij04e9r7.htm"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tore.west-wind.com" TargetMode="External"/><Relationship Id="rId28" Type="http://schemas.openxmlformats.org/officeDocument/2006/relationships/hyperlink" Target="http://localhost/signalRHub" TargetMode="External"/><Relationship Id="rId36" Type="http://schemas.openxmlformats.org/officeDocument/2006/relationships/hyperlink" Target="https://bitbucket.org/RickStrahl/swfox16_signalr/raw/master/Documents/Strahl_SignalR.pptx"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github.com/RickStrahl/Westwind.Utilities" TargetMode="External"/><Relationship Id="rId4" Type="http://schemas.openxmlformats.org/officeDocument/2006/relationships/webSettings" Target="webSettings.xml"/><Relationship Id="rId9" Type="http://schemas.openxmlformats.org/officeDocument/2006/relationships/hyperlink" Target="https://bitbucket.org/RickStrahl/swfox16_signalr"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bitbucket.org/RickStrahl/swfox16_signalr/raw/master/Documents/Strahl_Signal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strahl\AppData\Roaming\Microsoft\Templates\WestWindArtic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WestWindArticleTemplate.dotx</Template>
  <TotalTime>15820</TotalTime>
  <Pages>42</Pages>
  <Words>10505</Words>
  <Characters>59882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10 Cool Examples of using wwDotnetBridge</vt:lpstr>
    </vt:vector>
  </TitlesOfParts>
  <Company>West Wind Technologies</Company>
  <LinksUpToDate>false</LinksUpToDate>
  <CharactersWithSpaces>70247</CharactersWithSpaces>
  <SharedDoc>false</SharedDoc>
  <HLinks>
    <vt:vector size="6" baseType="variant">
      <vt:variant>
        <vt:i4>65561</vt:i4>
      </vt:variant>
      <vt:variant>
        <vt:i4>0</vt:i4>
      </vt:variant>
      <vt:variant>
        <vt:i4>0</vt:i4>
      </vt:variant>
      <vt:variant>
        <vt:i4>5</vt:i4>
      </vt:variant>
      <vt:variant>
        <vt:lpwstr>http://www.west-wind.com/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Cool Examples of using wwDotnetBridge</dc:title>
  <dc:subject>Visual FoxPro, .NET</dc:subject>
  <dc:creator>Rick Strahl</dc:creator>
  <cp:keywords>FoxPro;.NET;COM;Interop</cp:keywords>
  <cp:lastModifiedBy>Rick Strahl</cp:lastModifiedBy>
  <cp:revision>302</cp:revision>
  <cp:lastPrinted>2016-08-29T22:00:00Z</cp:lastPrinted>
  <dcterms:created xsi:type="dcterms:W3CDTF">2016-06-07T01:38:00Z</dcterms:created>
  <dcterms:modified xsi:type="dcterms:W3CDTF">2017-10-04T10:53:00Z</dcterms:modified>
</cp:coreProperties>
</file>